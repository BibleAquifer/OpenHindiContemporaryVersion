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Deuteronomy 1:1</w:t>
      </w:r>
      <w:r>
        <w:rPr>
          <w:lang w:val="hi_IN" w:bidi="hi_IN"/>
        </w:rPr>
      </w:r>
    </w:p>
    <w:p>
      <w:pPr/>
      <w:r>
        <w:rPr>
          <w:lang w:val="hi_IN" w:bidi="hi_IN"/>
        </w:rPr>
      </w:r>
      <w:r>
        <w:rPr>
          <w:vertAlign w:val="superscript"/>
          <w:lang w:val="hi_IN" w:bidi="hi_IN"/>
        </w:rPr>
        <w:t>1</w:t>
      </w:r>
      <w:r>
        <w:rPr>
          <w:lang w:val="hi_IN" w:bidi="hi_IN"/>
        </w:rPr>
        <w:t xml:space="preserve"> मोशेह द्वारा सारे इस्राएल को कहे गए वचन, जो यरदन के पूर्व निर्जन प्रदेश—अराबाह—में दिये गये, जो सूफ के सामने के मैदान में पारान, तोफेल, लाबान, हाज़ोरौथ और दी-ज़ाहाब 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(होरेब पर्वत से सेईर पर्वत होते हुए कादेश-बरनेअ तक यात्रा में सिर्फ ग्यारह दिन ही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चालीसवें साल के, ग्यारहवें महीने के पहले दिन मोशेह ने इस्राएलियों को वह सब कह दिया, जिसका आदेश उन्हें याहवेह से मिला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समय वह हेशबोनवासी अमोरियों के राजा सीहोन और अश्तारोथ और एद्रेइ के शासक बाशान के राजा ओग को हरा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वे यरदन के पूर्व मोआब देश में ही थे, मोशेह ने व्यवस्था की व्याख्या करना यह कहते हुए शुरू किया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होरेब पर्वत पर याहवेह हमारे परमेश्वर ने यह कहा था, “पूरी हुई इस पर्वत पर तुम्हारी शांति.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अपनी यात्रा शुरू करो. तुम्हें अमोरियों के पहाड़ी प्रदेश, अराबाह के पास के सारे क्षेत्रों को जो पर्वतों और नेगेव की घाटियों और सागर के किनारे के इलाकों तक, कनानियों के देश और महानद फरात तक फैले हुए लबानोन की ओर निशाना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समझ लो, कि मैंने यह ज़मीन तुम्हारे सामने रख दी है. इसमें प्रवेश करो और उस ज़मीन पर अपना अधिकार कर लो, जिसे देने की प्रतिज्ञा मैं, याहवेह ने, तुम्हारे पूर्वज अब्राहाम, यित्सहाक और याकोब से और उनके बाद उनके घराने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समय मैं तुम पर यह प्रकट कर चुका था, “मुझमें यह सामर्थ्य नहीं कि मैं अकेला तुम्हारा भार उठा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तुम्हारे परमेश्वर ने तुम्हारी गिनती इस हद्द तक बढ़ा दी है, कि अब तुम्हीं देख लो, कि तुम आकाश के तारों के समान अनगिनत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तुम्हारे पूर्वजों के परमेश्वर तुम्हारी गिनती में हज़ार गुणा और बढ़ाकर तुम्हें समृद्ध बना दें; ठीक जैसी प्रतिज्ञा उन्होंने तुमसे 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अकेला ही कैसे तुम्हारा बोझ और तुम्हारे विवादों के बोझ को उठा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अपने ही गोत्रों में से बुद्धिमान, समझदार और अनुभवी व्यक्तियों को चुन लो, तो मैं उन्हें तुम्हारे लिए मुखिया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तुम्हारा उत्तर था, “आपका प्रस्ताव बढ़िया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मैंने तुम्हारे गोत्रों के अध्यक्षों को, जो बुद्धिमान और अनुभवी व्यक्ति थे, तुम्हारे लिए अगुए बना दिये. इन्हें हजार-हजार, सौ-सौ, पचास-पचास तथा दस-दस लोगों के समूह के ऊपर अधिकारी नियुक्त किए.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समय मैंने तुम्हारे न्यायाध्यक्षों को ये आदेश दिए: “अपनी जाति के लोगों के विवाद ध्यान से सुनो और उन्हें निष्पक्ष न्याय दो, चाहे यह विवाद दो सहजातियों के बीच हो या किसी सजातीय और उनके बीच रह रहे परदेशी के बीच.</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न्याय में पक्षपात कभी न हो. सामान्य और विशेष का विवाद तुम एक ही नज़रिए से करोगे. तुम्हें किसी भी मनुष्य का भय न हो, क्योंकि न्याय परमेश्वर का है. वे विवाद, जो कठिन महसूस हों, तुम मेरे सामने लाओगे, ताकि मैं खुद उन्हें सुनूं.”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तुम्हें क्या-क्या करना है, यह मैं तुम पर पहले ही स्पष्ट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ठीक जैसा आदेश याहवेह हमारे परमेश्वर ने दिया था, हमने होरेब पर्वत से कूच किया और उस विशाल और भयानक निर्जन प्रदेश से होते हुए, जो खुद तुमने अमोरियों के पर्वतीय क्षेत्र के मार्ग पर देखा था; हम कादेश-बरनेअ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मैंने तुम्हें सूचित किया, “तुम अमोरियों के पर्वतीय प्रदेश में आ पहुंचे हो, जो याहवेह, हमारे परमेश्वर हमें देने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देख लो, याहवेह तुम्हारे परमेश्वर ने यह ज़मीन तुम्हारे सामने रख दी है. आगे बढ़ो और उस पर अधिकार कर लो. यही तो याहवेह, तुम्हारे पूर्वजों के परमेश्वर ने तुमसे कह रखा है. तुम न तो भयभीत होना और न ही निराश.”</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सुन तुम सभी मेरे पास आ गए और मेरे सामने यह प्रस्ताव रखा, “सही होगा कि हम अपने पहले वहां कुछ व्यक्तियों को उस देश का पता करने के उद्देश्य से भेज दें, कि वे उस देश का समाचार लेकर हमें सही स्थिति बताएं, ताकि हम सही रास्ते से उन नगरों में प्रवेश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प्रस्ताव मुझे सही लगा. मैंने हर एक गोत्र से एक-एक व्यक्ति लेकर तुममें से बारह व्यक्ति चुन दिए.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 पर्वतीय प्रदेश की ओर चले गए. वे एशकोल घाटी में जा पहुंचे और उसका भेद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इसके बाद उन्होंने उस देश के कुछ फल इकट्‍ठे किए और वे हमें दिखाने के लिए ले आए. वे जो विवरण लेकर आए थे, वह इस प्रकार था: “वह देश जो याहवेह, हमारे परमेश्वर हमें देने जा रहे हैं, वास्तव में एक बढ़िया देश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भी तुम आगे बढ़ने के लिए तैयार न हुए, बल्कि तुमने तो याहवेह, तुम्हारे परमेश्वर के आदेश के विरुद्ध विद्रोह ही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 अपने-अपने शिविर में यह कहते हुए बड़बड़ाते रहे, “क्योंकि याहवेह को हमसे घृणा है, इसलिये तो वह हमें मिस्र देश से यहां ले आए हैं, कि हमें अमोरियों के द्वारा नाश करवा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हम वहां कैसे जा सकते हैं? हमारे बंधुओं ने तो यह सूचित कर हमारा मनोबल खत्म कर दिया है, ‘वहां के निवासी डीलडौल में हमसे बहुत बड़े और शक्तिमान हैं. नगर विशाल हैं और शहरपनाहें गगन को चूमती हैं, इसके अलावा हमने वहां अनाक के वंशज भी देखे हैं.’ ”</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फिर मैंने तुम्हें आश्वस्त किया, “न तो इससे हैरान हो जाओ और न डरो.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याहवेह, तुम्हारे परमेश्वर, जो तुम्हारे अगुए हैं, खुद तुम्हारी ओर से युद्ध करेंगे; ठीक जैसा उन्होंने तुम्हारे देखते ही देखते मिस्र देश में तुम्हारे लिए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निर्जन प्रदेश में भी, जहां तुमने देख लिया, कि कैसे याहवेह, तुम्हारे परमेश्वर पूरे मार्ग में, जिस पर चलते हुए तुम यहां तक आ पहुंचे हो, इस रीति से तुम्हें उठाए रहा, जिस प्रकार कोई व्यक्ति अपने पुत्र को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मगर इतना सब होने पर भी, तुमने याहवेह, अपने परमेश्वर पर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 तुम्हारे ही मार्ग पर तुम्हारे आगे-आगे चलते हुए जा रहे हैं, कि तुम्हारे लिए ऐसा सही स्थान तय करें, जहां तुम पड़ाव डाल सको. वह रात में तो आग के द्वारा और दिन में बादल के द्वारा तुम्हारे मार्गदर्शक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याहवेह ने तुम्हारी बड़बड़ाहट सुन ली. वह क्रोधित हो गए और तब उन्होंने यह शपथ ली:</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 बुरी पीढ़ी में से एक भी व्यक्ति उस अच्छे देश को देख न सकेगा, जिसकी प्रतिज्ञा मैंने तुम्हारे पूर्वजों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सिवाय येफुन्‍नेह के पुत्र कालेब के; वह इस देश में प्रवेश करेगा. उसे और उसकी संतान को मैं यह देश दे दूंगा, जिस पर उसके कदम पड़े थे; क्योंकि उसका मन पूरी तरह याहवेह के प्रति विश्वासयोग्य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तुम्हारे कारण याहवेह मुझ पर ही क्रोधित हो गए और उन्होंने मुझसे कहा, “तुम भी उस देश में प्रवेश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मगर नून का पुत्र यहोशू, जो तुम्हारा सेवक है, उस देश में प्रवेश करेगा. तुम उसकी हिम्मत बनाए रखो. वही इस्राएल को उस देश पर अधिकार करने के लिए प्रेरित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इनके अलावा तुम्हारे बालक, जिनके लिए तुम यह कहते रहे हो, कि वे तो उनके शिकार हो जाएंगे, और तुम्हारी वह संतान, जिन्हें आज सही गलत का पता ही नहीं है, उस देश में प्रवेश करेंगी; मैं उन्हें यह देश दे दूंगा और वे इस पर अधिकार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मगर तुम मुड़कर लाल सागर पथ पर निर्जन प्रदेश की ओर लौट जाओ.”</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तुमने मेरे सामने यह स्वीकार किया, “हमने याहवेह के विरुद्ध पाप किया है; अब हम पहाड़ी प्रदेश पर चढ़ेंगे, और ठीक जैसा आदेश याहवेह हमारे परमेश्वर ने दिया है, उन जातियों से युद्ध करेंगे.” तुममें से हर एक ने हथियार धारण कर लिए. तुम्हें तो पहाड़ी क्षेत्र में जाकर हमला करना सरल प्रतीत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मगर मुझे याहवेह की ओर से यह आदेश मिला: “उनसे यह कहो, ‘न तो वहां जाना और न ही उनसे युद्ध करना, क्योंकि इसमें मैं तुम्हारे साथ नहीं हूं; नहीं तो तुम अपने शत्रुओं द्वारा हरा दिए जाओगे.’ ”</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इसलिये मैंने तुम्हारे सामने ये बातें रख दीं, मगर तुमने इसकी उपेक्षा करके याहवेह के आदेश के विरुद्ध विद्रोह कर दिया. अपने हठ में तुम उस पर्वतीय क्षेत्र में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उस क्षेत्र के अमोरी बाहर निकल आए और तुम्हें इस रीति से खदेड़ दिया मानो तुम्हारे पीछे मधुमक्खियां लगी हों. वे तो तुम्हें सेईर से होरमाह तक कुचलते गए.</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तुम लौट आए और याहवेह के सामने रोते रहे; मगर याहवेह पर तुम्हारे इस रोने का कोई असर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फलस्वरूप तुम्हें कादेश में ही लंबे समय तक ठहरना पड़ा. ऐसे ही रहे वहां तुम्हारे दिन.</w:t>
      </w:r>
      <w:r>
        <w:rPr>
          <w:lang w:val="hi_IN" w:bidi="hi_IN"/>
        </w:rPr>
      </w:r>
      <w:r>
        <w:rPr>
          <w:lang w:val="hi_IN" w:bidi="hi_IN"/>
        </w:rPr>
      </w:r>
    </w:p>
    <w:p>
      <w:pPr/>
      <w:r>
        <w:rPr>
          <w:lang w:val="hi_IN" w:bidi="hi_IN"/>
        </w:rPr>
      </w:r>
    </w:p>
    <w:p>
      <w:pPr>
        <w:pStyle w:val="Heading2"/>
      </w:pPr>
      <w:r>
        <w:rPr>
          <w:lang w:val="hi_IN" w:bidi="hi_IN"/>
        </w:rPr>
        <w:t>Deuteronomy 2:1</w:t>
      </w:r>
      <w:r>
        <w:rPr>
          <w:lang w:val="hi_IN" w:bidi="hi_IN"/>
        </w:rPr>
      </w:r>
    </w:p>
    <w:p>
      <w:pPr/>
      <w:r>
        <w:rPr>
          <w:lang w:val="hi_IN" w:bidi="hi_IN"/>
        </w:rPr>
      </w:r>
      <w:r>
        <w:rPr>
          <w:vertAlign w:val="superscript"/>
          <w:lang w:val="hi_IN" w:bidi="hi_IN"/>
        </w:rPr>
        <w:t>1</w:t>
      </w:r>
      <w:r>
        <w:rPr>
          <w:lang w:val="hi_IN" w:bidi="hi_IN"/>
        </w:rPr>
        <w:t xml:space="preserve"> याहवेह के आदेश के अनुसार तब हमने लाल सागर की दिशा में कूच किया, जो निर्जन प्रदेश की ओर गया है. हम लंबे समय तक सेईर पर्वत के चारों ओर घूमते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 याहवेह ने मुझसे कहा,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“बहुत हो चुका तुम्हारा इस पर्वत के चारों ओर घूमना; अब उत्तर दिशा की ओर घूम जाओ.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तुम इन लोगों को आदेश दो: ‘तुम अपने भाइयों सेईरवासियों, एसाव वंशजों के क्षेत्र से होकर निकल जाओ; उन पर तुम्हारा भय होगा, तब तुम बहुत सावधान रहना.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 उकसाना मत, क्योंकि मैं तुम्हें उनकी भूमि से ज़रा भी नहीं दूंगा, इतनी भी नहीं कि तुम उस पर पैर रख सको; क्योंकि एसाव को मैं सेईर पर्वत मीरास के रूप में दे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रुपया देकर उनसे भोजन ख़रीदोगे, कि तुम अपनी भूख मिटा सको; तुम जल भी रुपया देकर ख़रीदोगे, कि तुम जल पीकर अपनी प्यास बुझा सको.’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याहवेह तुम्हारे परमेश्वर ने तुम्हारे हर एक काम में आशीष प्रदान की है. इस विशाल निर्जन प्रदेश में तुम्हारा भटकना वह जानता है. याहवेह, तुम्हारे परमेश्वर इन चालीस सालों में तुम्हारे साथ साथ रहे हैं; तुम्हें किसी भी रूप में कुछ भी कम नहीं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हम सेईरवासी अपने भाइयों से दूर ही दूर, अराबाह मार्ग से दूर, एलाथ और एज़िओन-गेबेर से दूर ही दूर रहते हुए वहां से निकल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याहवेह ने मुझे आदेश दिया, “मोआब को उत्पीड़ित न करना, न ही उन्हें युद्ध के लिए उकसाना, क्योंकि मैं तुम्हें रहने के लिए वहां ज़रा सी भूमि भी न दूंगा, क्योंकि मैं लोत की संतानों को आर निज भाग के रूप में दे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के मूल निवासी एमिम थे, जो डीलडौल में अनाकियों के समान लंबे और अनगिनत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अनाकियों के समान उन्हें रेफाइम भी माना जाता है, मगर मोआबी उन्हें एमिम ही कहकर पुकारते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पहले सेईर में होरी लोग ही बसे थे, मगर एसाव के वंशजों ने आकर देखते ही देखते उनसे यह देश छीनकर उन्हें नाश कर दिया और उनके स्थान पर वहां रहने लगे, ठीक उसी प्रकार, जिस प्रकार इस्राएलियों ने याहवेह के दिए हुए उस देश के साथ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ने कहा, “अब ज़ेरेद नदी को पार करने के लिए तैयार हो जाओ.” तब हम ज़ेरेद नदी के पार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कादेश-बरनेअ से यात्रा शुरू कर ज़ेरेद नदी के पार उतरने के बीच का समय था अड़तीस साल, जब तक इस पीढ़ी के सारे योद्धा इस्राएली समुदाय से नाश न हो गए, जैसा याहवेह द्वारा ली गई शपथ में कहा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अलावा याहवेह का हाथ उनके विरुद्ध हो चुका था, कि उन्हें छावनी से नाश कर दिया जाए, कि वे सभी मिट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जब इस्राएली समुदाय से अंत में सभी योद्धा मिट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याहवेह ने मुझसे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“आज तुम आर अर्थात् मोआब की सीमा के पार निकल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तुम वहां अम्मोनियों के सामने पहुंच जाओगे, तब न तो तुम उन्हें सताना और न उन्हें उकसाना, क्योंकि मैं तुम्हें अम्मोनियों की भूमि में से निज भूमि के लिए कुछ भी न दूंगा; क्योंकि यह मैं लोत के वंशजों को मीरास के रूप में दे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रेफाइम का देश भी माना जाता है, क्योंकि इसके पूर्व यहां उन्हीं का निवास था; मगर अम्मोनी उन्हें ज़मज़ुम्मिम पुकारते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 लोग वह प्रजाति हैं, जो बलवान, अनगिनत और डीलडौल में लंबे हैं, अनाकियों के समान, मगर याहवेह ने इन रेफ़ाइयों को अम्मोनियों के सामने से नाश कर दिया. फलस्वरूप वे इन्हें हटाकर उनके देश में बस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ठीक जैसा उन्होंने एसाव के वंशजों के लिए किया था, जो सेईर में रहते थे. याहवेह ने उनके सामने से होरियों को नाश कर दिया था. वे इन्हें वहां से निकालकर उनके स्थान पर बस गए और आज तक वे उसी स्थान पर रह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वैसे ही अव्वी भी अज्जाह तक विभिन्‍न ग्रामों में बस गए हैं, काफ़तोरवासी आए और उन्हें नाश कर उनके नगरों में बस गए.)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“अब कूच करो और आरनोन घाटी में से होकर आगे बढ़ो. देखो, मैंने अमोरी सीहोन, जो हेशबोन का राजा है, उसे और उसके देश को तुम्हारे अधीन कर दिया है. उससे युद्ध करना शुरू करके उसके देश पर अधिकार करना शुरू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आज से मैंने सारी पृथ्वी के जनताओं पर, तुम्हारा भय और थरथराहट पैदा कर दी है, कि वे जैसे ही तुम्हारा नाम सुनेंगे, वे तुम्हारे कारण डर और शिथिल होने की स्थिति में जा पड़ेंगे.”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मैंने केदेमोथ के निर्जन प्रदेश से हेशबोन के राजा सीहोन के दूतों के द्वारा संधि का संदेश भेजा,</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“मुझे अपने देश की भूमि पर से होकर आगे बढ़ने की आज्ञा दे दीजिए. मैं सिर्फ राजमार्ग पर ही यात्रा करूंगा; मैं इस मार्ग से न तो बाएं मुड़ुंगा न दाएं.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आप मुझे खाने के लिए भोजन और पीने के लिए जल बेचेंगे. सिर्फ कृपा कर आप हमें यहां से पैदल निकल जाने की अनुमति दे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ठीक जिस प्रकार सेईरवासी एसाव और आर के निवासी मोआबियों ने हमें यह सुविधा प्रदान की थी, कि हम यरदन को पार कर उस देश में पहुंच सकें, जो याहवेह, हमारे परमेश्वर हमें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मगर हेशबोन का राजा सीहोन हमें अपने देश में से होकर निकल जाने देने के बारे में राज़ी न हुआ; क्योंकि याहवेह, तुम्हारे परमेश्वर ने उसकी आत्मा को कठोर बनाकर उसके हृदय को इस उद्देश्य से हठीला बना दिया था, कि उसे तुम्हारे अधीन कर दें; जैसा वह आज भी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याहवेह ने मुझे संकेत दिया, “अब देखो, मैंने सीहोन और उसके देश को तुम्हारे अधीन करने का काम शुरू कर दिया है. भूमि अपने अधिकार में लेना शुरू कर दो, कि उसका देश तुम्हारे अधिकार में आ जाए.”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सीहोन अपनी सारी सेना को लेकर हमसे युद्ध करने के उद्देश्य से याहज़ नामक स्थान पर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याहवेह, हमारे परमेश्वर ने उसे हमारे अधीन कर दिया, हमने उसे और उसके पुत्रों को सारी सेना के साथ 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हमने उसी समय उसके हर एक नगर को अपने अधीन कर नगर के सारे स्त्री-पुरुषों और बालकों को पूरी तरह से नाश कर दिया. हमने एक भी उत्तरजीवी शेष न रहने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हमने सिर्फ पशु और नगरों से प्राप्‍त सामग्री को अपने लिए रख लिया.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आरनोन घाटी की सीमा के अरोअर से और घाटों में स्थित नगर से गिलआद तक कोई भी नगर ऐसा न था, जिसकी दीवार हमारे सामने छोटी साबित हुई हो. याहवेह, हमारे परमेश्वर ने सभी को हमारे अधीन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तुम सिर्फ अम्मोन के वंशजों के देश के निकट नहीं गए और न ही यब्बोक नदी के तट तक और न पर्वतीय क्षेत्रों तक, जहां कहीं याहवेह, हमारे परमेश्वर ने हमें न जाने का आदेश दिया था.</w:t>
      </w:r>
      <w:r>
        <w:rPr>
          <w:lang w:val="hi_IN" w:bidi="hi_IN"/>
        </w:rPr>
      </w:r>
      <w:r>
        <w:rPr>
          <w:lang w:val="hi_IN" w:bidi="hi_IN"/>
        </w:rPr>
      </w:r>
    </w:p>
    <w:p>
      <w:pPr/>
      <w:r>
        <w:rPr>
          <w:lang w:val="hi_IN" w:bidi="hi_IN"/>
        </w:rPr>
      </w:r>
    </w:p>
    <w:p>
      <w:pPr>
        <w:pStyle w:val="Heading2"/>
      </w:pPr>
      <w:r>
        <w:rPr>
          <w:lang w:val="hi_IN" w:bidi="hi_IN"/>
        </w:rPr>
        <w:t>Deuteronomy 3:1</w:t>
      </w:r>
      <w:r>
        <w:rPr>
          <w:lang w:val="hi_IN" w:bidi="hi_IN"/>
        </w:rPr>
      </w:r>
    </w:p>
    <w:p>
      <w:pPr/>
      <w:r>
        <w:rPr>
          <w:lang w:val="hi_IN" w:bidi="hi_IN"/>
        </w:rPr>
      </w:r>
      <w:r>
        <w:rPr>
          <w:vertAlign w:val="superscript"/>
          <w:lang w:val="hi_IN" w:bidi="hi_IN"/>
        </w:rPr>
        <w:t>1</w:t>
      </w:r>
      <w:r>
        <w:rPr>
          <w:lang w:val="hi_IN" w:bidi="hi_IN"/>
        </w:rPr>
        <w:t xml:space="preserve"> फिर हमने मुड़कर बाशान के मार्ग से आगे बढ़ गए. बाशान का राजा ओग अपनी सारी सेना लेकर हमसे युद्ध करने एद्रेइ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मगर याहवेह ने मुझे यह आश्वासन दिया, “उससे डरने की कोई आवश्यकता नहीं है, क्योंकि मैंने उसे, उसकी सारी सेना तथा प्रजा को तुम्हारे अधीन कर दिया है. तुम उसके साथ वही सब करोगे, जो तुमने हेशबोन निवासी अमोरियों के राजा सीहोन के साथ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प्रकार याहवेह, हमारे परमेश्वर ने बाशान के राजा ओग को भी उसकी सारी सेना सहित हमारे अधीन कर दिया. हम उनका नाश इस सीमा तक करते चले गए कि कोई भी जीवित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समय हमने उसके सारे नगर अपने अधिकार में कर लिए; एक भी नगर ऐसा न रहा, जो हमने उनसे न छीना हो: साठ नगर, बाशान में ओग का साम्राज्य अर्थात् अरगोब का सारा क्षेत्र.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इन सभी नगरों की दीवारें ऊंची-ऊंची थीं, इनमें फाटक और छड़ें थीं. इनके अलावा कुछ नगर ऐसे भी थे, जिनकी दीवारें न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हमने इन सभी को पूरी तरह गिरा दिया, ठीक जिस प्रकार हमने हेशबोन के राजा सीहोन के साथ किया था-पुरुषों, स्त्रियों और बालकों को हर एक नगर में पूरी तरह नाश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मगर हमने सभी पशुओं और नगरों से इकट्ठा की गई सामग्री को अपने लिए रख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प्रकार हमने यरदन के पार के दो अमोरी राजाओं की अधीनता से, आरनोन की घाटी से लेकर हरमोन पर्वत तक की भूमि को अपने अधिकार में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(सीदोनवासी हरमोन को सिरिओन और अमोरी इसे सेनीर कहकर पुकारते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इनके अलावा पठार के सारे नगर, सारे गिलआद, सारे बाशान, सलेकाह और एद्रेइ, जो बाशान में ओग के राज्य में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(रेफाइम के बचे हुए भाग में केवल बाशान का राजा ही शेष रह गया था. उल्लेखनीय बात यह है कि उसकी चारपाई लौह की थी; यह अब तक अम्मोनियों के रब्बाह में स्थापित है. यह लगभग चार मीटर लंबी और डेढ़ मीटर चौड़ी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हमने उसी समय इस देश को अपने अधिकार में कर लिया. यह आरनोन की घाटी अरोअर से गिलआद के आधे क्षेत्र और इसमें स्थित नगरों का क्षेत्र है, जो मैंने रियूबेन और गाद के घराने को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बचा हुआ गिलआद, सारा बाशान अर्थात् जो ओग का साम्राज्य था, मैंने मनश्शेह के आधे गोत्र को दे दिया. (यह था अरगोब का पूरा क्षेत्र. सारे बाशान के बारे में कहा जाता है, कि यह रेफाइम का देश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मनश्शेह के पुत्र याईर ने गेशूरियों और माकाहथियों की सीमाओं तक पूरा क्षेत्र अपने अधिकार में कर लिया, अर्थात् अपने नाम के अनुरूप बाशान और हव्वोथ-याईर, जो उसका आधुनिक नाम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माखीर को मैंने गिलआद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रियूबेन और गाद के घराने को मैंने गिलआद का वह क्षेत्र दे दिया, जो आरनोन की घाटी तक फैला है (इसकी सीमा घाटी के बीच तक थी) और यब्बोक नदी तक, जो अम्मोनियों की सीमा भी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अलावा अराबाह भी, जिसकी सीमा यरदन हो गई, किन्‍नेरेथ से लेकर अराबाह सागर तक, लवण-सागर, जिसके पूर्व में पिसगाह की ढलान की तलहटी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बाद मैंने उस समय तुम्हें यह आदेश दिया, “याहवेह, तुम्हारे परमेश्वर ने तुम्हें यह देश अपने अधिकार में करने के उद्देश्य से दे दिया. तुम्हारे सारे वीर योद्धा शस्त्रों से सुसज्जित हो इस्राएल वंशज तुम्हारे भाइयों के आगे-आगे नदी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मगर तुम्हारी पत्नियां, तुम्हारे बालक और तुम्हारे पशु मुझे मालूम है कि तुम्हारे पास बहुत पशु धन है, तुम्हारे साथ उसी समय तक उन्हीं नगरों में रहेंगे, जो मैंने तुम्हें दे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तक याहवेह तुम्हारे बंधुओं को तुम्हारे समान शांति और विश्राम न दे दें, और वे भी उस देश को अपने अधिकार में न कर लें, जो याहवेह, तुम्हारे परमेश्वर तुम्हें यरदन पार देने पर हैं. यह सब होने पर तुममें से हर एक मेरे द्वारा तुम्हें सौंपी गई संपत्ति को लौटाओगे.”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समय मैंने यहोशू को यह आदेश दिया, “तुमने तो खुद ही यह देख लिया है, कि याहवेह तुम्हारे परमेश्वर ने इन दो राजाओं के साथ क्या किया है; यही सब याहवेह उन सभी साम्राज्यों के साथ भी करेंगे, जिनसे होकर तुम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उनसे कदापि भयभीत न होना; क्योंकि यह युद्ध वह है, जो याहवेह, तुम्हारे परमेश्वर तुम्हारी ओर से लड़ेंगे.”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मैंने उस समय याहवेह से यह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“प्रभु याहवेह, आपने अपने सेवक पर अपनी महिमा और सामर्थ्य दिखाना शुरू किया है. क्योंकि स्वर्ग और पृथ्वी पर कौन है ऐसा देवता, जो आपके समान ऐसे काम और सामर्थ्य से भरे काम पूरे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प्रभु, मेरी विनती है, कृपा कर मुझे यरदन के पार जाकर उस श्रेष्ठ देश को सिर्फ देख लेने दीजिए, उस सुहावने पर्वतीय प्रदेश और लबानोन 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मगर याहवेह तुम्हारे कारण मुझसे क्रोधित थे. उन्होंने मेरी इस विनती को अनसुनी की. उन्होंने कहा, “बहुत हो चुका, अब मुझसे इस विषय का वर्णन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पिसगाह पर्वत शिखर पर चले जाओ, पश्चिम, उत्तर, पूर्व और दक्षिण दिशा की ओर दृष्टि कर उसको देख लो, क्योंकि यरदन के पार तो तुम जा ही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 यहोशू को नियुक्त करो, उसे प्रोत्साहित करो, उसे दृढ़ बनाओ, क्योंकि वही इन लोगों का अगुआ होकर यरदन के पार जाएगा और वही उन्हें मीरास में वह देश प्रदान करेगा, जिसे तुम देखने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हम बेथ-पिओर के पास की घाटी में ही ठहरे रहे.</w:t>
      </w:r>
      <w:r>
        <w:rPr>
          <w:lang w:val="hi_IN" w:bidi="hi_IN"/>
        </w:rPr>
      </w:r>
      <w:r>
        <w:rPr>
          <w:lang w:val="hi_IN" w:bidi="hi_IN"/>
        </w:rPr>
      </w:r>
    </w:p>
    <w:p>
      <w:pPr/>
      <w:r>
        <w:rPr>
          <w:lang w:val="hi_IN" w:bidi="hi_IN"/>
        </w:rPr>
      </w:r>
    </w:p>
    <w:p>
      <w:pPr>
        <w:pStyle w:val="Heading2"/>
      </w:pPr>
      <w:r>
        <w:rPr>
          <w:lang w:val="hi_IN" w:bidi="hi_IN"/>
        </w:rPr>
        <w:t>Deuteronomy 4:1</w:t>
      </w:r>
      <w:r>
        <w:rPr>
          <w:lang w:val="hi_IN" w:bidi="hi_IN"/>
        </w:rPr>
      </w:r>
    </w:p>
    <w:p>
      <w:pPr/>
      <w:r>
        <w:rPr>
          <w:lang w:val="hi_IN" w:bidi="hi_IN"/>
        </w:rPr>
      </w:r>
      <w:r>
        <w:rPr>
          <w:vertAlign w:val="superscript"/>
          <w:lang w:val="hi_IN" w:bidi="hi_IN"/>
        </w:rPr>
        <w:t>1</w:t>
      </w:r>
      <w:r>
        <w:rPr>
          <w:lang w:val="hi_IN" w:bidi="hi_IN"/>
        </w:rPr>
        <w:t xml:space="preserve"> हे इस्राएल, उन विधियों और नियमों को ध्यान से सुन लो, जिनका पालन करने की शिक्षा मैं तुम्हें दे रहा हूं, कि तुम जीवित रहते हुए उस देश में प्रवेश कर उस पर अधिकार कर लो, जो तुम्हारे पूर्वजों के परमेश्वर याहवेह तुम्हें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मेरी बातों में, जिसका आदेश मैं तुम्हें आज दे रहा हूं, न तो कुछ जोड़ोगे और न ही घटाओगे, कि तुम याहवेह, तुम्हारे परमेश्वर के आदेशों का पालन कर सको, जो मैंने भेज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तो तुमने खुद ही देख लिया है कि याहवेह ने बाल-पिओर के साथ क्या किया है. जितनों ने बाल-पिओर के पीछे चलने का निश्चय किया, याहवेह तुम्हारे परमेश्वर ने उन्हें तुम्हारे बीच से नाश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मगर तुम, जो याहवेह, तुम्हारे परमेश्वर के प्रति सच्चे बने रहे, तुममें से सबके सब आज भी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रहे, मैं तुम्हें नियमों और विधियों की शिक्षा दे चुका हूं, ठीक जैसा, मेरे लिए याहवेह, मेरे परमेश्वर का आदेश था, कि तुम्हारा चालचलन उस देश में, जहां तुम उस पर अधिकार के उद्देश्य से प्रवेश करने पर हो, इन्हीं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इनका पालन करो; क्योंकि इनका पालन करना और इन पर चलना ही उन लोगों की दृष्टि में तुम्हारी समझ और बुद्धिमानी होगी, जो इन विधियों का वर्णन सुनेंगे और तब उनके शब्द होंगे, “निश्चय यह सम्पन्‍न राष्ट्र एक बुद्धिमान और ज्ञानवान राष्ट्र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किस सम्पन्‍न राष्ट्र का ऐसा ईश्वर है, जो उसके ऐसे पास रहता है, जैसे याहवेह, हमारे परमेश्वर उस मौके पर होते हैं, जब हम उन्हें पुकारते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अथवा ऐसा कौन सम्पन्‍न राष्ट्र है, जिसकी विधियां और नियम ऐसे रीत हैं जैसे इस सारी व्यवस्था के हैं, जो आज मैं तुम्हारे सामने रखने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सिर्फ सावधानी बनाए रखो और बड़ी ही चौकसी से अपने भले की सुरक्षा बनाए रखो, कि तुम्हारी आंखों से खुद तुम्हारे द्वारा देखा गया घटनाक्रम गायब न हो जाए, कि आजीवन वे तुम्हारे हृदय से न निकलें, बल्कि तुम अपने पुत्र और पोतों को इन्हें सिखाते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दिन भूल न जाओ जिस दिन तुम होरेब पर्वत पर याहवेह, तुम्हारे परमेश्वर के सामने उपस्थित हुए थे, जब याहवेह ने मुझे संबोधित किया, “मेरे सामने लोगों को इकट्ठा करो, कि मैं उन्हें अपनी आवाज सुना सकूं, कि फलस्वरूप उनमें आजीवन मेरे प्रति श्रद्धा और भय बना रह जाए; और वे अपनी संतान को इसकी शिक्षा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सब पास आकर पर्वत के नीचे इकट्ठा हो गए. पर्वत पर आग की लपटें आकाश चूम रही थीं. हर जगह अंधकार, मेघ और घना धुआं फैल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याहवेह ने आग में से तुमसे बातें की. तुम्हें शब्द और आवाज तो सुनाई दे रहे थे, मगर किसी भी प्रकार का स्वरूप दिखाई नहीं दे रहा था-वहां सिर्फ आवाज ही सुनाई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याहवेह ने अपनी उस वाचा की घोषणा, जिसके पालन करने का आदेश उन्होंने तुम्हें दिया था, अर्थात् वे दस आदेश. ये आदेश याहवेह ने दो पट्टियों पर उकेर दिए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समय याहवेह का यही आदेश था, कि मैं तुम्हें इन विधियों और नियमों की शिक्षा दूं, कि तुम उस देश में पहुंचकर इनका पालन कर सको, जिस देश में जाकर तुम उस पर अधिकार करने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बहुत सावधान रहो, क्योंकि जिस दिन होरेब पर्वत पर याहवेह आग के बीच से तुमसे अभिमुख हुए थे. तुम्हें उनका कोई भी स्वरूप दिखाई नहीं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 तुम्हारा चरित्र दूषित न हो जाए और तुम अपने लिए किसी भी स्वरूप में मूर्ति न ढाल लो, नर अथवा नारी के रूप 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अथवा पृथ्वी तल पर के किसी पशु की मूर्ति, अथवा आकाश में उड़ते पक्षी 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 किसी रेंगते जंतु की, किसी मछली की मूर्ति न ढाल लो जो पृथ्वी सतह से नीचे जल में पाई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सावधान रहो, कि तुम अपनी दृष्टि आकाश की ओर उठाकर सूर्य, चंद्रमा और तारों; हां, नक्षत्रों की ओर उठाकर उनकी ओर आकर्षित हो जाओ और उनकी आराधना और स्तुति करना शुरू कर दो. इन्हें तो याहवेह तुम्हारे परमेश्वर ने सारी पृथ्वी की जनताओं के हित में प्रदान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मगर सच यह है कि मिस्र देश में से याहवेह मानो आग की भट्टी से तुम्हें निकालकर लाए हैं, कि तुम जैसा आज देख ही रहे हो, तुम याहवेह ही की संपत्ति होकर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तुम्हारे कारण मैं याहवेह के क्रोध का शिकार हो गया! उन्होंने यह शपथ ली, कि मैं यरदन नदी के पार नहीं जा सकूंगा, कि मैं उस उत्तम देश में प्रवेश नहीं करूंगा, जो याहवेह तुम्हारे परमेश्वर तुम्हें मीरास के रूप में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मेरी मृत्यु इसी देश में होनी तय है. मैं यरदन नदी के पार नहीं जाऊंगा पर तुम लोग जाओगे और इस श्रेष्ठ भूमि पर अधिकार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सावधान रहो; कि तुम उस वाचा को भुला न डालो, जो याहवेह तुम्हारे परमेश्वर ने तुम्हारे साथ बांधी है. इसलिये अपने लिए उनमें से किसी भी प्रकार की मूर्ति न बनाना, जिसके लिए याहवेह, तुम्हारे परमेश्वर की ओर से मनाही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याहवेह, तुम्हारे परमेश्वर भस्म करनेवाली आग हैं, एक जलन रखनेवाला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तुम्हारे संतान उत्पन्‍न होगी और फिर उनकी भी संतान पैदा होगी और उस देश में तुम पीढ़ी से पीढ़ी तक निवास कर चुके होगे और तब अपना चालचलन बिगाड़कर किसी भी वस्तु की मूर्ति बना लो, जो कि याहवेह, तुम्हारे परमेश्वर की दृष्टि में गलत है और इसके द्वारा तुम उनको क्रोध से भर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 मैं तुम्हारे विरुद्ध गवाह होने के लिए आज आकाश और पृथ्वी को बुला रहा हूं, कि तुम निःसंदेह उस देश में, जहां तुम यरदन के पार उतरकर उस पर अधिकार करने पर हो, शीघ्र ही पूरी तरह नाश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याहवेह तुम्हें राष्ट्रों के बीच तितर-बितर कर देंगे. याहवेह तुम्हें जिन जनताओं में ठहराएंगे, तुम वहां थोड़ी गिनती में होकर रह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उन राष्ट्रों में ऐसे देवताओं की उपासना करेंगे, जो लकड़ी और पत्थर की सिर्फ मानव की कलाकृति हैं, जो देख न सकते है, न सुन सकते है, और न ही सूंघने और भोजन करने की क्षमता.</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मगर तुम उसी परिस्थिति में याहवेह, तुम्हारे परमेश्वर के खोजने वाले हो जाओगे; वहां तुम उन्हें पा भी लोगे, यदि तुम सच्चाई से पूरे हृदय से उनकी खोज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तुम संकट की स्थिति में जा पड़ो और ये सारी मुसीबतें तुम्हें आ घेरें, तब अंततः तुम याहवेह, तुम्हारे परमेश्वर की ओर लौट आओगे और तुम्हें उनकी आवाज भी सुनाई पड़ेगी.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क्योंकि याहवेह, तुम्हारे परमेश्वर दयालु-कृपालु परमेश्वर हैं; न वह तुम्हें छोड़ देंगे, न तुम्हें नाश कर देंगे और न ही वह तुम्हारे पूर्वजों से शपथपूर्वक की गई वाचा को भुला देंगे.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अच्छा चलो, अब कुछ पहले के युगों के बारे में जान लो, जब परमेश्वर ने पृथ्वी पर मनुष्य को बनाया था. इसके विषय में आकाश के एक छोर से दूसरे छोर तक पूछताछ कर डालो. क्या ऐसे अद्भुत काम कहीं और हुए हैं? या ऐसा कुछ भी कभी सुना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 किसी भी दूसरे राष्ट्र ने आग के बीच में से परमेश्वर को बातचीत करते हुए सुना और फिर भी जीवित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 क्या याहवेह तुम्हारे परमेश्वर जैसा कोई परमेश्वर भी हुआ है, जिसने विपत्तियों, अद्भुत चिन्हों, चमत्कारों द्वारा, युद्ध द्वारा, अपने भुजबल और बढ़ाई हुई भुजा के द्वारा एक राष्ट्र के बीच में से अपने लिए एक राष्ट्र को तुम्हारे ही देखते-देखते निकालकर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 सब तुम्हारे सामने इसलिये दिखाया गया, कि वह, जो याहवेह हैं, वही परमेश्वर हैं; कोई भी नहीं है उनके अलावा.</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वह स्वर्ग से तुमसे बातें करते रहे कि तुम्हें शिक्षा देकर अनुशासित कर सकें. यहां पृथ्वी पर उन्होंने यह सही समझा कि तुम उनकी उस बड़ी आग पर नज़र कर सको. तब तुमने आग के बीच से उनकी बातें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यह सिर्फ इसलिये कि तुम्हारे पूर्वजों से याहवेह को प्रेम था, इसलिये उन्होंने उनके वंशजों को उनके बाद अपना लिया. उन्होंने तो व्यक्तिगत रूप से अपनी बड़ी सामर्थ्य के द्वारा तुम्हें मिस्र देश से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उन्होंने तुम्हारे सामने से ऐसी जनताओं को खदेड़ दिया, जो तुमसे गिनती में भी बहुत थे और शक्ति में तुमसे बहुत बलशाली भी, कि वह तुम्हें मीरास के लिए उनके देश प्रदान कर दें; जैसा आज तुम्हारे सामने साफ़ ही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इसलिये आज यह समझ लो: जो याहवेह हैं, वही ऊपर आकाश और स्वर्ग में और यहां नीचे धरती पर परमेश्वर हैं, दूसरा कोई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इसलिये तुम उनके नियमों और उनके आदेशों का पालन करोगे, जो आज मैं तुम्हें दे रहा हूं, कि तुम्हारा हित होता रहे और तुम्हारे बाद तुम्हारे वंशजों का भी, और तुम उस देश में, जो याहवेह तुम्हारे परमेश्वर तुम्हें स्थायी रूप से प्रदान कर रहे हैं, लंबी आयु तक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फिर मोशेह ने यरदन के पार पूर्व दिशा में तीन नगरों को इस उद्देश्य से अलग किया,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 किसी व्यक्ति से बिना किसी मन मुटाव के असावधानी में किसी की बिना योजना के हत्या हो गई हो, ऐसा व्यक्ति भागकर इनमें से किसी नगर में आकर बस जाए, कि वह जीवित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निर्जन प्रदेश में बेज़र, जो रियूबेन के घराने को दिए गए पठार पर हैं, गाद-वंशजों को दिए गए गिलआद में रामोथ और मनश्शेह-वंशजों का दिया गया बाशान का गोलान.</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इस्राएलियों के सामने, जो विधि मोशेह ने तय की थी, वह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जब इस्राएल मिस्र देश से निकलकर यरदन नदी की पूर्व दिशा की घाटी में बेथ-पिओर नगर के सामने आ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तब मोशेह ने उन्हें ये अध्यादेश अधिनियम और आज्ञाएं दीं. यह वह क्षेत्र था, जहां हेशबोन नगर में अमोरियों के राजा सीहोन का शासन था. मिस्र से आते हुए मोशेह और इस्राएलियों ने उसे हरा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उन्होंने उसके देश का और बाशान के राजा ओग के देश पर अधिकार कर लिया. ये दो अमोरी राजा थे, जो यरदन नदी के पूर्व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इस देश की सीमा आरनोन की घाटी की सीमा से शुरू होकर सियोन पर्वत (अर्थात् हरमोन पर्वत) तक फैली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इसमें यरदन नदी के पूर्व का क्षेत्र भी शामिल था, जो पिसगाह पर्वत के ढलानों से लगे अराबाह सागर तक फैला था.</w:t>
      </w:r>
      <w:r>
        <w:rPr>
          <w:lang w:val="hi_IN" w:bidi="hi_IN"/>
        </w:rPr>
      </w:r>
      <w:r>
        <w:rPr>
          <w:lang w:val="hi_IN" w:bidi="hi_IN"/>
        </w:rPr>
      </w:r>
    </w:p>
    <w:p>
      <w:pPr/>
      <w:r>
        <w:rPr>
          <w:lang w:val="hi_IN" w:bidi="hi_IN"/>
        </w:rPr>
      </w:r>
    </w:p>
    <w:p>
      <w:pPr>
        <w:pStyle w:val="Heading2"/>
      </w:pPr>
      <w:r>
        <w:rPr>
          <w:lang w:val="hi_IN" w:bidi="hi_IN"/>
        </w:rPr>
        <w:t>Deuteronomy 5:1</w:t>
      </w:r>
      <w:r>
        <w:rPr>
          <w:lang w:val="hi_IN" w:bidi="hi_IN"/>
        </w:rPr>
      </w:r>
    </w:p>
    <w:p>
      <w:pPr/>
      <w:r>
        <w:rPr>
          <w:lang w:val="hi_IN" w:bidi="hi_IN"/>
        </w:rPr>
      </w:r>
      <w:r>
        <w:rPr>
          <w:vertAlign w:val="superscript"/>
          <w:lang w:val="hi_IN" w:bidi="hi_IN"/>
        </w:rPr>
        <w:t>1</w:t>
      </w:r>
      <w:r>
        <w:rPr>
          <w:lang w:val="hi_IN" w:bidi="hi_IN"/>
        </w:rPr>
        <w:t xml:space="preserve"> फिर मोशेह ने सारे इस्राएल को बुलाकर कहा: सुनो, इस्राएल, आज मैं तुम्हारे सामने ये विधियां और नियम इस उद्देश्य से पेश कर रहा हूं, कि तुम इन्हें सुनकर कर सावधानीपूर्वक इनका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होरेब पर्वत पर याहवेह, हमारे परमेश्वर ने हमसे वाचा बांधी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वाचा याहवेह ने हमारे पूर्वज से नहीं, बल्कि हम सभी के साथ, जो आज यहां जीवित हैं, बांधी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पर्वत पर याहवेह ने आग में होकर तुमसे आमने-सामने बातें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अवसर पर मैं याहवेह और तुम्हारे बीच खड़ा हुआ था. तुम तो निकट आने के विचार से ही डर गए थे, तब मैं तुम्हारे लिए याहवेह की बातों को स्पष्ट करते हुए घोषित करता जा रहा था. आग के भय से तुम ऊपर नहीं जाना चाह रहे थे. याहवेह ने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ही हूं याहवेह, तुम्हारा परमेश्वर, जिसने तुम्हें मिस्र देश के बंधन से छुड़ाया.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अलावा तुम किसी दूसरे को ईश्वर नहीं मानोगे.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अपने लिए न तो आकाश की, न पृथ्वी की, और न जल की किसी वस्तु की मूर्ति बनाना.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 इनमें से किसी को दंडवत करना और न उसकी आराधना करना; मैं, याहवेह, जो तुम्हारा परमेश्वर हूं, जलन रखनेवाला परमेश्वर हूं, जो मुझे अस्वीकार करते हैं, मैं उनके पापों का प्रतिफल उनके बेटों, पोतों और परपोतों तक को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उन हजारों पीढ़ियों पर, जिन्हें मुझसे प्रेम है तथा जो मेरे आदेशों का पालन करते हैं, अपनी करुणा प्रकट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याहवेह, अपने परमेश्वर के नाम का गलत इस्तेमाल नहीं करोगे, क्योंकि याहवेह उस व्यक्ति को बिना दंड दिए नहीं छोड़ेंगे, जो याहवेह का नाम व्यर्थ में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शब्बाथ को पवित्र दिन के रूप में मानना, जैसा कि याहवेह, तुम्हारे परमेश्वर का आदेश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छः दिन मेहनत करते हुए तुम अपने सारे काम पूरे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मगर सातवां दिन याहवेह तुम्हारे परमेश्वर का शब्बाथ है; इस दिन तुम कोई भी काम नहीं करोगे; तुम, तुम्हारे पुत्र-पुत्रियां, तुम्हारे पुरुष अथवा महिला सेवक न तुम्हारे गधे अथवा तुम्हारे सारे पशु अथवा तुम्हारे यहां रहनेवाले विदेशी, कि तुम्हारे सेवक-सेविकाएं भी तुम्हारे समान विश्राम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तुम्हें याद रखना है कि तुम खुद मिस्र देश में दास थे और याहवेह, तुम्हारे परमेश्वर ने तुम्हें वहां से अपनी बलवंत भुजा बढ़ाकर निकाला है; इसलिये याहवेह, तुम्हारे परमेश्वर ने तुम्हें आदेश दिया है, कि शब्बाथ दिवस का पालन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अपने परमेश्वर के आदेश के अनुसार अपने पिता अपनी माता का आदर करना, कि तुम लंबी आयु के हो जाओ और उस देश में तुम्हारा भला हो, जो याहवेह, तुम्हारे परमेश्वर तुम्हें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 मानव हत्या नहीं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व्यभिचार नहीं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चोरी नहीं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अपने पड़ोसी के विरुद्ध झूठी गवाही नहीं देना.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अपने पड़ोसी की पत्नी का लालच नहीं करना, और न तुम अपने पड़ोसी के घर का, उसके खेत का, न किसी सेवक, सेविका का; अथवा उसके बैल अथवा गधे का; उसकी किसी भी वस्तु का लालच नहीं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सब याहवेह ने उस पर्वत पर आग, बादल और गहरे अंधकार में से ऊंचे शब्द में तुम सभी से, अर्थात् इकट्ठी हुई महासभा से, कहे थे, इसमें उन्होंने और कुछ भी नहीं जोड़ा. इसके बाद उन्होंने यह सब दो पट्टियों पर उकेर कर मुझे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फिर, जब तुमने उस तमस में से वह स्वर सुना, जब वह पर्वत आग में धधक रहा था, तब तुम सभी गोत्रपिता और प्रधान मेरे पास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तुमने मुझसे विनती की, “सुनिए, याहवेह, हमारे परमेश्वर ने हम पर अपना तेज, अपनी प्रभुता दिखा दी है, हमने आग के बीच से उनकी आवाज भी सुन ली है; आज हमने साक्षात देख लिया है, कि परमेश्वर मनुष्य से बातचीत करते हैं, फिर भी मनुष्य जीवित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मगर अब, क्या यह ज़रूरी है कि हमारी मृत्यु हो? क्योंकि यह प्रचंड आग हमें चट करने पर है; अब यदि हमें याहवेह, हमारे परमेश्वर का स्वर और अधिक सुनना पड़ जाए, तो हमारी मृत्यु तय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क्या यह कभी भी सुना गया है, कि किसी मनुष्य ने उस आग के बीच से जीवित परमेश्वर की आवाज सुनी हो, जिस प्रकार हमने सुनी और जीवित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आप ही पास जाकर सुन लीजिए, कि याहवेह हमारे परमेश्वर क्या कह रहे हैं; इसके बाद यहां लौटकर हमारे सामने वह बात दोहरा दीजिए, जो याहवेह हमारे परमेश्वर ने आपसे वहां कही है, हम वह सब सुनकर उसका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याहवेह ने तुम्हारे द्वारा मेरे सामने रखा प्रस्ताव सुना, तब याहवेह ने मुझसे कहा, “मैंने इन लोगों द्वारा भेजा प्रस्ताव सुन लिया है, जो उन्होंने तुम्हारे सामने प्रस्तुत किया है. उनकी यह बात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सही होगा कि उनमें ऐसी सच्चाई हो कि उनके हृदय में मेरे प्रति भय बना रहे, और वे हमेशा ही मेरे आदेशों का पालन करते रहें, कि उनका और उनकी संतान का सदा-सर्वदा भला ही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“जाकर उन्हें आदेश दो, अपने-अपने शिविरों में लौट जाओ.</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मगर तुम यहां मेरे ही पास खड़े रहो, कि मैं तुम्हारे सामने वे सभी आदेश, नियम और विधियां स्पष्ट कर सकूं, जिनकी तुम्हें उन्हें शिक्षा देनी है, कि वे इनका उस देश में जाकर पालन कर सकें, जिस देश मैं उन्हें अधिकार करने के लिए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तुम सावधानीपूर्वक उन सभी आदेशों का पालन करोगे, जिसका आदेश याहवेह, तुम्हारे परमेश्वर ने दिया है; न तो तुम दाएं मुड़ोगे, न बाएं.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 मार्ग याहवेह, तुम्हारे परमेश्वर ने तुम्हें दिखाया है, तुम सिर्फ उसी पर आगे बढ़ते जाओगे, कि तुम जीवित रह सको और तुम्हारा भला हो, कि तुम जिस देश पर अधिकार करोगे, उसमें तुम लंबी आयु के होते जाओ.</w:t>
      </w:r>
      <w:r>
        <w:rPr>
          <w:lang w:val="hi_IN" w:bidi="hi_IN"/>
        </w:rPr>
      </w:r>
      <w:r>
        <w:rPr>
          <w:lang w:val="hi_IN" w:bidi="hi_IN"/>
        </w:rPr>
      </w:r>
    </w:p>
    <w:p>
      <w:pPr/>
      <w:r>
        <w:rPr>
          <w:lang w:val="hi_IN" w:bidi="hi_IN"/>
        </w:rPr>
      </w:r>
    </w:p>
    <w:p>
      <w:pPr>
        <w:pStyle w:val="Heading2"/>
      </w:pPr>
      <w:r>
        <w:rPr>
          <w:lang w:val="hi_IN" w:bidi="hi_IN"/>
        </w:rPr>
        <w:t>Deuteronomy 6:1</w:t>
      </w:r>
      <w:r>
        <w:rPr>
          <w:lang w:val="hi_IN" w:bidi="hi_IN"/>
        </w:rPr>
      </w:r>
    </w:p>
    <w:p>
      <w:pPr/>
      <w:r>
        <w:rPr>
          <w:lang w:val="hi_IN" w:bidi="hi_IN"/>
        </w:rPr>
      </w:r>
      <w:r>
        <w:rPr>
          <w:vertAlign w:val="superscript"/>
          <w:lang w:val="hi_IN" w:bidi="hi_IN"/>
        </w:rPr>
        <w:t>1</w:t>
      </w:r>
      <w:r>
        <w:rPr>
          <w:lang w:val="hi_IN" w:bidi="hi_IN"/>
        </w:rPr>
        <w:t xml:space="preserve"> तुम्हारे परमेश्वर द्वारा दिए गए आदेश, नियम और विधियां इस प्रकार हैं, जिनकी शिक्षा तुम्हें देने का आदेश याहवेह, तुम्हारे परमेश्वर ने मुझे दिया है, कि उनका अनुपालन तुम उस देश में कर सको, तुम जिसका अभिग्रहण करने के उद्देश्य से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इसलिये, कि तुम, तुम्हारी संतान और उनकी भी संतान, याहवेह तुम्हारे परमेश्वर के प्रति श्रद्धा और भय बनाए रखें, मेरे द्वारा लाए गए नियम और आदेशों का जीवन भर पालन करते रहें, और तुम लंबी आयु के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इस्राएलियो, ज़रूरी है कि तुम इसे बड़े यत्न से सुनो और इसका पालन करने के विषय में सावधान रहो, कि उस देश में, जहां दूध और मधु की बहुतायत है तुम्हारा भला हो, तुम्हारा वंश बहुत बढ़ जाए; ठीक जैसी याहवेह, तुम्हारे पूर्वजों के परमेश्वर ने तुमसे प्रतिज्ञा 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सुनो, इस्राएलियो! याहवेह हमारे परमेश्वर अद्वितीय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याहवेह तुम्हारे परमेश्वर से अपने सारे हृदय, सारे प्राण, सारे मस्तिष्क तथा सारी शक्ति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 आदेश, जो आज मैं तुम्हारे सामने स्पष्ट कर रहा हूं, तुम्हारे हृदय में बैठ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ये आदेश अपनी संतान को सिखाया करना. जब तुम अपने घर में बैठे हुए हो, तब तुम इनका उल्लेख करोगे, जब तुम मार्ग में आगे बढ़ रहे हो, और जब तुम विश्राम के लिए लेटोगे या जब तुम नींद से उठोगे.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इन्हें अपने हाथ पर चिन्ह के रूप में बांध लोगे, ये तुम्हारे माथे पर टीका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उन्हें अपने घर की चौखटों पर और अपने द्वारों पर लिखोगे.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याहवेह, तुम्हारे परमेश्वर जब तुम्हें उस देश में ले आएंगे, जिसके विषय में उन्होंने तुम्हारे पूर्वजों अब्राहाम, यित्सहाक और याकोब से प्रतिज्ञा की थी, कि वह तुम्हें यह देश देंगे, जिस देश में विशाल और भव्य नगर हैं, जिनका निर्माण तुम्हारे द्वारा नहीं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जहां घर उत्तम वस्तुओं से भरे होंगे जो तुम्हारे द्वारा इकट्ठा नहीं की गई होंगी, पत्थरों में खोदकर बनाए गए कुंड; जिनको तुमने नहीं बनाया होगा, अंगूर के बगीचे और ज़ैतून के पेड़; जिन्हें तुमने नहीं लगाया, जिनको खाकर तुम बहुत तृप्‍त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सावधान रहना, कि तुम उन याहवेह को, जो तुम्हें मिस्र देश से, दासत्व के जीवन से, निकालकर लाए हैं, भुला न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श्रद्धा तुम सिर्फ याहवेह, तुम्हारे परमेश्वर के प्रति रखोगे, तुम आराधना सिर्फ उनकी करोगे, और शपथ उन्हीं की लिया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पराए देवताओं का अनुगमन नहीं करोगे; तुम्हारे पड़ोसी राष्ट्रों के किसी भी देवता 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याहवेह, तुम्हारे परमेश्वर, जिनकी उपस्थिति तुम्हारे बीच में है, जलन रखनेवाले परमेश्वर हैं; नहीं तो याहवेह, तुम्हारे परमेश्वर का कोप तुम्हारे विरुद्ध भड़क उठेगा और वह तुम्हें पृथ्वी पर से मिटा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याहवेह, अपने परमेश्वर को न परखना; जैसा तुमने मस्साह 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चाहिए कि तुम याहवेह, अपने परमेश्वर द्वारा दिए आदेशों, घोषणाओं और नियमों का पालन सावधानीपूर्वक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वही करोगे, जो याहवेह की दृष्टि में सही और उचित है, कि इसमें तुम्हारा भला हो और तुम जाकर उत्तम देश पर अधिकार करो, जिसे देने की प्रतिज्ञा याहवेह ने तुम्हारे पूर्वजों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तुम याहवेह के आदेश के अनुसार अपने सभी शत्रुओं को अपने सामने से खदेड़ने के द्वारा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भविष्य में जब तुम्हारी संतान तुमसे यह प्रश्न करे: “क्या मतलब है इन घोषणाओं, नियमों और विधियों का, जो याहवेह, हमारे परमेश्वर द्वारा दिए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उनके लिए तुम्हारा उत्तर होगा, “मिस्र देश में हम फ़रोह के दास थे, तब याहवेह ने हमें अपनी सामर्थी भुजा के द्वारा मिस्र देश से निकाल लिया.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अलावा याहवेह ने हमारे सामने मिस्र, फ़रोह और उसके सारे परिवार के विरुद्ध अद्भुत और विपत्ति भरे चिन्हों और चमत्कारों को दिखाया.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उन्होंने हमें वहां से निकाल लिया, कि हमें उस देश में प्रवेश कराएं, जिस देश की प्रतिज्ञा उन्होंने हमारे पूर्वजों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याहवेह ने इन सभी नियमों को पालन करने का आदेश दिया और हम हमारे परमेश्वर से डरें कि हमारा भला हो और हम जीवित रहें, जैसा कि अभी भी दिखता 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यदि हम सावधानीपूर्वक इन आदेशों का पालन करते रहें, ठीक जैसा उन्होंने आदेश दिया है, तो हम याहवेह अपने परमेश्वर के सामने निर्दोष रहेंगे.”</w:t>
      </w:r>
      <w:r>
        <w:rPr>
          <w:lang w:val="hi_IN" w:bidi="hi_IN"/>
        </w:rPr>
      </w:r>
      <w:r>
        <w:rPr>
          <w:lang w:val="hi_IN" w:bidi="hi_IN"/>
        </w:rPr>
      </w:r>
    </w:p>
    <w:p>
      <w:pPr/>
      <w:r>
        <w:rPr>
          <w:lang w:val="hi_IN" w:bidi="hi_IN"/>
        </w:rPr>
      </w:r>
    </w:p>
    <w:p>
      <w:pPr>
        <w:pStyle w:val="Heading2"/>
      </w:pPr>
      <w:r>
        <w:rPr>
          <w:lang w:val="hi_IN" w:bidi="hi_IN"/>
        </w:rPr>
        <w:t>Deuteronomy 7:1</w:t>
      </w:r>
      <w:r>
        <w:rPr>
          <w:lang w:val="hi_IN" w:bidi="hi_IN"/>
        </w:rPr>
      </w:r>
    </w:p>
    <w:p>
      <w:pPr/>
      <w:r>
        <w:rPr>
          <w:lang w:val="hi_IN" w:bidi="hi_IN"/>
        </w:rPr>
      </w:r>
      <w:r>
        <w:rPr>
          <w:vertAlign w:val="superscript"/>
          <w:lang w:val="hi_IN" w:bidi="hi_IN"/>
        </w:rPr>
        <w:t>1</w:t>
      </w:r>
      <w:r>
        <w:rPr>
          <w:lang w:val="hi_IN" w:bidi="hi_IN"/>
        </w:rPr>
        <w:t xml:space="preserve"> जब याहवेह, तुम्हारे परमेश्वर तुम्हें उस देश में प्रवेश करा देंगे, तुम जिस देश पर अधिकार करने पर हो और याहवेह तुम्हारे परमेश्वर, तुम्हारे सामने से अमोरियों, कनानियों, हित्तियों, परिज्ज़ियों, हिव्वियों, यबूसियों तथा गिर्गाशियों जैसी अनेक जनताओं को, जो तुमसे अधिक मजबूत और गिनती में तुमसे अधिक हैं, वहां से निष्कासित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जब याहवेह, तुम्हारे परमेश्वर, उन्हें तुम्हें सौंपेंगे और तुम उन्हें हरा दोगे, तब तुम उन्हें पूरी तरह नाश कर दोगे. तुम उनके साथ किसी भी प्रकार की वाचा स्थापित नहीं करोगे, न उनके प्रति किसी प्रकार की सहानुभूति ही दिखाओगे.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इसके अलावा, तुम उनके साथ वैवाहिक संबंध स्थापित नहीं करोगे; न उनके पुत्रों को अपनी पुत्रियां दोगे और न अपने पुत्रों के लिए उनकी पुत्रियों को अपनाओगे,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वे तुम्हारे पुत्रों को मेरा अनुसरण करने से भटका देंगी, कि तुम पराए देवताओं की उपासना करने लगोगे. तब तो याहवेह का क्रोध तुम पर भड़क जाएगा, और वह बिना देरी के तुम्हें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विषय में तुम्हारी नीति यह होगी: तुम उनकी वेदियां ध्वस्त कर दोगे, उनके लिए पवित्र उनके खंभों को तोड़ दोगे, उनके लिए पवित्र अशेराह खंभों को काट डालोगे, और उनकी मूर्तियों को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तुम याहवेह, तुम्हारे परमेश्वर के लिए अलग की गई प्रजा हो, याहवेह तुम्हारे परमेश्वर ने तुम्हें पृथ्वी के सारे राष्ट्रों में से अपनी निज प्रजा होने के लिया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ने तुम्हें अपना प्रेम पात्र इसलिये नहीं बना लिया और तुम्हें इसलिये नहीं चुन लिया, कि तुम अन्य राष्ट्रों की तुलना में गिनती में अधिक थे, वस्तुतः तुम तो सभी राष्ट्रों की तुलना में बहुत कम 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मगर यह इसलिये कि याहवेह ने तुमसे प्रेम किया और अपनी उस प्रतिज्ञा को पूरी की, जो उन्होंने तुम्हारे पूर्वजों से शपथपूर्वक की थी. याहवेह ने तुम्हें अपनी समर्थ भुजा के द्वारा निकाला था, दासत्व के जीवन से मुक्त किया; मिस्र के राजा फ़रोह के बंधन से.</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 समझ लो, कि याहवेह तुम्हारे परमेश्वर ही, परमेश्वर हैं. वह विश्वासयोग्य परमेश्वर हैं, वह सहस्र पीढ़ी तक अपनी वाचा और अपार प्रेम उन पर स्थायी रखते हैं, जो उनसे प्रेम करते और उनके आदेशों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लेकिन वे उन लोगों को दंडित करने और उन्हें नष्ट करने में संकोच नहीं करेंगे, जो उनसे घृणा करते हैं; वे उन लोगों से विलंब न करते हुए मुह तोड़ बदला लेंगे, जो उनसे नफरत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आज मैं तुम्हें जैसा आदेश दे रहा हूं, तुम उन आदेशों, नियमों और विधियों का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इसका परिणाम यह होगा कि जब तुमने इन विधियों के प्रति सावधानी रखी और उनका पालन करते रहे हो, तो याहवेह तुम्हारे परमेश्वर भी तुम्हारे साथ अपनी वाचा का पालन करेंगे, अपना अपार प्रेम तुम पर बनाए रखेंगे, जैसे उन्होंने तुम्हारे पूर्वजों से प्रतिज्ञा 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तुम्हारे परमेश्वर तुमसे प्रेम करेंगे, तुम्हें समृद्धि देंगे और तुम्हारी गिनती में बढ़ौत्तरी करेंगे. वह तुम्हारे गर्भ के फल को, तुम्हारी भूमि की उपज—तुम्हारे नए अंगूरों के रस और तुम्हारे जैतून के तेल—को आशीषित करेंगे. उस देश में जिसकी प्रतिज्ञा उन्होंने तुम्हारे पूर्वजों से की थी, तुम्हारे पशुओं में वृद्धि होती रहेगी और तुम्हारी भेड़-बकरियों के मेमनों में भी वृद्धि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सभी राष्ट्रों की तुलना में अधिक समृद्ध होओगे. तुममें अथवा तुम्हारे पशुओं में कोई भी नर अथवा मादा बांझ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तुम्हारे बीच से सभी रोगों को निरस्त कर देंगे. वह तुम पर मिस्र देश की कोई भी भयंकर बीमारी हावी न होने देंगे, जो तुमने मिस्र देश में देखी थी; मगर वह इन रोगों को उन पर प्रभावी कर देंगे, जो तुमसे घृणा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उन सभी राष्ट्रों को मिटा डालोगे, जिन्हें याहवेह, तुम्हारे परमेश्वर तुम्हें सौंपने पर हैं. तुम्हारी आंखों में उनके प्रति ज़रा भी कृपा न आएगी और न तुम उनके देवताओं की उपासना करोगे; क्योंकि यही तुम्हारे लिए फंदा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तुम्हारे मन में यह विचार आए, “ये जनता तो हमसे अधिक मजबूत हैं. हम कैसे उन्हें यहां से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तुम उनसे भयभीत न होओगे. सही होगा कि तुम यह याद करो कि याहवेह, तुम्हारे परमेश्वर ने फ़रोह और सारे मिस्र के साथ क्या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खुद तुम्हारे द्वारा देखी गईं वे भयानक विपत्तियां, वे चिन्ह, चमत्कार और मजबूत भुजा और बढ़ाए हुए हाथ, जिसके द्वारा याहवेह, तुम्हारे परमेश्वर ने तुम्हें निकाल लिया. याहवेह तुम्हारे परमेश्वर उन सभी राष्ट्रों के साथ, जो आज तुम्हारे लिए भय का विषय हैं, वही सब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अलावा याहवेह, तुम्हारे परमेश्वर उनका मन कच्चा कर देंगे, जिससे कि वे, जो बचे हैं और तुमसे छिपे हुए हैं, नाश हो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उनसे भयभीत न होओगे, क्योंकि याहवेह, तुम्हारे परमेश्वर तुम्हारे बीच में हैं, वह, जो सर्वशक्तिमान और भय-योग्य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याहवेह, तुम्हारे परमेश्वर तुम्हारे सामने से इन सारी जनताओं को धीरे धीरे खदेड़ते चले जाएंगे. तुम्हारे लिए उन्हें शीघ्रतापूर्वक समाप्‍त करना असंभव होगा, क्योंकि उस स्थिति में वन्य पशुओं की गिनती बहुत बढ़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मगर याहवेह तुम्हारे परमेश्वर उन्हें तुम्हें सौंपते जाएंगे और उनको बहुत व्याकुल कर देंगे, जिससे वे नाश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याहवेह, तुम्हारे परमेश्वर, उनके राजाओं को तुम्हारे हाथों में सौंप देंगे, कि तुम पृथ्वी पर से उनका अस्तित्व ही मिटा दो. कोई भी इस योग्य न पाया जाएगा कि तुम्हारा सामना कर सके और तुम उन्हें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 उनकी ढली हुई मूर्तियों को दाह कर दोगे. तुम उन मूर्तियों के चांदी और सोने का लालच नहीं करोगे और न इन्हें अपने पास रख लोगे, नहीं तो यह तुम्हारे लिए फंदा सिद्ध होगा, क्योंकि यह याहवेह तुम्हारे परमेश्वर की दृष्टि में घृणित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 कोई भी घृणित वस्तु अपने घर में लेकर न आओगे, नहीं तो तुम खुद उसके समान ही विनाश के योग्य हो जाओगे. तुम इससे पूरी तरह घृणा करोगे, क्योंकि यह वह वस्तु है, जो अशुद्ध है.</w:t>
      </w:r>
      <w:r>
        <w:rPr>
          <w:lang w:val="hi_IN" w:bidi="hi_IN"/>
        </w:rPr>
      </w:r>
      <w:r>
        <w:rPr>
          <w:lang w:val="hi_IN" w:bidi="hi_IN"/>
        </w:rPr>
      </w:r>
    </w:p>
    <w:p>
      <w:pPr/>
      <w:r>
        <w:rPr>
          <w:lang w:val="hi_IN" w:bidi="hi_IN"/>
        </w:rPr>
      </w:r>
    </w:p>
    <w:p>
      <w:pPr>
        <w:pStyle w:val="Heading2"/>
      </w:pPr>
      <w:r>
        <w:rPr>
          <w:lang w:val="hi_IN" w:bidi="hi_IN"/>
        </w:rPr>
        <w:t>Deuteronomy 8:1</w:t>
      </w:r>
      <w:r>
        <w:rPr>
          <w:lang w:val="hi_IN" w:bidi="hi_IN"/>
        </w:rPr>
      </w:r>
    </w:p>
    <w:p>
      <w:pPr/>
      <w:r>
        <w:rPr>
          <w:lang w:val="hi_IN" w:bidi="hi_IN"/>
        </w:rPr>
      </w:r>
      <w:r>
        <w:rPr>
          <w:vertAlign w:val="superscript"/>
          <w:lang w:val="hi_IN" w:bidi="hi_IN"/>
        </w:rPr>
        <w:t>1</w:t>
      </w:r>
      <w:r>
        <w:rPr>
          <w:lang w:val="hi_IN" w:bidi="hi_IN"/>
        </w:rPr>
        <w:t xml:space="preserve"> वे सभी आदेश, जो आज मैं तुम्हें दे रहा हूं, यह ज़रूरी है कि तुम सावधानीपूर्वक उनका पालन करोगे, कि तुम जीवित रह सको, गिनती में बढ़ते जाओ और जाकर उस देश पर अधिकार कर लो, जिसे देने की शपथपूर्वक प्रतिज्ञा याहवेह ने तुम्हारे पूर्वजों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पूरे मार्ग को कभी न भुलाना, जिस पर तुम्हें याहवेह तुम्हारे परमेश्वर इन चालीस सालों में निर्जन प्रदेश से होते हुए लेकर आए हैं, कि वह इसके द्वारा तुम्हें नम्र बना सकें. वह तुम्हें परखते रहे, कि तुम्हारे हृदय की थाह ले सकें. कि तुम उनके आदेशों का पालन करोगे भी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तुम्हारे परमेश्वर ने तुम्हें नम्र बना दिया, उन्होंने तुम्हें भूखा ही रहने दिया और तुम्हें खाने के लिए मन्‍ना प्रदान किया जो तुम्हारे लिए एकदम नई वस्तु थी, तुम्हारे लिए और तुम्हारे पूर्वजों के लिए भी. इसका उद्देश्य यह था कि तुम यह पहचान लो कि मनुष्य का जीवन सिर्फ भोजन पर नहीं, बल्कि याहवेह के मुख से निकले हुए हर एक शब्द पर भी निर्भर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इन चालीस सालों में तुम्हारे द्वारा पहने गए वस्त्र न तो जर्जर हुए, और न तुम्हारे पांवों में कभी सूजन आई.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अपने हृदय में यह सच्चाई अच्छी तरह से बैठा लो, कि याहवेह, तुम्हारे परमेश्वर तुम पर उसी प्रकार अनुशासन कर रहे थे, जिस प्रकार पिता अपने पुत्र पर.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तुम याहवेह अपने परमेश्वर के आदेशों का पालन करोगे, कि तुम उनकी नीतियों का पालन करो और उनके प्रति श्रद्धा और भय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याहवेह, तुम्हारे परमेश्वर तुम्हें एक उत्तम देश में ले जा रहे हैं. वह देश, जो नदियों, झरनों और जल-स्रोतों का देश है, जिनका बहाव घाटियों और पहाड़ियों के बीच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देश में गेहूं, जौ उत्पन्‍न होते हैं; यह अंगूर की लताओं, अंजीर, अनार, जैतून और शहद का देश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देश में तुम्हें भोजन का कोई अभाव न होगा; तुम्हें किसी भी वस्तु का अभाव न होगा. यह ऐसा देश है, जिसकी चट्टानों में लौह के भंडार हैं, इसकी पहाड़ियों में से तांबा प्राप्‍त किया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तुम भोजन के बाद तृप्‍त हो जाओ, तो तुम याहवेह तुम्हारे परमेश्वर की स्तुति करोगे, कि उन्होंने तुम्हें यह उत्तम देश प्रदान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ध्यान रहे कि तुम आज मेरे द्वारा प्रस्तुत उनके आदेशों, अध्यादेशों और नियमों का पालन न करने के द्वारा तुम याहवेह, तुम्हारे परमेश्वर को भुला न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नहीं तो तृप्‍त हो जाने के बाद और जब तुमने अपने घरों का उत्तम निर्माण कर लिया है, जब तुम उनमें निवास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तुम्हारे पशु और भेड़-बकरी बढ़ने लगें, तुम्हारे सोने और चांदी में वृद्धि होने लगे और तुम्हारी पूरी संपत्ति में ही वृद्धि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तो तुम्हारे हृदय में घमण्ड़ का आना स्वाभाविक ही होगा और तुम याहवेह अपने परमेश्वर को, जिन्होंने तुम्हें मिस्र देश से, उस दासत्व के जीवन से निकाल लिया है, भुला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जिन्होंने तुम्हें उस बड़े और भयानक निर्जन प्रदेश से यहां लाया है, जहां विषैले सांप और बिच्छू थे, भूमि सूखी थी, जहां जल नहीं मिलता था, वहां याहवेह तुम्हारे परमेश्वर ने ही उस चकमक की चट्टान में से जल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निर्जन प्रदेश में उन्होंने तुम्हें मन्‍ना का भोजन दिया, जो तुम्हारे पूर्वज जानते भी न थे, कि वे तुम्हें नम्र बना दें, कि वह तुम्हारी जांच करें, कि इससे अंततः तुम्हारा ही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नहीं तो यह संभव है कि तुम मन में यह मान लो, “यह तो मेरी ही शक्ति और मेरी ही क्षमता से कमाई मेरी संपत्ति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मगर तुम याहवेह, अपने परमेश्वर को नहीं भुलाओगे, क्योंकि यह उन्हीं का दिया हुआ है, जिससे तुमने इस संपत्ति को इकट्ठा किया है, कि जैसा आज तुम्हारे सामने साफ़ ही है, उन्होंने यह तुम्हारे पूर्वजों से शपथपूर्वक की गई प्रतिज्ञा पूरी करने के लिया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भविष्य में तुम पराए देवताओं का अनुगमन कर उनकी उपासना और वंदना करने लगो और याहवेह अपने परमेश्वर को भुला दो, तो आज मैं तुम्हारे विषय में यह घोषणा कर रहा हूं: तुम निःसंदेह नाश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 उन जनताओं को याहवेह ने तुम्हारे सामने से खदेड़ कर नाश किया था, वैसी ही होगी तुम्हारी स्थिति, क्योंकि तुमने याहवेह, तुम्हारे परमेश्वर के आदेशों की उपेक्षा की.</w:t>
      </w:r>
      <w:r>
        <w:rPr>
          <w:lang w:val="hi_IN" w:bidi="hi_IN"/>
        </w:rPr>
      </w:r>
      <w:r>
        <w:rPr>
          <w:lang w:val="hi_IN" w:bidi="hi_IN"/>
        </w:rPr>
      </w:r>
    </w:p>
    <w:p>
      <w:pPr/>
      <w:r>
        <w:rPr>
          <w:lang w:val="hi_IN" w:bidi="hi_IN"/>
        </w:rPr>
      </w:r>
    </w:p>
    <w:p>
      <w:pPr>
        <w:pStyle w:val="Heading2"/>
      </w:pPr>
      <w:r>
        <w:rPr>
          <w:lang w:val="hi_IN" w:bidi="hi_IN"/>
        </w:rPr>
        <w:t>Deuteronomy 9:1</w:t>
      </w:r>
      <w:r>
        <w:rPr>
          <w:lang w:val="hi_IN" w:bidi="hi_IN"/>
        </w:rPr>
      </w:r>
    </w:p>
    <w:p>
      <w:pPr/>
      <w:r>
        <w:rPr>
          <w:lang w:val="hi_IN" w:bidi="hi_IN"/>
        </w:rPr>
      </w:r>
      <w:r>
        <w:rPr>
          <w:vertAlign w:val="superscript"/>
          <w:lang w:val="hi_IN" w:bidi="hi_IN"/>
        </w:rPr>
        <w:t>1</w:t>
      </w:r>
      <w:r>
        <w:rPr>
          <w:lang w:val="hi_IN" w:bidi="hi_IN"/>
        </w:rPr>
        <w:t xml:space="preserve"> सुनो, इस्राएल: आज तुम यरदन नदी को पार करोगे, कि तुम वहां, उन जनताओं को बाहर करो, जो गिनती में तुमसे विशाल और तुमसे अधिक शक्तिशाली हैं. उनके नगर फैले हुए और गढ़ गगन को चूमते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डीलडौल में तुमसे अधिक ऊंचे और वे अनाकों की संतान हैं, तुम इन्हें जानते हो, तुम इनके विषय में सुनते रहे हो: “कौन ठहर सकता है अनाक के पुत्रों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आज यह समझ लो, कि यह याहवेह तुम्हारे परमेश्वर ही हैं, जो भस्म करनेवाली आग का रूप धारण कर तुम्हारे आगे-आगे नदी पार कर रहे हैं. वही तुम्हारे सामने उन्हें दबा देंगे, कि वे नाश हो जाएं, कि तुम उन्हें शीघ्र ही वहां से खदेड़ कर नाश कर दो; ठीक जैसा आदेश तुम्हें याहवेह द्वारा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याहवेह तुम्हारे परमेश्वर उन्हें तुम्हारे सामने से खदेड़ देंगे, तब अपने मन में यह विचार तक आने न देगा: “यह तो मेरी धार्मिकता ही थी, जिसके कारण याहवेह ने मुझे इस देश पर अधिकार करने की क्षमता दी है.” सच तो यह है कि इन जनताओं की दुष्टता के कारण याहवेह उन्हें तुम्हारे सामने से उनकी मातृभूमि से दूर करते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 उन राष्ट्रों पर अधिकार इसलिये मिल नहीं पा रहा, कि तुम धर्मी हो या तुम्हारा मन सीधा है; बल्कि इसलिये कि याहवेह, तुम्हारे परमेश्वर उन्हें तुम्हारे सामने से इसलिये निकाल रहे हैं, कि ये राष्ट्र दुष्ट राष्ट्र हैं, कि याहवेह उस प्रतिज्ञा को पूरा करें, जो उन्होंने शपथ के साथ तुम्हारे पूर्वज अब्राहाम, यित्सहाक और याकोब के साथ की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यह अच्छी तरह से समझ लो कि याहवेह, तुम्हारे परमेश्वर तुम्हारे अधिकार के लिए यह उत्तम देश इसलिये नहीं दे रहे कि तुम भले लोग हो, वास्तव में तुम तो हठी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सच कभी न भुलाना कि निर्जन प्रदेश में तुम किस तरह से याहवेह, तुम्हारे परमेश्वर को मिस्र देश से निकाल लाने के दिन से लेकर इस स्थान तक पहुंचने तक क्रोधित करते रहे हो. तुम याहवेह के विरुद्ध विद्रोही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तक की, होरेब पर्वत के निकट भी तुमने याहवेह को ऐसा उकसा दिया था, कि अपने गुस्से में वे तुम्हें मिटा ही देते.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मैं उस पर्वत पर गया हुआ था, जहां चालीस दिन और चालीस रात ठहरा रहा था, कि वे पत्थर की पट्टियां पाऊं; वे वाचा की पट्टियां, जिन पर याहवेह ने वह वाचा गढ़ दी थी, जो उन्होंने तुम्हारे साथ बांधी थी; तब मैंने न तो वहां भोजन ही किया और न जल पिया.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ने वहां मुझे परमेश्वर की उंगली से लिखी पत्थर की दो पट्टियां सौंपीं. उन पर वह पूरी बातें गढ़ीं थीं, जो तुम्हारे वहां इकट्ठा होने पर पर्वत पर आग के बीच से याहवेह ने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चालीस दिनों और चालीस रातों के पूरा होने पर याहवेह ने मुझे दो पत्थर की पट्टियां सौंप दीं, वे वाचा की पट्टियां.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याहवेह ने मुझे आदेश दिया, “अब बिना देर यहां से कूच करो, क्योंकि तुम्हारे इन लोगों ने, जिन्हें तुम मिस्र देश से निकालकर लाए हो, खुद को अशुद्ध कर लिया है. कितनी जल्दी वे उस मार्ग से हट गए हैं, जो मेरे द्वारा बताया गया था. उन्होंने तो अपने लिए एक मूर्ति ढाल 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ने मुझ पर प्रकट किया, “मैं इनको पहचान गया हूं. इसमें कोई शक नहीं कि ये हठीले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मुझे मत रोको, कि मैं इन्हें नाश करके पृथ्वी पर से उनकी याद ही मिटा डालूं. तब मैं तुमसे एक ऐसे राष्ट्र का उद्भव करूंगा, जो इनसे अधिक शक्तिशाली और गिनती में विशाल भी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मैं मुड़कर पर्वत से नीचे उतर आए. मैं अपने हाथों में वे दो वाचा की पट्टियां लिए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मैंने दृष्टि की तो पाया कि वास्तव में तुमने याहवेह अपने परमेश्वर के विरुद्ध पाप किया था! तुमने अपने लिए बछड़े की एक मूर्ति ढाल रखी थी. तुम बड़े ही शीघ्र उस मार्ग से भटक चुके थे, जो तुम्हारे लिए याहवेह द्वारा बताया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 तुम्हारे देखते-देखते उन पत्थर की पट्टियों को फेंककर उन्हें चूर-चूर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 पहले के चालीस दिनों और चालीस रातों के समान मैं याहवेह के सामने पड़ा रहा; मैंने न तो भोजन किया, न जल का पान; क्योंकि तुमने वह भीषण पाप कर डाला था, जो याहवेह की दृष्टि में बुरा था. इससे तुमने याहवेह का कोप भड़का डाला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याहवेह के असंतोष और भीषण कोप की कल्पना से ही भयभीत हो गया था, जो अब तुम्हारे सर्वनाश के लिए आने पर था; मगर इस अवसर पर भी याहवेह ने मेरी विनती पर ध्यान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अहरोन पर तो याहवेह इतने क्रुद्ध थे, कि वह उसे नाश कर देने पर उतारू हो गए; तब मैंने उसी अवसर पर अहरोन के लिए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तुम्हारे द्वारा बनाई उस पाप की मूरत, उस बछड़े को लेकर मैंने उसे आग में जला दिया, उसे कुचल-कुचल कर इतना पीस डाला, कि वह धूल समान बारीक़ हो गया. मैंने यह धूल उस नदी में बहा दी, जो उस पर्वत से निकल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लोगों ने याहवेह के कोप को दोबारा ताबेराह, मस्साह और किबरोथ-हत्ताआवह में भड़काया.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कादेश-बरनेअ में याहवेह ने तुम्हें इस आदेश के साथ भेजा था, “जाओ उस देश पर अधिकार कर लो, जो मैं तुम्हें दे चुका हूं.” तब तुमने याहवेह, अपने परमेश्वर के आदेश के विरुद्ध विद्रोह कर दिया. तुमने न तो उनमें विश्वास किया और न उनके आदेश पर ध्यान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मैंने तो तुम्हें जिस दिन से देखा और पहचाना है, याहवेह के प्रति विद्रोह ही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मैं चालीस दिन और चालीस रात याहवेह के सामने ही पड़ा रहा, क्योंकि याहवेह अपनी यह इच्छा बता चुके थे, कि वह तुम्हें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मैंने याहवेह से प्रार्थना की, “प्रभु याहवेह, अपनी ही प्रजा को नाश न कीजिए, ये तो आपकी ही मीरास हैं, जिन्हें आप ही ने अपनी महानता के द्वारा छुड़ाया है, जिन्हें आपने अपनी समर्थ भुजा के द्वारा मिस्र देश से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अपने सेवक अब्राहाम, यित्सहाक और याकोब को याद कीजिए; इस प्रजा के हठ, पाप और दुष्टता की अनदेखी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नहीं तो, जिस देश से आपने हमें निकाला है, वे आपका मज़ाक इस प्रकार करेंगे ‘याहवेह इन्हें उस प्रतिज्ञा के देश में ले जाने में असमर्थ हो गया था और उसे लोगों से घृणा हो गई थी, इसलिये उसने निर्जन प्रदेश में ही उनका नाश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फिर भी, वे हैं तो आपकी ही प्रजा; हां, आपकी मीरास, जिन्हें आपने अपने अद्भुत सामर्थ्य और बढ़ाई हुई भुजा के द्वारा निकाला.”</w:t>
      </w:r>
      <w:r>
        <w:rPr>
          <w:lang w:val="hi_IN" w:bidi="hi_IN"/>
        </w:rPr>
      </w:r>
      <w:r>
        <w:rPr>
          <w:lang w:val="hi_IN" w:bidi="hi_IN"/>
        </w:rPr>
      </w:r>
    </w:p>
    <w:p>
      <w:pPr/>
      <w:r>
        <w:rPr>
          <w:lang w:val="hi_IN" w:bidi="hi_IN"/>
        </w:rPr>
      </w:r>
    </w:p>
    <w:p>
      <w:pPr>
        <w:pStyle w:val="Heading2"/>
      </w:pPr>
      <w:r>
        <w:rPr>
          <w:lang w:val="hi_IN" w:bidi="hi_IN"/>
        </w:rPr>
        <w:t>Deuteronomy 10:1</w:t>
      </w:r>
      <w:r>
        <w:rPr>
          <w:lang w:val="hi_IN" w:bidi="hi_IN"/>
        </w:rPr>
      </w:r>
    </w:p>
    <w:p>
      <w:pPr/>
      <w:r>
        <w:rPr>
          <w:lang w:val="hi_IN" w:bidi="hi_IN"/>
        </w:rPr>
      </w:r>
      <w:r>
        <w:rPr>
          <w:vertAlign w:val="superscript"/>
          <w:lang w:val="hi_IN" w:bidi="hi_IN"/>
        </w:rPr>
        <w:t>1</w:t>
      </w:r>
      <w:r>
        <w:rPr>
          <w:lang w:val="hi_IN" w:bidi="hi_IN"/>
        </w:rPr>
        <w:t xml:space="preserve"> फिर याहवेह ने मुझसे कहा: “पहले की पट्टियों के समान दो पट्टियां और बनाओ और मेरे सामने इस पर्वत पर आ जाओ. लकड़ी का एक संदूक भी बनाओ.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इन पत्थर की पट्टियों पर वही सब लिख दूंगा, जो उन पटलों पर लिखा गया था, जिन्हें तुमने तोड़ दिया है. इन पटलों को तुम उस संदूक में रख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मैंने बबूल की लकड़ी से एक संदूक बनाया फिर दो पट्टियां काटी और अपने हाथों में वे दो पट्टियां लेकर पर्वत पर चढ़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ने उन दो पट्टियों पर वही लिख दिया, जो उन पहले की पट्टियों पर लिखा गया था: वे दस आदेश, जो तुम्हारे वहां इकट्ठा होने के अवसर पर पर्वत पर अग्नि में से गए थे. ये पटल याहवेह ने मुझे सौंप दिए.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मैं पर्वत से लौट आया और दोनों पट्टियों को उस संदूक में रख दिया, जिसे मैंने बनाया था. याहवेह के आदेश के अनुसार वे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अवसर पर इस्राएलियों ने बेने-जआकन के कुंओं से मोसेराह की ओर कूच किया. यहां अहरोन की मृत्यु हो गई और उसे वहीं गाड़ दिया गया. उसके स्थान पर उसके पुत्र एलिएज़र ने पौरोहितिक सेवा शुरू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से वे गुदगोदाह की दिशा में आगे बढ़े, फिर गुदगोदाह से योतबाथाह की ओर. यह नदियों की भूमि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अवसर पर याहवेह ने यह तय कर दिया की लेवी गोत्र के लोग ही याहवेह की वाचा का संदूक उठाया करेंगे, वे ही याहवेह की उपस्थिति में ठहरे रहेंगे, कि उनकी सेवा करें और उनकी महिमा में उनके गीत गाया करें, जो आज तक होता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कारण है कि लेवी गोत्र के लिए न तो कोई भाग दिया गया है और न ही उनके भाइयों के साथ उनकी कोई मीरास है. खुद याहवेह इस वंश की मीरास हैं, जैसी प्रतिज्ञा याहवेह, तुम्हारे परमेश्वर द्वारा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पहले की अवधि के समान मैं पर्वत पर चालीस दिन और चालीस रात ठहरा रहा. इस अवसर पर भी याहवेह ने मेरी प्रार्थना सुन ली; उन्होंने तुम्हें नाश करने का विचार ही त्याग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याहवेह ने मुझे आदेश दिया, “इन लोगों के अगुए होकर यात्रा शुरू करो, कि वे उस देश में प्रवेश करके उस पर अधिकार कर लें, जो देश इन्हें देने की प्रतिज्ञा मैंने शपथ के साथ उनके पूर्वजों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इस्राएल, तुमसे याहवेह की क्या अपेक्षा है, इसके अलावा कि तुम याहवेह, अपने परमेश्वर के प्रति श्रद्धा और भय का भाव रखो, उनसे प्रेम करो, याहवेह, अपने परमेश्वर की सेवा अपने पूरे हृदय और अपने पूरे प्राण 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याहवेह के आदेशों और नियमों का पालन करो, जो तुम्हारी ही भलाई के उद्देश्य से मैं तुम्हें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रहे, आकाश, सबसे ऊंचा स्वर्ग, पृथ्वी और वह सब, जो पृथ्वी में है, याहवेह, तुम्हारे परमेश्वर 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भी, याहवेह ने तुम्हारे पूर्वजों पर अपना प्रेम बनाए रखा. उनके बाद उनके वंशजों को उन्होंने चुना, अर्थात् अन्य सभी की अपेक्षा तुम सबको, जैसा आज तुम्हारे सामने स्पष्ट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अपने हृदय का ख़तना करो और अब तो हठ करना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याहवेह तुम्हारे परमेश्वर ही देवताओं से अति महान परमेश्वर हैं. वह अधिराजों के अधिराज हैं, महान, सर्वशक्तिमान, भय-योग्य परमेश्वर. उनके व्यवहार में न तो भेद-भाव है और न ही घूस की कोई संभावना.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अनाथों और विधवाओं का न्याय करते हैं. वह परदेशी के प्रति अपने प्रेम के निमित्त उसे भोजन और वस्त्र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तुम भी परदेशी के प्रति अपना प्रेम प्रदर्शित करो; क्योंकि तुम खुद मिस्र देश में परदेशी 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तुममें याहवेह, तुम्हारे परमेश्वर के प्रति श्रद्धा हो. तुम उन्हीं की सेवा करोगे, उन्हीं के अनुरूप रहोगे और शपथ सिर्फ उन्हीं के नाम की लिया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ही तुम्हारी स्तुति के योग्य हैं, वही तुम्हारे परमेश्वर हैं, जिन्होंने तुम्हारे लिए ये अद्धुत और अचंभे के काम किए हैं, जिनके तुम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तुम्हारे पूर्वज मिस्र में गए थे, तब वे गिनती में कुल सिर्फ सत्तर व्यक्ति ही थे, मगर अब याहवेह, तुम्हारे परमेश्वर ने तुम्हें ऐसे अनगिनत बना दिया है, जैसे आकाश के तारे.</w:t>
      </w:r>
      <w:r>
        <w:rPr>
          <w:lang w:val="hi_IN" w:bidi="hi_IN"/>
        </w:rPr>
      </w:r>
      <w:r>
        <w:rPr>
          <w:lang w:val="hi_IN" w:bidi="hi_IN"/>
        </w:rPr>
      </w:r>
    </w:p>
    <w:p>
      <w:pPr/>
      <w:r>
        <w:rPr>
          <w:lang w:val="hi_IN" w:bidi="hi_IN"/>
        </w:rPr>
      </w:r>
    </w:p>
    <w:p>
      <w:pPr>
        <w:pStyle w:val="Heading2"/>
      </w:pPr>
      <w:r>
        <w:rPr>
          <w:lang w:val="hi_IN" w:bidi="hi_IN"/>
        </w:rPr>
        <w:t>Deuteronomy 11:1</w:t>
      </w:r>
      <w:r>
        <w:rPr>
          <w:lang w:val="hi_IN" w:bidi="hi_IN"/>
        </w:rPr>
      </w:r>
    </w:p>
    <w:p>
      <w:pPr/>
      <w:r>
        <w:rPr>
          <w:lang w:val="hi_IN" w:bidi="hi_IN"/>
        </w:rPr>
      </w:r>
      <w:r>
        <w:rPr>
          <w:vertAlign w:val="superscript"/>
          <w:lang w:val="hi_IN" w:bidi="hi_IN"/>
        </w:rPr>
        <w:t>1</w:t>
      </w:r>
      <w:r>
        <w:rPr>
          <w:lang w:val="hi_IN" w:bidi="hi_IN"/>
        </w:rPr>
        <w:t xml:space="preserve"> इसलिये ज़रूरी है कि तुम याहवेह, अपने परमेश्वर से प्रेम करो और हमेशा उनके निर्देशों, नियमों, अध्यादेशों का और आदेशों 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आज यह भी समझ लो: मैं तुम्हारी संतानों से बातें नहीं करता हूं, जिन्होंने न तो याहवेह, तुम्हारे परमेश्वर के अनुशासन-शिक्षण को समझा है, न उन्होंने इसे देखा है न उन्होंने याहवेह की महानता को: उनके शक्तिशाली हाथ को, न उनकी बढ़ाई हुई भुजा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द्वारा दिखाए गए चिन्ह, उनके द्वारा किए अद्धुत काम, जो उन्होंने मिस्र देश में मिस्र के राजा फ़रोह के और मिस्र की सारी प्रजा के सामने किए;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मिस्र की सेना के साथ, उसके घोड़ों और रथों के साथ, जब वे तुम्हारा पीछा करते चले जा रहे थे, कैसे याहवेह ने उन्हें लाल सागर के जल में डुबोकर पूरी तरह से नाश कर डाला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उन्होंने निर्जन प्रदेश में तुम्हारे साथ क्या-क्या किया था, जब तक तुम यहां न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याहवेह ने दाथान और अबीराम के साथ, जो एलियाब के पुत्र और रियूबेन के पोते थे, क्या किया था, जब धरती ने अपना मुख खोल उन्हें, सारे इस्राएल के बीच से, उनके घर-परिवारों को, उनके शिविरों को और उनके साथ आ रहे हर एक जीवधारी को कौर बना लिया.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मगर तुम तो याहवेह द्वारा किए हर एक महान काम के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तुम आज मेरे द्वारा भेजे हर एक आदेश का पालन करोगे, कि तुम मजबूत हो जाओ और आगे बढ़कर उस देश पर अधिकार कर सको, जिसे पार करने के बाद तुम उस पर अधिकार करने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 तुम उस देश में, जिसमें दूध और शहद की बहुतायत है, जिसे उन्हें और उनके वंशजों को देने की शपथ याहवेह ने तुम्हारे पूर्वजों से की थी, तुम लंबी उम्र के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जिस देश के अधिकार के लक्ष्य से तुम वहां प्रवेश करने पर हो, वह मिस्र देश समान नहीं है, तुम जहां से निकलकर यहां आ पहुंचे हो, जहां तुम बीज बोते और सब्जी के बगीचे के समान अपने पैरों का प्रयोग सिंचाई के लिए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वस्तुतः जिस देश पर अधिकार करने के उद्देश्य से तुम उसमें प्रवेश करने ही पर हो, वह पहाड़ियों और घाटियों का देश है, जो आकाश से हुई बारिश का जल जमा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एक ऐसा देश है, जिसकी देखभाल याहवेह, तुम्हारे परमेश्वर करते हैं; इस देश पर याहवेह, तुम्हारे परमेश्वर की दृष्टि सदैव लगी रहती है, साल के शुरू से लेकर साल के अंत होने तक.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तय है कि यदि तुम मेरे द्वारा आज दिए जा रहे इन आदेशों का पालन करोगे, अर्थात् याहवेह अपने परमेश्वर से प्रेम करोगे, और उन्हीं की सेवा अपने पूरा हृदय और अपने पूरा प्राणों 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 वह उपयुक्त मौसम में तुम्हारी भूमि के लिए बारिश भेजेंगे, शुरुआती और अंतिम बारिश, ताकि तुम अपने अन्‍न, नई दाखमधु और अपना तेल इकट्ठा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तुम्हारे पशुओं के लिए मैदानों में घास उत्पन्‍न करते रहेंगे. तुम भरपूर खाकर तृप्‍त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ध्यान रहे कि तुम्हारे हृदय के साथ छल न कर दिया जाए, कि तुम पराए देवताओं की ओर होकर उनकी सेवा और उपासना 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नहीं तो याहवेह का कोप तुम पर भड़क उठेगा. तब वह आकाश को इस प्रकार रोक देंगे, कि बारिश के अभाव में भूमि अपनी उपज न दे सकेगी; फलस्वरूप तुम याहवेह द्वारा उत्तम देश से शीघ्र ही नाश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मेरे ये आदेश हृदय में रखोगे, अपनी आत्मा में उतार लोगे; तुम इन्हें अपने हाथ पर चिन्ह के रूप में बांध लोगे, ये तुम्हारे माथे पर टीका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ये आदेश अपनी संतान को सिखाया करना. जब तुम अपने घर में बैठे हुए हो, तब तुम इनका उल्लेख करोगे, जब तुम मार्ग में आगे बढ़ रहे हो और जब तुम विश्राम के लिए लेटोगे या जब तुम नींद से उठोगे.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उन्हें अपने घर की चौखटों पर और अपने द्वारों पर लिखोगे,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 उस देश में, जिसे देने की प्रतिज्ञा याहवेह ने शपथपूर्वक तुम्हारे पूर्वजों से की थी, आकाश और पृथ्वी के बने रहने तक तुम्हारी संतान गिनती में बढ़ती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यदि तुम बड़ी सच्चाई से आदेशों का पालन करते रहोगे, जो मैं तुम्हें पालन करने का आदेश दे रहा हूं—याहवेह, अपने परमेश्वर से प्रेम करने का, उनकी पूरी नीतियों का पालन करने का और उनसे पूरी तरह सच्चा बने रहने 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याहवेह इन सभी राष्ट्रों को तुम्हारे सामने से खदेड़ देंगे और तुम ऐसे राष्ट्रों को उनके देश से दूर कर दोगे, जो गिनती में तुमसे अधिक और तुमसे अधिक शक्तिशाली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ऐसा हर एक भूभाग, जिससे तुम्हारे पांवों के तलवे छुएंगे, तुम्हारी संपत्ति हो जाएगा. तुम्हारी सीमा निर्जन प्रदेश से लेकर लबानोन तक और उस नदी, यानी फरात से पश्चिम सागर तक.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कोई भी व्यक्ति तुम्हारे सामने ठहर न सकेगा. याहवेह तुम्हारे परमेश्वर, अपनी प्रतिज्ञा के अनुरूप, उस पूरे देश पर, जिसे तुम्हारे पैर छुएंगे, तुम्हारा भय, तुम्हारा आतंक भर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अब सुनो, आज मैं तुम्हारे सामने एक आशीर्वाद और एक शाप प्रस्तुत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आशीर्वाद उस स्थिति में, जब तुम याहवेह, तुम्हारे परमेश्वर के आदेशों का पालन करोगे, जिनका आदेश आज मैं तुम्हें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शाप उस स्थिति में, जब तुम याहवेह, तुम्हारे परमेश्वर के आदेशों को ठुकराओगे, उस मार्ग से भटक जाओगे, जिसका आदेश मैं आज तुम्हें दे रहा हूं, और उन पराए देवताओं का अनुसरण शुरू कर दोगे, जिन्हें तुम जानते भी न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तब उस समय, जब याहवेह, तुम्हारे परमेश्वर तुम्हें उस देश में पहुंचा देंगे, जिस पर अधिकार करने के लिए तुम उसमें प्रवेश करने पर हो, तुम आशीर्वाद तो गेरिज़िम पर्वत पर से और शाप एबल पर्वत पर से घोषित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 पर्वत यरदन नदी के पार हैं, पश्चिम दिशा में कुछ ही दूरी पर यह कनानियों का देश है, जो अराबाह में गिलगाल के सामने, मोरेह के बांज वृक्षों के निकट, निवास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क्योंकि अब तुम इस यरदन नदी को पार कर उस देश पर अधिकार करने पर ही हो, जो याहवेह तुम्हारे परमेश्वर तुम्हें प्रदान कर रहे हैं. तुम इस पर अधिकार करके इसमें निवास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 जो आदेश और विधान मैं आज तुम्हारे सामने स्पष्ट कर रहा हूं, तुम उनको पूरा करने में सावधान रहोगे.</w:t>
      </w:r>
      <w:r>
        <w:rPr>
          <w:lang w:val="hi_IN" w:bidi="hi_IN"/>
        </w:rPr>
      </w:r>
      <w:r>
        <w:rPr>
          <w:lang w:val="hi_IN" w:bidi="hi_IN"/>
        </w:rPr>
      </w:r>
    </w:p>
    <w:p>
      <w:pPr/>
      <w:r>
        <w:rPr>
          <w:lang w:val="hi_IN" w:bidi="hi_IN"/>
        </w:rPr>
      </w:r>
    </w:p>
    <w:p>
      <w:pPr>
        <w:pStyle w:val="Heading2"/>
      </w:pPr>
      <w:r>
        <w:rPr>
          <w:lang w:val="hi_IN" w:bidi="hi_IN"/>
        </w:rPr>
        <w:t>Deuteronomy 12:1</w:t>
      </w:r>
      <w:r>
        <w:rPr>
          <w:lang w:val="hi_IN" w:bidi="hi_IN"/>
        </w:rPr>
      </w:r>
    </w:p>
    <w:p>
      <w:pPr/>
      <w:r>
        <w:rPr>
          <w:lang w:val="hi_IN" w:bidi="hi_IN"/>
        </w:rPr>
      </w:r>
      <w:r>
        <w:rPr>
          <w:vertAlign w:val="superscript"/>
          <w:lang w:val="hi_IN" w:bidi="hi_IN"/>
        </w:rPr>
        <w:t>1</w:t>
      </w:r>
      <w:r>
        <w:rPr>
          <w:lang w:val="hi_IN" w:bidi="hi_IN"/>
        </w:rPr>
        <w:t xml:space="preserve"> उस देश में, जो याहवेह तुम्हारे पूर्वजों के परमेश्वर ने तुम्हें अधिकार करने के लिए दे दिया है, ये नियम और विधि तुम आजीवन—जब तक तुम इस पृथ्वी पर जीवित रहोगे, बड़ी सावधानीपूर्वक पालन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उन सारे स्थानों को पूरी तरह ध्वस्त कर दोगे, जहां तुम्हारे द्वारा उन राष्ट्रों से छीने गए, उन स्थानों पर वे राष्ट्र अपने देवताओं की उपासना किया करते थे; पर्वत शिखरों पर, टीलों पर और हर एक हरे वृक्ष की छाया 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उनकी वेदियों को ध्वस्त कर दोगे, उनके पूज्य खंभों को चूर-चूर कर दोगे, उनकी अशेराओं का दाह कर दोगे, उनके देवताओं की उकेरी हुई मूर्तियों को काट डालोगे और उस स्थान से उनका नाम ही मिटा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याहवेह तुम्हारे परमेश्वर के संदर्भ में इनकी रीति के अनुसार कभी कुछ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मगर ज़रूरी है कि तुम याहवेह की वंदना उसी स्थान पर करोगे, जो याहवेह तुम्हारे परमेश्वर तुम्हारे समस्त गोत्रों को ठहराए हुए स्थानों में से चुनेंगे, कि वह वहां अपने घर के लिए अपनी प्रतिष्ठा की स्थापना करें, तुम उसी स्थान को जाओगे;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उसी स्थान पर अपनी होमबलि, अपनी बलियां अपने दसवां अंश, अपने कामों के दान, मन्‍नत्तों की भेंटें, स्वैच्छिक भेंटे और पशुओं और भेड़ों के पहिलौठे लेकर आओगे.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होगा वह स्थान, जहां तुम और तुम्हारा परिवार याहवेह तुम्हारे परमेश्वर की उपस्थिति में भोजन करोगे. वहीं तुम अपनी सारी उपलब्धियों के लिए, जो याहवेह तुम्हारे परमेश्वर द्वारा पूरी हुईं हैं, उल्लास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तुम ऐसा कुछ भी नहीं करोगे, जो तुम आज यहां कर रहे हो. अब तक तो तुममें से हर एक को जैसा भी सही लगता था करता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अब तक तुम अपने स्थायी घर, उस मीरास तक नहीं पहुंचे हो, जो याहवेह, तुम्हारे परमेश्वर तुम्हें प्रदान कर रहे हैं, जहां तुम्हें विश्राम प्राप्‍त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तुम यरदन नदी को पार करके उस देश में निवास करने लगो, जो याहवेह तुम्हारे परमेश्वर तुम्हें मीरास के लिए प्रदान कर रहे हैं, जहां वह तुम्हारे सारे निकटवर्ती शत्रुओं से तुम्हें सुरक्षा प्रदान करेंगे, कि तुम्हें इस ओर से शांति प्राप्‍त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वह स्थान, जो याहवेह तुम्हारे परमेश्वर अपनी प्रतिष्ठा के लिए चुनेंगे—तुम वहीं वह सब लेकर आओगे, जिसका मैं तुम्हें आदेश दे चुका हूं: होमबलियां, तुम्हारी शेष बलियां, तुम्हारे दसवां अंश, तुम्हारे हाथों के अनुदान, मन्‍नतों की भेंटें और स्वैच्छिक भेंटें.</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याहवेह अपने परमेश्वर की उपस्थिति में उल्लास करोगे; तुम, तुम्हारे पुत्र-पुत्रियां, तुम्हारे सेवक-सेविकाएं और तुम्हारे नगर की सीमा में रह रहे लेवीगोत्रज, क्योंकि तुम्हारे साथ उन्हें कुछ भी अंश अथवा मीरास बांटी नहीं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सावधान रहना कि तुम अपनी इच्छा से किसी भी स्थान पर होमबलि 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मगर तुम होमबलि उसी स्थान पर चढ़ाओगे, जो स्थान याहवेह तुममें से किसी एक गोत्र के स्थान में चुनेंगे और तुम वहीं वह सब करोगे, जिसका आदेश मैं तुम्हें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भी, तुम अपने नगर की सीमा के भीतर पशु का वध कर सकते हो, और उसके मांस का उपभोग कर सकते हो; अपनी इच्छा अनुसार, जैसा भी याहवेह तुम्हारे परमेश्वर तुम्हें समर्थ बनाएं, जैसा कि उनका आशीर्वाद तुम्हारे साथ है ही; तुम चाहे सांस्कारिक रीति से शुद्ध हो अथवा अशुद्ध, तुम उसका उपभोग कर सकते हो, चाहे वह हिरण हो अथवा छोटा मृग.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सिर्फ यह ध्यान रहे कि तुम इनका रक्त न खाओगे, रक्त को भूमि पर जल की तरह बहा दिया जाना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तुम्हारे अन्‍न, अंगूर के रस, तेल का दसवां अंश, भेड़-बकरी अथवा पशुओं के पहिलौठे, मन्नत की भेंट, तुम्हारी स्वैच्छिक भेंट और तुम्हारी हस्तकृति के अनुदान का उपभोग, तुम्हारी नगर सीमा के भीतर करना अनुमति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इनका उपभोग तुम याहवेह, तुम्हारे परमेश्वर के सामने उसी स्थान पर करोगे, जो याहवेह तुम्हारे परमेश्वर नामित करेंगे. तुम, तुम्हारी संतान, तुम्हारे सेवक-सेविकाएं और तुम्हारे नगर में निवास कर रहा लेवीगोत्रज और तुम याहवेह अपने परमेश्वर के सामने अपने सारे कामों में खुश होओगे.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सावधान रहना कि तुम आजीवन अपने देश में उस लेवी को भुला न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याहवेह तुम्हारे परमेश्वर, तुमसे की गई अपनी प्रतिज्ञा के अनुरूप तुम्हारी सीमा का आवर्धन करें, वहां तुम मन में इच्छा करो, “मुझे तो मांस का भोजन करना है,” तब तुम अपनी इच्छा अनुसार ऐसा भोजन अवश्य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वह स्थान, जिसे याहवेह तुम्हारे परमेश्वर ने अपनी प्रतिष्ठा-स्थापना के लिए चुना है, तुम्हारे लिए बहुत दूर है, तब तो तुम अपने भेड़-बकरी या पशु में से, जो तुम्हें याहवेह द्वारा ही प्रदान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मेरे आदेश के अनुसार पशु का वध कर सकते हो, और उसका उपभोग अपने नगर की सीमा के भीतर किसी भी स्थान पर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सिर्फ यह ध्यान रखना कि तुम लहू का उपभोग न करोगे, क्योंकि लहू ही जीवन है. तुम मांस के साथ जीवन को नहीं खा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 लहू का उपभोग नहीं करोगे; तुम इसे भूमि पर जल के समान उंडेल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खुद अपने ही कल्याण के निमित्त और तुम्हारे बाद तुम्हारी संतान के लिए तुम लहू को नहीं खाओगे. यह करके तुम वह करोगे, जो याहवेह की दृष्टि में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 याहवेह द्वारा नामित उस स्थान पर तुम सिर्फ वे वस्तुएं लेकर जाओगे, जो तुम्हारे लिए पवित्र हैं और तुम्हारी मन्‍नत्तों से संबंधित भेंटें भी.</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 याहवेह, तुम्हारे परमेश्वर की वेदी पर होमबलि, मांस और रक्त अर्पित करोगे. तुम्हारी बलियों का रक्त याहवेह, तुम्हारे परमेश्वर की वेदी पर उंडेल दिया जाएगा और तुम मांस का उपभोग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बड़ी सावधानीपूर्वक मेरे इन आदेशों को सुनो, कि तुम्हारा और तुम्हारी संतान का भला हमेशा के लिए हो; क्योंकि ऐसा करने के द्वारा तुम वही कर रहे होगे, जो याहवेह, तुम्हारे परमेश्वर की दृष्टि में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याहवेह, तुम्हारे परमेश्वर तुम्हारे सामने उन राष्ट्रों को नाश कर देंगे, जिन्हें तुम दूर करने जा रहे हो और उन्हें वंचित कर तुम उनके देश में बस जाने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सावधान रहना कि तुम्हारे सामने विनाश होने के बाद तुम उनका अनुसरण करने में उलझ न जाओ, कि उनके देवताओं के विषय में इस प्रकार पूछताछ न करने लगो, “ये राष्ट्र अपने देवताओं की उपासना किस प्रकार किया करते थे? हम भी वैसा ही करना चाहेंगे.”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तुम याहवेह, अपने परमेश्वर के प्रति यह बिलकुल न करोगे, क्योंकि उन्होंने तो अपने देवताओं के लिए वह सब किया है, जो याहवेह की दृष्टि में घृणित है. वे तो अपने पुत्र-पुत्रियों तक को उन देवताओं के लिए दाह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तुम सावधानीपूर्वक इन आदेशों का पालन करना, जो मैं तुम्हें दे रहा हूं; इनमें न तो तुम कुछ भी संलग्न करोगे और न ही इसमें से कुछ निकालोगे.</w:t>
      </w:r>
      <w:r>
        <w:rPr>
          <w:lang w:val="hi_IN" w:bidi="hi_IN"/>
        </w:rPr>
      </w:r>
      <w:r>
        <w:rPr>
          <w:lang w:val="hi_IN" w:bidi="hi_IN"/>
        </w:rPr>
      </w:r>
    </w:p>
    <w:p>
      <w:pPr/>
      <w:r>
        <w:rPr>
          <w:lang w:val="hi_IN" w:bidi="hi_IN"/>
        </w:rPr>
      </w:r>
    </w:p>
    <w:p>
      <w:pPr>
        <w:pStyle w:val="Heading2"/>
      </w:pPr>
      <w:r>
        <w:rPr>
          <w:lang w:val="hi_IN" w:bidi="hi_IN"/>
        </w:rPr>
        <w:t>Deuteronomy 13:1</w:t>
      </w:r>
      <w:r>
        <w:rPr>
          <w:lang w:val="hi_IN" w:bidi="hi_IN"/>
        </w:rPr>
      </w:r>
    </w:p>
    <w:p>
      <w:pPr/>
      <w:r>
        <w:rPr>
          <w:lang w:val="hi_IN" w:bidi="hi_IN"/>
        </w:rPr>
      </w:r>
      <w:r>
        <w:rPr>
          <w:vertAlign w:val="superscript"/>
          <w:lang w:val="hi_IN" w:bidi="hi_IN"/>
        </w:rPr>
        <w:t>1</w:t>
      </w:r>
      <w:r>
        <w:rPr>
          <w:lang w:val="hi_IN" w:bidi="hi_IN"/>
        </w:rPr>
        <w:t xml:space="preserve"> यदि तुम्हारे बीच में किसी भविष्यद्वक्ता अथवा किसी ऐसे व्यक्ति का उद्भव हो, जो स्वप्नों द्वारा भावी घोषित करता है, और वह चिन्ह और अद्भुत काम प्रदर्शित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चिन्ह और अद्भुत काम उस विषय में सच साबित हो जाएं; इस विषय में उसने कहा हो, “चलो, हम इन देवताओं का अनुगमन करें, हम इनकी सेवा करें,” (जबकि ये देवता परकीय देवता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उस भविष्यद्वक्ता, उस स्वप्नदर्शी की घोषणा पर ध्यान न दोगे; क्योंकि इसके द्वारा याहवेह, तुम्हारे परमेश्वर यह ज्ञात करने के उद्देश्य से तुम्हारी परीक्षा ले रहे होंगे, कि तुम याहवेह, अपने परमेश्वर से अपने सारे हृदय और अपने सारे प्राण से प्रेम करते भी हो, अथवा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अनुगमन तुम याहवेह अपने परमेश्वर का करोगे और उन्हीं पर तुम्हारी श्रद्धा और भय बनाए रखोगे, तुम उनके आदेशों का पालन करोगे, उनका स्वर सुनोगे, उन्हीं की वंदना करोगे और उन्हीं से सम्बद्ध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मगर उस भविष्यद्वक्ता अथवा उस स्वप्नदर्शी का वध कर दिया जाए, क्योंकि उसने याहवेह तुम्हारे परमेश्वर के विरुद्ध विद्रोह की योजना की है और तुम्हें उस आदेश से विमुख करने के लिए फुसलाया है, जिसके पालन का आदेश तुम्हें याहवेह ने दिया था, जिन्होंने तुम्हें मिस्र देश से, हां, दासत्व के जीवन से निर्गत किया है. इसलिये ज़रूरी है, कि तुम अपने बीच से दुष्टता को खत्म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तुम्हारा भाई, तुम्हारा पुत्र अथवा पुत्री, तुम्हारी प्रिय पत्नी, तुम्हारा घनिष्ठ मित्र तुम्हें गुप्‍त रीति से फुसलाते हुए यह कहे: “चलो, इन देवताओं की वंदना करें.” (जिन्हें न तो तुम जानते हो और न ही इन्हें तुम्हारे पूर्वजों ने कभी जाना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 देवताओं की वंदना, जो तुम्हारे पड़ोसी लोगों के देवता हैं, पास के या दूर के पृथ्वी के एक छोर से दूसरे तक),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उससे कदापि सहमत न हो जाना. तुम उसकी ओर ध्यान ही न देना; उसके उपर करुणा-दृष्टि न करोगे, न तो तुम उसकी रक्षा करोगे और न ही उसे कहीं छिपा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ज़रूरी है कि तुम उसका वध कर दो. उसके वध में तुम्हारा ही हाथ पहला होगा, इसके बाद देश के अन्य लोगों 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प्रकार तुम उसका पथराव कर दोगे, क्योंकि उसने तुम्हें उन याहवेह तुम्हारे परमेश्वर से विमुख करने का प्रयास किया था, जिन्होंने तुम्हें मिस्र देश से, उस दासत्व के जीवन से निर्गत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परिणामस्वरूप समस्त इस्राएल इसके विषय में सुनेगा, उन पर आतंक छा जाएगा और तुम्हारे बीच पुनः ऐसा कुकर्म नहीं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तुम्हारे परमेश्वर द्वारा बस जाने के लिए तुम्हें दिए जा रहे किसी नगर में तुम किसी व्यक्ति को यह कहते हुए सुनो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तुम्हारे ही बीच में से कुछ निकम्मे व्यक्तियों ने जाकर उस नगर के निवासियों को यह कहकर भटका दिया है, “चलो हम इन देवताओं की वंदना करें,” (जिन्हें तुम जानते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तुम पूछताछ करोगे, खोज करोगे, और हर जगह सावधानीपूर्वक बात का परीक्षण करोगे. यदि बात सच है और यह साबित हो जाता है, कि यह कुकर्म तुम्हारे बीच में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तुम उन नगरवासियों को ज़रूर ही तलवार के वार से मार दोगे, नगर का पूरा विनाश होना ज़रूरी है, सभी कुछ, जो उस नगर में बसा है, पशु भी तलवार से घात कर दिए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तुम नगर के बीच में चौक पर सारी लूट सामग्री एकत्र कर उसे होमबलि स्वरूप याहवेह अपने परमेश्वर के लिए दाह कर दोगे. यह हमेशा के लिए खंडहर हो जाएगा. वह कभी भी दोबारा बनाया 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 वस्तुओं में से कुछ भी तुम्हारे हाथ में न रह जाए, जो विनाश के लिए तय हो चुकी हैं, कि याहवेह का कोप शांत हो जाए, वह तुम पर कृपा और करुणा प्रदर्शित कर तुम्हें समृद्ध बना दें; ठीक जैसी शपथ के साथ उन्होंने तुम्हारे पूर्वजों से वायदा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तुम, याहवेह अपने परमेश्वर का स्वर सुनकर उन सारे आदेशों का पालन करोगे, जो मैं आज तुम्हें सौंप रहा हूं, और वही करते रहोगे, जो याहवेह, तुम्हारे परमेश्वर की दृष्टि में सही है.</w:t>
      </w:r>
      <w:r>
        <w:rPr>
          <w:lang w:val="hi_IN" w:bidi="hi_IN"/>
        </w:rPr>
      </w:r>
      <w:r>
        <w:rPr>
          <w:lang w:val="hi_IN" w:bidi="hi_IN"/>
        </w:rPr>
      </w:r>
    </w:p>
    <w:p>
      <w:pPr/>
      <w:r>
        <w:rPr>
          <w:lang w:val="hi_IN" w:bidi="hi_IN"/>
        </w:rPr>
      </w:r>
    </w:p>
    <w:p>
      <w:pPr>
        <w:pStyle w:val="Heading2"/>
      </w:pPr>
      <w:r>
        <w:rPr>
          <w:lang w:val="hi_IN" w:bidi="hi_IN"/>
        </w:rPr>
        <w:t>Deuteronomy 14:1</w:t>
      </w:r>
      <w:r>
        <w:rPr>
          <w:lang w:val="hi_IN" w:bidi="hi_IN"/>
        </w:rPr>
      </w:r>
    </w:p>
    <w:p>
      <w:pPr/>
      <w:r>
        <w:rPr>
          <w:lang w:val="hi_IN" w:bidi="hi_IN"/>
        </w:rPr>
      </w:r>
      <w:r>
        <w:rPr>
          <w:vertAlign w:val="superscript"/>
          <w:lang w:val="hi_IN" w:bidi="hi_IN"/>
        </w:rPr>
        <w:t>1</w:t>
      </w:r>
      <w:r>
        <w:rPr>
          <w:lang w:val="hi_IN" w:bidi="hi_IN"/>
        </w:rPr>
        <w:t xml:space="preserve"> तुम लोग याहवेह, तुम्हारे परमेश्वर की संतान हो; इसलिये किसी मरे हुए व्यक्ति के लिए शोक व्यक्त करने के उद्देश्य से तुम न तो अपनी देह का चीर-फाड़ करोगे और न ही अपने बालों को काटोगे,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याहवेह, तुम्हारे परमेश्वर के लिए तुम एक पवित्र, अलग, लोक समूह हो. याहवेह ने तुम्हें सारी पृथ्वी के सारे मनुष्यों में से अपनी निज सम्‍पत्ति बनाने के लिए चुन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किसी भी घृणित वस्तु का सेवन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निम्न लिखित प्राणियों का उपभोग कर सकते हो: बैल, भेड़, बकरे,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हिरण, चिंकारा, मृग, वन्य बकरा, साकिन, कुरंग, पर्वतीय भेड़.</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कोई भी पशु, जिसके खुर अलग हैं, जिसके खुर फटे हों और वह पागुर करता है, तुम्हारे लिए भोज्य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भी इन पशुओं में, जो पागुर ज़रूर करते हैं, जिनके खुर भी अलग हैं. तुम्हारे लिए भोज्य नहीं है: ऊंट, खरगोश और पत्थर-बिज्जू. ये पागुर ज़रूर करते हैं मगर इनके खुर अलग नहीं होते. ये तुम्हारे लिए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सूअर के खुर अलग ज़रूर होते हैं, मगर वह पागुर नहीं करता, तुम्हारे लिए अशुद्ध है. तुम न तो इनके मांस खाओगे न इनके शव को छुओगे.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सारे जलचर जिनके पंख और शल्क हैं, तुम उनको 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मगर कोई भी प्राणी, जिसके न तो पंख हैं और न छिलके; ये खाने योग्य नहीं, तुम्हारे लिए ये अशुद्ध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कोई भी शुद्ध पक्षी तुम्हारे खाने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मगर इन पक्षियों को तुम नहीं खाओगे: गरुड़, गिद्ध और काला गिद्ध,</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लाल चील, बाज और सभी प्रकार की चीलें.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समस्त प्रकार के कौवे,</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शुतुरमुर्ग, उल्लू, सागर काक और शिकारे की सभी प्रजातियां,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छोटी प्रजाति के उल्लू, जलकौए और बड़ी प्रजाति के उल्लू,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बख़ारी उल्लू, जल मुर्गी और शवभक्षी गिद्ध,</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छोटा गरुड़, सभी प्रकार के बगुले, टिटिहरी और चमगादड़.</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सभी पंखयुक्त पतंगे तुम्हारे लिए अशुद्ध घोषित किए गए हैं; इनको खाना 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किसी भी शुद्ध पक्षी का उपभोग करने के लिए स्वतंत्र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किसी भी ऐसे जानवर को नहीं खाओगे, जिसकी मृत्यु हो चुकी हो. तुम इसे अपने किसी विदेशी नगरवासी को दे सकते हो, अथवा किसी नगरवासी को बेच सकते हो, कि वही उसको खा ले, क्योंकि याहवेह अपने परमेश्वर के लिए तुम पवित्र लोग हो. तुम मेमने को उसी की माता के दुग्ध में नहीं उबालोगे.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ज़रूरी है कि तुम जो कुछ रोपित करो, भूमि के उस उत्पाद का दसवां अंश हर साल चढ़ाया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स्थान पर, जिसे याहवेह तुम्हारे परमेश्वर अपनी प्रतिष्ठा करने के लिए चुनेंगे, तुम अपने अन्‍न के, नए अंगूर के रस के, तेल के, तुम्हारे भेड़-बकरी और गाय-बैलों के पहिलौठे के, दसवां अंश का उपभोग याहवेह अपने परमेश्वर की उपस्थिति में करोगे कि तुम सदा-सर्वदा के लिए याहवेह अपने परमेश्वर के प्रति श्रद्धा पालन करना सीख सको.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याहवेह, तुम्हारे परमेश्वर तुम्हें समृद्धि प्रदान करें और यदि वह स्थान, जिसे याहवेह तुम्हारे परमेश्वर द्वारा अपनी प्रतिष्ठा के लिए स्थापित किया गया है, (इतनी दूर है कि तुम्हारे लिए दशमांश वहां ले जाना मुश्किल सिद्ध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तुम उस दशमांश का विनिमय धनराशि से कर लेना, उस राशि को सुरक्षा के लिए अपने ही साथ रखकर याहवेह, तुम्हारे परमेश्वर द्वारा नामित स्थान पर प्रवास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धनराशि का उपयोग तुम स्वेच्छानुरूप कर सकते हो: बछड़ों, भेड़ों, अंगूर का रस अथवा दाखमधु के खरीदने के लिए अथवा अपनी इच्छित वस्तु के खरीदने के लिए. तुम सपरिवार याहवेह, अपने परमेश्वर की उपस्थिति में खुश होते हुए इनको खा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भी ध्यान रहे कि तुम्हारे नगर में निवास कर रहे लेवी की उपेक्षा न कर बैठो, क्योंकि तुम्हारी मीरास में उसका कोई भाग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हर एक तीन साल के अंत में ज़रूरी है कि तुम अपनी उपज का पूरा दसवां अंश अपने नगर में इकट्ठा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लेवी, (इसलिये कि तुम्हारे बीच मीरास में उसका कोई अंश नहीं है), विदेशी, अनाथ, विधवा, जो तुम्हारे ही नगरवासी हैं, आएंगे, इसमें से अपने उपभोग के लिए प्राप्‍त कर सकेंगे और संतुष्ट हो जाएंगे. तब याहवेह, तुम्हारे परमेश्वर तुम्हारे सारे परिश्रम को आशीषित कर तुम्हें समृद्धि प्रदान करेंगे.</w:t>
      </w:r>
      <w:r>
        <w:rPr>
          <w:lang w:val="hi_IN" w:bidi="hi_IN"/>
        </w:rPr>
      </w:r>
      <w:r>
        <w:rPr>
          <w:lang w:val="hi_IN" w:bidi="hi_IN"/>
        </w:rPr>
      </w:r>
    </w:p>
    <w:p>
      <w:pPr/>
      <w:r>
        <w:rPr>
          <w:lang w:val="hi_IN" w:bidi="hi_IN"/>
        </w:rPr>
      </w:r>
    </w:p>
    <w:p>
      <w:pPr>
        <w:pStyle w:val="Heading2"/>
      </w:pPr>
      <w:r>
        <w:rPr>
          <w:lang w:val="hi_IN" w:bidi="hi_IN"/>
        </w:rPr>
        <w:t>Deuteronomy 15:1</w:t>
      </w:r>
      <w:r>
        <w:rPr>
          <w:lang w:val="hi_IN" w:bidi="hi_IN"/>
        </w:rPr>
      </w:r>
    </w:p>
    <w:p>
      <w:pPr/>
      <w:r>
        <w:rPr>
          <w:lang w:val="hi_IN" w:bidi="hi_IN"/>
        </w:rPr>
      </w:r>
      <w:r>
        <w:rPr>
          <w:vertAlign w:val="superscript"/>
          <w:lang w:val="hi_IN" w:bidi="hi_IN"/>
        </w:rPr>
        <w:t>1</w:t>
      </w:r>
      <w:r>
        <w:rPr>
          <w:lang w:val="hi_IN" w:bidi="hi_IN"/>
        </w:rPr>
        <w:t xml:space="preserve"> हर सात साल काल के पूरा होने पर तुम ऋण माफ कर दिया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माफ करने की प्रक्रिया इस प्रकार है: हर एक ऋणदाता अपने पड़ोसी को दी गई ऋणराशि को माफ कर देगा; वह अपने पड़ोसी और अपने इस्राएली भाई को ऋण लौटाने के लिए मजबूर नहीं करेगा, क्योंकि यह याहवेह की ओर से माफ घोषित किया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किसी विदेशी से तुम ऋण ली हुई राशि ले सकते हो, मगर तुम्हारे द्वारा अपने इस्राएली भाई को दी गई राशि को तुम माफ ज़रूर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मगर तुम्हारे बीच गरीब कोई भी न पाया जाए, क्योंकि उस देश में, जो याहवेह तुम्हारे परमेश्वर तुम्हारे अधिकार में देने के लक्ष्य से मीरास-स्वरूप प्रदान कर रहे हैं, याहवेह तुम्हें निःसंदेह समृद्ध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तुम सिर्फ आज्ञाकारिता के भाव में याहवेह, तुम्हारे परमेश्वर के वचनों को सुनोगे, कि आज मेरे द्वारा प्रस्तुत इन सभी आदेशों 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अपनी प्रतिज्ञा के अनुसार याहवेह, तुम्हारे परमेश्वर, तुम्हें समृद्धि प्रदान करेंगे, कि तुम अनेक राष्ट्रों को ऋण दिया करोगे, मगर तुम ऋण कभी न लोगे. तुम अनेक राष्ट्रों पर शासन करोगे, मगर वे तुम पर शासन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तुम्हारे बीच तुम्हारा ही कोई इस्राएली भाई गरीब है, जो उस देश में किसी नगर का निवासी है, जो देश याहवेह तुम्हारे परमेश्वर तुम्हें दे रहे हैं, तो तुम उसके प्रति अपना हृदय कठोर नहीं कर लोगे और न ही अपनी मुट्ठी बंद नहीं रखोगे;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इसकी अपेक्षा, जिस किसी रूप में उसे आवश्यकता है, उसे खुले मन से और उदारतापूर्वक उधार दो या मदद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सावधान रहना कि तुम्हारे हृदय में इस अवसर पर यह घृणित, हीन और स्वार्थ-भरा विचार न आ जाए: “सातवां साल! ऋण मुक्त करने का साल निकट है!” और तुम्हारी अभिवृत्ति उस गरीब इस्राएली भाई के प्रति द्वेष भरी हो जाए, परिणामस्वरूप तुम उसे कुछ भी न दो. उस स्थिति में वह तुम्हारे विरुद्ध याहवेह की दोहाई देगा और तुम खुद पर पाप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उसे उदारतापूर्वक दोगे, उसे देते हुए तुम्हारे हृदय में ज़रा भी वेदना न हो; क्योंकि तुम्हारे इस काम के लिए याहवेह तुम्हारे परमेश्वर तुम्हारे सारे कामों में, सारी ज़िम्मेदारियों को निभाने में समृद्धि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देश में गरीबों का अस्तित्व तो कभी समाप्‍त ही न होगा; इसलिये मेरा आदेश तुम्हारे लिए यह है, तुम अपने इस्राएली भाई के प्रति पूरी तरह से उदार भाव दिखाओगे; वह भाई, जो तुम्हारे देश में गरीब और साधन विहीन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तुम्हारा संबंधी, इब्री पुरुष या स्त्री तुम्हें बेची गई है, तो वह छः साल तक तो तुम्हारी सेवा करेंगे, मगर सातवें साल तुम उसे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तुम उसे छोड़ दोगे, तब तुम उसे खाली हाथ विदा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उसे अपनी भेड़-बकरियों से, अपने खलिहान से और अपने अंगूर के रसकुंड में से उदारतापूर्वक देकर ही विदा करोगे; याहवेह, तुम्हारे परमेश्वर ने तुम्हें जैसे आशीष दी है, वैसे ही तुम भी उसी परिमाण में उन्हें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बात तुम न भूलोगे, कि तुम खुद मिस्र देश में दास थे और याहवेह तुम्हारे परमेश्वर ने तुम्हें वहां से छुड़ाया; यही कारण है कि मैं आज तुम्हें यह आदेश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भविष्य में, यदि वह सेवक तुमसे यह कहे, “मैं आपको छोड़कर जाना नहीं चाहता,” क्योंकि उसे तुमसे प्रेम हो चुका है, और तुम्हारे परिवार से और उसे तुम्हारे साथ सहजता भी महसूस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स्थिति में तुम द्वार की चौखट पर एक सूए के द्वारा उसके कान को दरवाजे पर लगाकर छेदना. इससे वह पूरी तरह तुम्हारा होकर रह जाएगा. यही तुम्हें अपनी सेवा के बारे में भी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तुम्हारी दृष्टि में उसे मुक्त कर देना कोई कठिन काम न हो. उसने इन छः सालों में वैतनिक श्रमिक की अपेक्षा दोगुनी सेवा दी है. तब याहवेह, तुम्हारे परमेश्वर तुम्हारे हर एक काम में तुम्हें समृद्धि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याहवेह, अपने परमेश्वर को अपने भेड़-बकरियों और गाय-बैलों में से हर एक पहिलौठे नर को समर्पित कर दोगे. तुम न पहिलौठे बछड़े से मेहनत कराओगे और न ही भेड़-बकरियों के पहिलौठे मेमने का ऊन कतरोगे.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अपने परिवार के साथ हर साल याहवेह, अपने परमेश्वर के सामने उस स्थान पर इनका उपभोग करोगे, जो याहवेह द्वारा चुना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मगर यदि इसमें किसी प्रकार का दोष हो, जैसे विकलांगता, अंधापन या दूसरा कोई भी स्पष्ट दोष, तो तुम इसे याहवेह तुम्हारे परमेश्वर के लिए बलि अर्पित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नगर द्वारों के भीतर इसका उपभोग करोगे. शुद्ध अथवा सांस्कारिक रूप से अशुद्ध दोनों ही इसका उपभोग करोगे, जिस प्रकार हिरण अथवा चिंकारे का उपभोग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सिर्फ ध्यान रहे कि तुम उसके लहू का सेवन नहीं करोगे; तुम्हें लहू को जल समान भूमि पर उंडेल देना होगा.</w:t>
      </w:r>
      <w:r>
        <w:rPr>
          <w:lang w:val="hi_IN" w:bidi="hi_IN"/>
        </w:rPr>
      </w:r>
      <w:r>
        <w:rPr>
          <w:lang w:val="hi_IN" w:bidi="hi_IN"/>
        </w:rPr>
      </w:r>
    </w:p>
    <w:p>
      <w:pPr/>
      <w:r>
        <w:rPr>
          <w:lang w:val="hi_IN" w:bidi="hi_IN"/>
        </w:rPr>
      </w:r>
    </w:p>
    <w:p>
      <w:pPr>
        <w:pStyle w:val="Heading2"/>
      </w:pPr>
      <w:r>
        <w:rPr>
          <w:lang w:val="hi_IN" w:bidi="hi_IN"/>
        </w:rPr>
        <w:t>Deuteronomy 16:1</w:t>
      </w:r>
      <w:r>
        <w:rPr>
          <w:lang w:val="hi_IN" w:bidi="hi_IN"/>
        </w:rPr>
      </w:r>
    </w:p>
    <w:p>
      <w:pPr/>
      <w:r>
        <w:rPr>
          <w:lang w:val="hi_IN" w:bidi="hi_IN"/>
        </w:rPr>
      </w:r>
      <w:r>
        <w:rPr>
          <w:vertAlign w:val="superscript"/>
          <w:lang w:val="hi_IN" w:bidi="hi_IN"/>
        </w:rPr>
        <w:t>1</w:t>
      </w:r>
      <w:r>
        <w:rPr>
          <w:lang w:val="hi_IN" w:bidi="hi_IN"/>
        </w:rPr>
        <w:t xml:space="preserve"> अबीब तुम्हारे लिए उत्सव का महीना हो. तुम इस महीने में याहवेह, अपने परमेश्वर के सम्मान में फ़सह उत्सव मनाया करो. क्योंकि याहवेह, तुम्हारे परमेश्वर ने अबीब माह में रात में तुम्हें मिस्र देश से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याहवेह द्वारा अपनी प्रतिष्ठा की स्थापना के लिए नामित स्थान पर अपने भेड़-बकरियों और गाय-बैलों में से याहवेह तुम्हारे परमेश्वर को फ़सह बलि अर्पण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भोजन में खमीर बिलकुल न मिला हो. सात दिनों तक तुम खमीर रहित भोजन—दुःख का भोजन—का उपभोग ही करोगे; क्योंकि मिस्र देश से तुम्हारा निकलना जल्दी में हुआ था. इस उत्सव का एकमात्र उद्देश्य यही है कि तुम जीवन भर मिस्र से निकलने के दिन को याद रख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इन सात दिनों में तुम्हारी सारी सीमा के भीतर खमीर देखा ही न जाए. जिस पशु की बलि पहले दिन शाम में दी जाती है, उसका मांस सुबह तक बाकी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 किसी भी नगर में बलि चढ़ाने की इजाज़त नहीं है जो तुम्हें याहवेह, तुम्हारे परमेश्वर द्वारा दिए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सिवाय उस स्थान के, जो याहवेह, तुम्हारे परमेश्वर उनके सम्मान की स्थापना के निमित्त नामित करेंगे. तुम शाम को सूरज डूबने के समय में फ़सह बलि अर्पित चढ़ाओगे; उसी समय पर, जिस समय पर तुम मिस्र देश से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इसे उसी स्थान पर पकाओगे और उसका उपभोग करोगे, जो याहवेह तुम्हारे परमेश्वर चुनेंगे. सुबह तुम अपने-अपने शिविरों को लौट जाओगे.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छः दिन तुम खमीर रहित रोटी को ही खाओगे; सातवें दिन याहवेह, तुम्हारे परमेश्वर के लिए एक पवित्र सभा होगी, इस दिन तुम किसी भी प्रकार की मेहनत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तुम्हें तैयार उपज को इकट्ठी करने के लिए शुरू के दिन से सात सप्‍ताह गिनने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तुम्हें सप्‍ताहों के उत्सव को मनाना होगा. याहवेह तुम्हारे परमेश्वर के लिए उनसे प्राप्‍त हुई आशीषों के अनुपात में स्वैच्छिक भेंट लेकर उपस्थित होना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याहवेह, अपने परमेश्वर के सामने, उस स्थान पर उल्‍लसित होओगे, जो याहवेह तुम्हारे परमेश्वर अपनी प्रतिष्ठा की स्थापना के लिए चुनेंगे; तुम, तुम्हारे पुत्र-पुत्रियां, तुम्हारे सेवक-सेविकाएं और तुम्हारे नगर में निवास कर रहे लेवीगोत्रज, साथ ही वह परदेशी, अनाथ, विधवा, जो तुम्हारे बीच में निवास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इस बात को भूल न जाना, कि तुम मिस्र देश में दास थे. इन नियमों के पालन के विषय में तुम सावधान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कुटीरों का उत्सव मनाने का अवसर होगा, खलिहान से और अंगूरों के रसकुंड से उत्पाद एकत्र कर चुकने के सात दिन बाद.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उत्सव में तुम आनंद मनाओगे—तुम, तुम्हारे पुत्र-पुत्रियां, सेवक-सेविकाएं, लेवीगोत्रज, परदेशी, अनाथ और तुम्हारे नगर की विधवाएं.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सात दिन तुम उस स्थान में, जो याहवेह द्वारा चुना गया है, यह उत्सव मनाओगे, क्योंकि याहवेह, तुम्हारे परमेश्वर तुम्हें तुम्हारे सारी उत्पाद में, तुम्हारे हर एक उद्यम में समृद्ध करेंगे, कि तुम हर एक पक्ष में उल्‍लसित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तुममें से हर एक पुरुष साल में इन तीन अवसरों पर, अर्थात् खमीर रहित रोटियों का उत्सव, सप्‍ताहों का उत्सव और कुटीरों का उत्सव पर, याहवेह, तुम्हारे परमेश्वर के सामने उस स्थान पर उपस्थित होगा, जिसे याहवेह नामित करेंगे. ध्यान रहे कि कोई भी याहवेह के सामने खाली हाथ उपस्थित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हर एक व्यक्ति अपनी क्षमता के अनुसार भेंट प्रस्तुत करेगा, जैसा जैसा याहवेह, तुम्हारे परमेश्वर ने तुम्हें प्रदान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 नगरों में, जो याहवेह तुम्हारे परमेश्वर तुम्हें, तुम्हारे गोत्रों के अनुसार प्रदान कर रहे हैं, तुम वहां न्यायाध्यक्ष और अधिकारी नियुक्त करोगे, वे ही सच्चाई से प्रजा का न्याय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न्याय में विकृति न आने दोगे; तुम भेद-भाव नहीं करोगे और घूस नहीं लोगे; क्योंकि घूस बुद्धिमानों को अंधा कर देती और धर्मियों के शब्दों को खराब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न्याय और सिर्फ न्याय ही का पालन करो, कि तुम जीवित रह सको और उस देश पर अधिकार कर सको, जो याहवेह, तुम्हारे परमेश्वर तुम्हें प्रदान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तुम याहवेह, तुम्हारे परमेश्वर के लिए वेदी को बनाओ, तो अशेरा खंभे के रूप में किसी वृक्ष को न लगाना,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वस्तुतः तुम अपने लिए किसी भी ऐसे खंभे को नहीं बनाओगे, जो याहवेह, तुम्हारे परमेश्वर की दृष्टि में घृणित है.</w:t>
      </w:r>
      <w:r>
        <w:rPr>
          <w:lang w:val="hi_IN" w:bidi="hi_IN"/>
        </w:rPr>
      </w:r>
      <w:r>
        <w:rPr>
          <w:lang w:val="hi_IN" w:bidi="hi_IN"/>
        </w:rPr>
      </w:r>
    </w:p>
    <w:p>
      <w:pPr/>
      <w:r>
        <w:rPr>
          <w:lang w:val="hi_IN" w:bidi="hi_IN"/>
        </w:rPr>
      </w:r>
    </w:p>
    <w:p>
      <w:pPr>
        <w:pStyle w:val="Heading2"/>
      </w:pPr>
      <w:r>
        <w:rPr>
          <w:lang w:val="hi_IN" w:bidi="hi_IN"/>
        </w:rPr>
        <w:t>Deuteronomy 17:1</w:t>
      </w:r>
      <w:r>
        <w:rPr>
          <w:lang w:val="hi_IN" w:bidi="hi_IN"/>
        </w:rPr>
      </w:r>
    </w:p>
    <w:p>
      <w:pPr/>
      <w:r>
        <w:rPr>
          <w:lang w:val="hi_IN" w:bidi="hi_IN"/>
        </w:rPr>
      </w:r>
      <w:r>
        <w:rPr>
          <w:vertAlign w:val="superscript"/>
          <w:lang w:val="hi_IN" w:bidi="hi_IN"/>
        </w:rPr>
        <w:t>1</w:t>
      </w:r>
      <w:r>
        <w:rPr>
          <w:lang w:val="hi_IN" w:bidi="hi_IN"/>
        </w:rPr>
        <w:t xml:space="preserve"> तुम याहवेह, अपने परमेश्वर को ऐसा कोई बछड़ा अथवा भेड़ अर्पित नहीं करोगे, जिसमें किसी प्रकार का कलंक अथवा कोई दोष है, क्योंकि यह याहवेह, तुम्हारे परमेश्वर की दृष्टि में घृणित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याहवेह, तुम्हारे परमेश्वर द्वारा प्रदान किए गए तुम्हारे नगरों में तुम्हारे बीच में कोई ऐसा पुरुष अथवा स्त्री है, जो याहवेह, तुम्हारे परमेश्वर की वाचा को तोड़कर उनकी दृष्टि में गलत काम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जाकर पराए देवताओं की सेवा-उपासना करने लगे अथवा सूर्य, चंद्रमा और नक्षत्रों की वंदना करने लगे, जो किसी रीति से मेरा आदेश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तुम्हें इसकी सूचना दी गई है अथवा तुमने इस विषय में सुना हुआ है; तब तुम इसकी सूक्ष्म छानबीन करोगे. देख लेना कि सूचना सत्य ही है, और इस्राएल में यह घटना घटित हुई 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तुम उस पुरुष अथवा स्त्री को, जिसके द्वारा वह मृत्यु दंड के योग्य कृत्य किया गया है, नगर के बाहर ले जाकर उसका पथराव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मृत्यु दंड के लिए तय व्यक्ति को दो या तीन गवाहों के सबूत पर मृत्यु दंड दिया जाए; सिर्फ एक गवाह के सबूत पर किसी को मृत्यु दंड 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मृत्यु देने की प्रक्रिया में गवाहों के हाथ पहले होंगे इसके बाद दूसरों के हाथ. अपने बीच से तुम यह बुराई इस तरह से साफ़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कोई विषय बहुत दुष्कर होने के कारण बिना निर्णय के रह जाता है, जैसे हत्याएं, विभिन्‍न प्रकार के वाद, विभिन्‍न प्रकार के हमले और तुम्हारे न्यायालय में लाई गई विभिन्‍न विवादित स्थितियां; तब तुम उस स्थान को जाओगे, जिसे याहवेह तुम्हारे परमेश्वर ने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तुम लेवी पुरोहित के सामने जाओगे अथवा न्यायाध्यक्ष के सामने, जो उस अवसर पर उस पद पर काम करते होंगे, तुम उन्हीं से पूछताछ करोगे और वे तुम्हें उस विवाद पर निर्णय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द्वारा नामित उस स्थान से लौटकर तुम वही करोगे, जिसका आदेश वे तुम्हें देंगे और तुम उनके द्वारा दिए गए निर्देशों के पालन करने के विषय में सतर्क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 उनके द्वारा निर्देशित विधान की शर्तों का और उनके द्वारा घोषित निर्णय का निष्पादन करना होगा. उस आदेश से विमुख तुम नहीं होओगे, न तो दाएं और न बाएं.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व्यक्ति, जो दुराग्रह में न तो उस पुरोहित के आदेश की अनसुनी करता है, जो याहवेह, तुम्हारे परमेश्वर के द्वारा उनकी सेवा के लक्ष्य से उस पद पर नियुक्त किया गया है और न ही उस न्यायाध्यक्ष की, उस व्यक्ति को प्राण-दंड दिया जाए. तुम इस्राएल से इस बुराई को खत्म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फलस्वरूप सभी लोग हर जगह इसके बारे में सुनेंगे और उन पर आतंक छा जाएगा और वे इसके बाद दोबारा ऐसी दुष्टता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तुम उस देश में प्रवेश करोगे, जो याहवेह, तुम्हारे परमेश्वर तुम्हें देने पर हैं, तुम उसका अभिग्रहण कर लो और उसमें बस जाओ; और तुम वहां यह विचार करने लगो: “हम भी निकटवर्ती देशों के समान अपने लिए राजा चुनेंगे,”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निश्चित ही तुम अपने लिए वह राजा नियुक्त करोगे, जिसे याहवेह, तुम्हारे परमेश्वर तय करेंगे. वह तुम्हारी ही जाति का होगा, जिसे तुम अपने लिए राजा नियुक्त करोगे; तुम किसी विदेशी को अपने लिए राजा नियुक्त नहीं करोगे, जो तुम्हारा स्वजातीय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अलावा, वह अपने घोड़ों की गिनती में वृद्धि नहीं करेगा और न ही वह प्रजा के लोगों को मजबूर करेगा, कि वे मिस्र देश में जाकर घोड़ों की गिनती में वृद्धि करें; क्योंकि तुम्हारे लिए याहवेह का आदेश है, “तुम कभी भी वहां नहीं लौटेंगे.”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अपनी पत्नियों की गिनती में वृद्धि नहीं करेगा, नहीं तो उसका मन लक्ष्य से फिर जाएगा. वह अपने लिए सोने-चांदी में भी वृद्धि का यत्न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वह अपने राज सिंहासन पर विराजमान हो, वह चर्मपत्र पर लेवी पुरोहित के सामने खुद अपने हाथ से व्यवस्था की एक नकल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राजा के लिए यह तय किया गया है, कि वह आजीवन इसका वाचन करे, कि वह व्यवस्था में लिखे आदेशों और नियमों का सावधानीपूर्वक पालन कर सके और याहवेह अपने परमेश्वर के प्रति श्रद्धा का अभ्यास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ताकि वह अपने हृदय में यह विचार न करने लगे, कि वह अपनी प्रजा के लोगों से उत्तम है और वह आदेशों से दूर न हो सके; न दायें न बायें, जिससे कि वह और उसके वंशज इस्राएल पर उसके साम्राज्य में लंबे समय तक शासन कर सके.</w:t>
      </w:r>
      <w:r>
        <w:rPr>
          <w:lang w:val="hi_IN" w:bidi="hi_IN"/>
        </w:rPr>
      </w:r>
      <w:r>
        <w:rPr>
          <w:lang w:val="hi_IN" w:bidi="hi_IN"/>
        </w:rPr>
      </w:r>
    </w:p>
    <w:p>
      <w:pPr/>
      <w:r>
        <w:rPr>
          <w:lang w:val="hi_IN" w:bidi="hi_IN"/>
        </w:rPr>
      </w:r>
    </w:p>
    <w:p>
      <w:pPr>
        <w:pStyle w:val="Heading2"/>
      </w:pPr>
      <w:r>
        <w:rPr>
          <w:lang w:val="hi_IN" w:bidi="hi_IN"/>
        </w:rPr>
        <w:t>Deuteronomy 18:1</w:t>
      </w:r>
      <w:r>
        <w:rPr>
          <w:lang w:val="hi_IN" w:bidi="hi_IN"/>
        </w:rPr>
      </w:r>
    </w:p>
    <w:p>
      <w:pPr/>
      <w:r>
        <w:rPr>
          <w:lang w:val="hi_IN" w:bidi="hi_IN"/>
        </w:rPr>
      </w:r>
      <w:r>
        <w:rPr>
          <w:vertAlign w:val="superscript"/>
          <w:lang w:val="hi_IN" w:bidi="hi_IN"/>
        </w:rPr>
        <w:t>1</w:t>
      </w:r>
      <w:r>
        <w:rPr>
          <w:lang w:val="hi_IN" w:bidi="hi_IN"/>
        </w:rPr>
        <w:t xml:space="preserve"> लेवी पुरोहितों का, अर्थात् समस्त लेवी गोत्र का, शेष इस्राएली गोत्रों के साथ कोई भी मीरास प्रदान नहीं की गई है. उनका भोजन होगा याहवेह को समर्पित भेंटें और याहवेह का अंश.</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देशवासियों में उनकी मीरास कुछ भी नहीं होगी, याहवेह ही अपनी प्रतिज्ञा के अनुरूप उनकी मीरास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प्रजाजनों के पुरोहितों के प्रति जवाबदारी इस प्रकार होगी: उनकी ओर से, जो बलि चढ़ाते हैं; चाहे वह बैल हो या भेड़, वे इसका कांधा, दो कपोल और पेट उस पुरोहित को दे दिया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उसे अपनी उपज का प्रथम उत्पाद भेंट में दिया करोगे; तुम्हारे अन्‍न का, अंगूर के रस का, तेल का और तुम्हारी भेड़ों के कतरे गए ऊन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रहे, याहवेह, तुम्हारे परमेश्वर ने सारे गोत्रों में से उसे और उसके वंशजों को याहवेह के सम्मान के लिए तत्पर रहकर सेवा करने के लिए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इस्राएल राष्ट्र के किसी भी नगर से कोई लेवी स्वेच्छानुरूप अपना निवास स्थान छोड़कर उस स्थान पर जा पहुंचता है, जो याहवेह द्वारा चुना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वह याहवेह, उनके परमेश्वर के सम्मान के लिए अपने साथी लेवीगोत्रजों के समान, जो याहवेह के सामने सेवा के लिए तैयार रहते हैं, सेवारत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 सभी के उपयोग के लिए तय भाग के समान होगा, अलावा उस अंश के, जो उन्हें अपने पूर्वजों की संपत्ति की बिक्री से मिला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तुम याहवेह, तुम्हारे परमेश्वर द्वारा दिए उस देश में प्रवेश करोगे, तुम उन राष्ट्रों की घृणित प्रथाओं का अनुसरण करना नहीं सीखोगे.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तुममें से एक भी व्यक्ति ऐसा न पाया जाए, जो अपने पुत्र अथवा पुत्री को उनकी प्रथा के अनुसार आग के संस्कार के लिए इस्तेमाल करता है, जो भविष्यवाणी का प्रयोग करता है, जो जादू-टोना करता है, जो शगुन व्याख्या करता है, या ओझा-सम्पर्क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 वह, जो सम्मोहन का प्रयोग करता है, या प्रेतसाधक या प्रेतवादी या वह, जो मृत आत्मा को बुलाकर पूछताछ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कोई भी, जो यह सब करता है, याहवेह के सामने घृणित है. इन्हीं घृणित कामों के कारण याहवेह, तुम्हारे परमेश्वर उन्हें तुम्हारे सामने से खदेड़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याहवेह, अपने परमेश्वर के सामने निर्दोष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वे राष्ट्र, जिन्हें तुम उनके देश से वंचित करने पर हो, उनके आदेशों का पालन करते हैं, जो जादू-टोना करते और भावी प्रकट करते हैं; मगर तुम वह हो, जिन्हें याहवेह, तुम्हारे परमेश्वर ने यह सब करने से निषिद्ध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तुम्हारे परमेश्वर तुम्हारे बीच में, तुम्हारे ही देशवासियों में से तुम्हारे लिए मेरे समान एक भविष्यवक्ता को उठाएंगे. तुम उसी के आदेशों का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परिणाम तुम्हारी उस विनती के अनुसार ही है जो तुमने उस सभा के दिन याहवेह, तुम्हारे परमेश्वर से होरेब पर्वत पर की. तुमने मांगा था, “मुझे याहवेह हमारे परमेश्वर की आवाज दोबारा सुननी न पड़े, हमें यह भीषण आग देखनी न पड़े, नहीं तो हमारी तो मृत्यु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ने मुझ पर प्रकट किया, “सही ही है उनकी प्रार्थना.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 के देशवासियों में से मैं तुम्हारे समान एक भविष्यद्वक्ता का उद्भव करूंगा. वही उनके लिए मेरे विचार कहेगा. वही मेरे सभी आदेशों का उद्बोधन उनके लिए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यह होगा कि जो कोई उसके द्वारा मेरी ओर से दिए गए आदेशों की उपेक्षा करेगा, खुद मैं उसे उत्तरदायी ठहराऊंगा.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मगर यदि कोई भविष्यद्वक्ता घमण्ड़ से भरा, दुस्साहसी संदेश मेरे नाम में भेजता है, जो मैंने उसे संबोधन के लिए भेजा ही न था, अथवा यदि वह पराए देवताओं की ओर से बातचीत करता है, तो वह भविष्यद्वक्ता मृत्यु दंड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यह विचार कर सकते हो, “हमें यह मालूम कैसे होगा कि वह संदेश याहवेह द्वारा भेजा संदेश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कभी कोई भविष्यद्वक्ता याहवेह की ओर से संदेश भेजने का दावा करता है, वह संदेश सच नहीं होता, उसकी यह घोषणा सच साबित नहीं होती, जो याहवेह द्वारा भेजी नहीं गई थी. उस भविष्यद्वक्ता ने दुस्साहस भरा संदेश दिया था उस भविष्यद्वक्ता से तुम्हें कोई भय न हो.</w:t>
      </w:r>
      <w:r>
        <w:rPr>
          <w:lang w:val="hi_IN" w:bidi="hi_IN"/>
        </w:rPr>
      </w:r>
      <w:r>
        <w:rPr>
          <w:lang w:val="hi_IN" w:bidi="hi_IN"/>
        </w:rPr>
      </w:r>
    </w:p>
    <w:p>
      <w:pPr/>
      <w:r>
        <w:rPr>
          <w:lang w:val="hi_IN" w:bidi="hi_IN"/>
        </w:rPr>
      </w:r>
    </w:p>
    <w:p>
      <w:pPr>
        <w:pStyle w:val="Heading2"/>
      </w:pPr>
      <w:r>
        <w:rPr>
          <w:lang w:val="hi_IN" w:bidi="hi_IN"/>
        </w:rPr>
        <w:t>Deuteronomy 19:1</w:t>
      </w:r>
      <w:r>
        <w:rPr>
          <w:lang w:val="hi_IN" w:bidi="hi_IN"/>
        </w:rPr>
      </w:r>
    </w:p>
    <w:p>
      <w:pPr/>
      <w:r>
        <w:rPr>
          <w:lang w:val="hi_IN" w:bidi="hi_IN"/>
        </w:rPr>
      </w:r>
      <w:r>
        <w:rPr>
          <w:vertAlign w:val="superscript"/>
          <w:lang w:val="hi_IN" w:bidi="hi_IN"/>
        </w:rPr>
        <w:t>1</w:t>
      </w:r>
      <w:r>
        <w:rPr>
          <w:lang w:val="hi_IN" w:bidi="hi_IN"/>
        </w:rPr>
        <w:t xml:space="preserve"> जब याहवेह, तुम्हारे परमेश्वर जनताओं को नाश करेंगे, जिनकी भूमि याहवेह, तुम्हारे परमेश्वर तुम्हें प्रदान कर रहे हैं, जिस भूमि से तुम उन्हें दूर कर दोगे, और उनके नगरों और घरों में जा बसोगे,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 उस देश में, जो याहवेह, तुम्हारे परमेश्वर तुम्हें अधिकार करने के उद्देश्य से दे रहे हैं, अपने लिए तीन नगर अलग कर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 अपने लिए मार्गों का निर्माण करना होगा. तुम पूरे भाग को, जो याहवेह तुम्हारे परमेश्वर तुम्हें संपत्ति के रूप में प्रदान करेंगे, तीन भागों में बांटोगे, जिससे की हत्यारा पलायन कर यहां शरण ले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व्यक्ति के लिए, जो पलायन कर इन नगरों में आश्रय लेता है, कि वह जीवित रह सके, विधान यह है: यदि किसी व्यक्ति से अपने साथी की हत्या जानबूझकर नहीं होती, जिसके हृदय में उस साथी के प्रति घृणा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उदाहरणार्थ, जब कोई व्यक्ति अपने साथी के साथ कुल्हाड़ी ले वन में लकड़ी काटने गया हो, वह लकड़ी काटने के लिए कुल्हाड़ी का वार करता है और उसी समय कुल्हाड़ी बेंट से निकलकर उस साथी को जा लगती है, और उसकी मृत्यु हो जाती है, वह व्यक्ति पलायन कर इनमें से किसी एक नगर को चला जाए, कि उसके प्राण सुरक्षित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नहीं तो, हत्या का बदला लेनेवाला क्रोध में उसका पीछा करे और मार्ग लंबा होने के कारण उसे पकड़कर उसकी हत्या ही कर डाले-जबकि वह मृत्यु दंड के योग्य नहीं था, क्योंकि उसके मन में मृतक के प्रति कोई बैर था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मेरा यह आदेश है, तुम्हें अपने लिए इस उद्देश्य से तीन नगर अलग करना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याहवेह, तुम्हारे परमेश्वर तुम्हारी सीमा का आवर्धन करें; ठीक जैसी प्रतिज्ञा उन्होंने पूर्वजों से शपथ के साथ की थी, और वह तुम्हें वे सारे देश दे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तुम सावधानीपूर्वक इस पूरा आदेश का पालन करते हो, जो आज मैं तुम्हें दे रहा हूं—याहवेह, अपने परमेश्वर से प्रेम करो और हमेशा उन्हीं की नीतियों का पालन करते रहो—तो तुम इन तीन नगरों के अलावा तीन अन्य नगर भी शामिल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परिणामस्वरूप तुम्हारे देश में, जो याहवेह तुम्हारे परमेश्वर तुम्हें मीरास-स्वरूप प्रदान कर रहे हैं, तुम पर मनुष्य हत्या का दोष न आ पड़े और तुम्हारे बीच में किसी निर्दोष को मृत्यु दंड न दे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मगर यदि कोई व्यक्ति अपने पड़ोसी के प्रति बैर के कारण घात लगाकर बैठकर उस पर प्रहार करके उसकी मृत्यु हो जाती है, तब वह इनमें से किसी एक नगर को पलायन कर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नगर के पुरनिए उसे वहां से लेकर मृत्यु दंड के लिए हत्या का बदला लेनेवाले को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उस पर ज़रा भी कृपा नहीं करोगे. तुम्हें इस्राएल राष्ट्र में से निर्दोष की हत्या को शुद्ध करते हुए उसका दोष दूर करना है, कि तुम्हारा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देश में, जो याहवेह, तुम्हारे परमेश्वर तुम्हें मीरास के रूप में दे रहे हैं, कि तुम इस पर अधिकार कर लो, तुम अपने पड़ोसी की उन सीमा-चिन्हों के साथ छेड़-छाड़ नहीं करोगे, जो पहले ही उनके पूर्वजों द्वारा तय की जा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किसी व्यक्ति द्वारा किए गए किसी भी पाप के काम या पाप के बारे में सिर्फ एक व्यक्ति का गवाह होना स्वीकार नहीं हो सकता; एक बात की पुष्टि के लिए दो या तीन गवाहों की ज़रूरत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कोई झूठा गवाह उठकर किसी पर किसी गलत काम का आरोप लगाए,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 दोनों विवादी याहवेह के सामने और उन पुरोहितों और न्यायाध्यक्षों के सामने उपस्थित होंगे, जो उस अवसर पर न्यायी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न्यायाध्यक्ष बारीकी से पूछताछ करेंगे और यदि यह मालूम हो जाए, कि वह झूठा गवाह है और उसने अपने भाई पर झूठा आरोप लगाया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तुम उसके साथ वही करोगे, जो उसके भाई के प्रति उसकी मंशा थी. अपने बीच की बुराई तुम इसी तरह से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बाकी लोग यह सुनकर डर जाएंगे और ऐसी स्थिति तुम्हारे बीच फिर कभी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विषय में कृपा दिखाई न जाए: प्राण का बदला प्राण से, आंख का आंख से, दांत का दांत से, हाथ का हाथ से, पैर का पैर से किया जाए.</w:t>
      </w:r>
      <w:r>
        <w:rPr>
          <w:lang w:val="hi_IN" w:bidi="hi_IN"/>
        </w:rPr>
      </w:r>
      <w:r>
        <w:rPr>
          <w:lang w:val="hi_IN" w:bidi="hi_IN"/>
        </w:rPr>
      </w:r>
    </w:p>
    <w:p>
      <w:pPr/>
      <w:r>
        <w:rPr>
          <w:lang w:val="hi_IN" w:bidi="hi_IN"/>
        </w:rPr>
      </w:r>
    </w:p>
    <w:p>
      <w:pPr>
        <w:pStyle w:val="Heading2"/>
      </w:pPr>
      <w:r>
        <w:rPr>
          <w:lang w:val="hi_IN" w:bidi="hi_IN"/>
        </w:rPr>
        <w:t>Deuteronomy 20:1</w:t>
      </w:r>
      <w:r>
        <w:rPr>
          <w:lang w:val="hi_IN" w:bidi="hi_IN"/>
        </w:rPr>
      </w:r>
    </w:p>
    <w:p>
      <w:pPr/>
      <w:r>
        <w:rPr>
          <w:lang w:val="hi_IN" w:bidi="hi_IN"/>
        </w:rPr>
      </w:r>
      <w:r>
        <w:rPr>
          <w:vertAlign w:val="superscript"/>
          <w:lang w:val="hi_IN" w:bidi="hi_IN"/>
        </w:rPr>
        <w:t>1</w:t>
      </w:r>
      <w:r>
        <w:rPr>
          <w:lang w:val="hi_IN" w:bidi="hi_IN"/>
        </w:rPr>
        <w:t xml:space="preserve"> जब तुम शत्रुओं से युद्ध करो और तुम्हें यह दिखाई दे कि उनके घोड़े, रथ और सैनिक तुमसे गिनती में अधिक हैं, भयभीत न हो जाना, क्योंकि याहवेह, तुम्हारे परमेश्वर जिन्होंने तुम्हें मिस्र देश से निर्गत किया है, तुम्हारे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युद्ध के लिए जाने के पूर्व पुरोहित तुम्हारे सामने उपस्थित लोगों से बातें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उनसे कहेगा: “हे इस्राएल: सुनो, आज तुम अपने शत्रुओं से युद्ध के लिए आए हो. मन के कच्चे न हो जाओ. न डरना; न उनके सामने थरथरा जाना,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याहवेह, तुम्हारे परमेश्वर वह हैं, जो तुम्हारी रक्षा के लिए तुम्हारी ओर से तुम्हारे शत्रुओं से युद्ध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अधिकारी भी सैनिकों से यह कहें: “क्या तुममें से कोई ऐसा है, जिसने घर को नया नया बनाया है, और अब तक उसका समर्पण नहीं कर सका है? वह अपने घर को लौट जाए; नहीं तो उसकी मृत्यु के बाद कोई दूसरा व्यक्ति इसका समर्पण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तुममें से कोई ऐसा व्यक्ति है, जिसने अंगूर का बगीचा लगाया है और वह अब तक अंगूरों को खा नहीं सका है? वह अपने घर को लौट जाए, नहीं तो कोई दूसरा व्यक्ति अंगूरों का उपभोग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तुममें कोई ऐसा है, जिसके विवाह की बात चल रही है, मगर विवाह नहीं हुआ? वह अपने घर को लौट जाए, नहीं तो उसकी मृत्यु की स्थिति में कोई अन्य पुरुष उस स्त्री से विवाह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बाद अधिकारी सैनिकों से यह भी कहेंगे: “तुममें क्या कोई ऐसा भी है, जो भयभीत और डरपोक है? वह अपने घर को लौट जाए, कि उसके प्रभाव से अन्य भाइयों के भी हृदय पिघल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अधिकारी सैनिकों से अपनी बातें कह चुकें, तब वे सैनिकों के ऊपर सेनापति ठहरा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तुम उस नगर के निकट पहुंचो, जिस पर तुम हमला करने पर हो, तब तुम उनके सामने संधि करने का प्रस्ताव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वह संधि के लिए राज़ी हो जाए, और तुम्हारा स्वागत करे, तब सारे नगरवासी तुम्हारे लिए बेगार होकर तुम्हारी सेवा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मगर यदि वह नगर संधि के लिए राज़ी न हो, बल्कि तुमसे युद्ध करने को तैयार हो जाए, तब तुम उसकी घेराबंदी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याहवेह, तुम्हारे परमेश्वर उसे तुम्हारे अधीन कर देंगे, तब तुम हर एक पुरुष का तलवार से वध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स्त्रियां, बालक, पशु और नगर की समस्त सामग्री तुम अपने लिए लूट की सामग्री स्वरूप रख लेना. शत्रुओं से प्राप्‍त सामग्री, जो याहवेह, तुम्हारे परमेश्वर तुम्हें प्रदान करेंगे, तुम अपने प्रयोग के लिए रख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 नगरों के प्रति, जो तुम्हारे देश से बहुत दूर रहे, तुम्हारी यही नीति होगी, वे नगर जो तुम्हारे देश से निकटवर्ती हैं, उनके प्रति नहीं.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सिर्फ उन देशों के नगरों के, जो याहवेह, तुम्हारे परमेश्वर तुम्हें मीरास-स्वरूप प्रदान कर रहे हैं, तुम किसी भी प्राणी को जीवित नहीं छोड़ोगे.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जिन्हें तुम पूरी तरह से नाश कर दोगे, वे ये हैं: हित्ती, अमोरी, कनानी, परिज्ज़ी, हिव्वी और यबूसी; जैसा कि याहवेह, तुम्हारे परमेश्वर का तुम्हारे लिए आदेश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इसलिए कि वे तुम्हें अपनी सारी घृणित प्रथाएं सिखा न दें, जो वे अपने उन देवताओं के सम्मान में करते रहे हैं, कि इनका पालन कर तुम याहवेह, अपने परमेश्वर के विरुद्ध पाप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तुम युद्ध के उद्देश्य से किसी नगर की घेराबंदी कर रहे हो, कि उसे अधीन कर लो और यह प्रक्रिया लंबी होती जा रही हो, तब तुम वृक्षों का काटना शुरू नहीं करोगे; क्योंकि इनसे तुम्हें तुम्हारा भोजन प्राप्‍त हो सकेगा. तुम वृक्षों को नहीं काटोगे. क्या भूमि से उगा हुआ वृक्ष कोई मनुष्य है, कि तुम उसकी घेराबंदी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सिर्फ वे वृक्ष ही काटे जा सकते हैं, जिनके संबंध में तुम्हें यह निश्चय है कि वे फलदायी वृक्ष नहीं है, कि तुम इनकी लकड़ी से उस नगर के विरुद्ध उसके गिरने तक घेराबंदी के उपकरणों को बना सको, जो तुमसे युद्ध के लिए उठा है.</w:t>
      </w:r>
      <w:r>
        <w:rPr>
          <w:lang w:val="hi_IN" w:bidi="hi_IN"/>
        </w:rPr>
      </w:r>
      <w:r>
        <w:rPr>
          <w:lang w:val="hi_IN" w:bidi="hi_IN"/>
        </w:rPr>
      </w:r>
    </w:p>
    <w:p>
      <w:pPr/>
      <w:r>
        <w:rPr>
          <w:lang w:val="hi_IN" w:bidi="hi_IN"/>
        </w:rPr>
      </w:r>
    </w:p>
    <w:p>
      <w:pPr>
        <w:pStyle w:val="Heading2"/>
      </w:pPr>
      <w:r>
        <w:rPr>
          <w:lang w:val="hi_IN" w:bidi="hi_IN"/>
        </w:rPr>
        <w:t>Deuteronomy 21:1</w:t>
      </w:r>
      <w:r>
        <w:rPr>
          <w:lang w:val="hi_IN" w:bidi="hi_IN"/>
        </w:rPr>
      </w:r>
    </w:p>
    <w:p>
      <w:pPr/>
      <w:r>
        <w:rPr>
          <w:lang w:val="hi_IN" w:bidi="hi_IN"/>
        </w:rPr>
      </w:r>
      <w:r>
        <w:rPr>
          <w:vertAlign w:val="superscript"/>
          <w:lang w:val="hi_IN" w:bidi="hi_IN"/>
        </w:rPr>
        <w:t>1</w:t>
      </w:r>
      <w:r>
        <w:rPr>
          <w:lang w:val="hi_IN" w:bidi="hi_IN"/>
        </w:rPr>
        <w:t xml:space="preserve"> उस देश की भूमि पर, जो याहवेह, तुम्हारे परमेश्वर तुम्हें स्वामित्व के उद्देश्य से प्रदान कर रहे हैं, वहां यदि कोई मरा हुआ व्यक्ति खुले मैदान में पड़ा हुआ दिखाई दे और यह मालूम न हो कि किसने उस पर यह प्रहार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तुम्हारे पुरनिए और तुम्हारे न्यायाध्यक्ष जाकर उस शव से निकटवर्ती नगरों की दूरी मापेंगे.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उस नगर के पुरनिए, जो निकटतम है, गाय-बैलों से एक ऐसी बछिया लेंगे, जिससे कोई काम न लिया गया हो, न हल में, न बोने में</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वे पुरनिए उस बछिया को एक ऐसी घाटी में ले जाएंगे, जहां जल प्रवाहित हो रहा हो और वे उस घाटी में उस बछिया की गर्दन तोड़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लेवी पुरोहित निकट आ जाएंगे, क्योंकि याहवेह, तुम्हारे परमेश्वर ने उन्हें याहवेह के सम्मान में उनकी सेवा के उद्देश्य से चुना है; हर एक विवाद और हर एक हमला उन्हीं के द्वारा सुलझाया जाना तय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 हुए व्यक्ति से पास वाले नगर के पुरनिए उस बछिया पर, जिसकी गर्दन उस घाटी में तोड़ी गई है, अपने-अपने हाथ धोएंगे,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वे यह घोषित करेंगे: “ये हमारे हाथ नहीं थे, जिन्होंने इसकी हत्या की है, न ही हमारे नेत्रों ने यह होते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आपके ही द्वारा बचाई हुई आपकी प्रजा इस्राएल को क्षमा प्रदान कीजिए और अपनी प्रजा इस्राएल पर निर्दोष की हत्या आरोपित न कीजिए.” तब उन्हें हत्या-आरोप से क्षमा प्राप्‍त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है वह प्रक्रिया जिसके द्वारा तुम अपने बीच में से निर्दोष की हत्या का दोष परिमार्जित करोगे, जब तुम वह करते हो, जो याहवेह की दृष्टि में उपयुक्त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कभी तुम अपने शत्रुओं से युद्ध करते हो और याहवेह, तुम्हारे परमेश्वर तुम्हें उन पर विजय प्रदान करते हैं और तुम उन्हें बंदी बनाकर ले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 बंदियों में तुम्हारी दृष्टि में कोई रूपवती स्त्री आ जाती है, तुम उसकी ओर आकर्षित हो जाते हो, यहां तक कि तुम उससे विवाह करने पर उद्यत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 तुम उस स्त्री को अपने घर पर ले आओगे, उसके बालों का मुंडन करोगे और उसके नाखून क़तर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अपने बन्दीत्व के वस्त्रों को त्याग देगी, और तुम्हारे घर में रहने लगेगी. वह एक माह तक अपने माता-पिता के लिए शोक मनाएगी. यह पूरा होने पर तुम्हारे बीच यौन संबंध हो सकता है, तुम उसके पति और वह तुम्हारी पत्नी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 यदि तुमने उसमें कोई असंतोष का कारण पाया है, तब तुम उसे मुक्त कर सकते हो कि वह अपनी इच्छा अनुसार कहीं भी चली जाए. तुम निश्चयतः उसको रुपयों में नहीं बेचोगे, क्योंकि तुम पहले ही उसे अपमानित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किसी व्यक्ति की दो पत्नियां हैं, एक उसकी प्रेम पात्र और अन्य, जो प्रिय नहीं है; दोनों ही से उसे संतान प्राप्‍त हुई है; यदि प्रथमजात संतान उसे उस पत्नी से प्राप्‍त हुई है, जो उसे प्रिय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जिस अवसर पर वह अपना इच्छा पत्र तैयार करता है, वह उस संतान को, जो उसकी प्रिय पत्नी से पैदा हुआ है, अप्रिय पत्नी की संतान को छोड़ उस संतान को पहिलौठे का स्थान नहीं दे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उस पत्नी के पहिलौठे संतान को अपनी संपत्ति में से अन्यों की अपेक्षा दो गुणा भाग प्रदान कर पहिलौठे का अधिकार पूरा करेगा. क्योंकि वही उसके शौर्य का पहिला फल है, पहिलौठे का अधिकार उसी 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किसी व्यक्ति का पुत्र हठी और विद्रोही स्वभाव का है, जो अपने माता-पिता के प्रति आज्ञाकारी नहीं है, और जब वे उसकी ताड़ना करते हैं, तब भी वह उनकी नहीं सुनता,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स्थिति में उसे माता-पिता अपने नगर के पुरनियों के सामने नगर प्रवेश द्वार पर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वे उन पुरनियों को सूचित करेंगे, “हमारा यह पुत्र हठी और विद्रोही प्रवृत्ति का है. वह हमारी आज्ञाओं का पालन नहीं करता, वह पेटू और पियक्कड़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नगर के सारे पुरुष उसका पथराव करके उसे मार डालेंगे. इस प्रकार तुम अपने बीच से उस बुराई को निकाल दोगे, और सारा इस्राएल इसके विषय में सुनकर भयभीत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किसी व्यक्ति ने ऐसा पाप कर्म कर दिया है, जिसका दंड मृत्यु है, उसे मृत्यु दंड दे दिया गया है, उसे वृक्ष पर लटका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उसका शव सारी रात वृक्ष पर लटका न रहे. निश्चयतः तुम उसे उसी दिन गाड़ दोगे क्योंकि वह व्यक्ति जिसे लटका दिया गया है, वह परमेश्वर का शापित व्यक्ति है, जिससे तुम याहवेह अपने परमेश्वर द्वारा मीरास के रूप में दिए हुए देश को दूषित न कर दो.</w:t>
      </w:r>
      <w:r>
        <w:rPr>
          <w:lang w:val="hi_IN" w:bidi="hi_IN"/>
        </w:rPr>
      </w:r>
      <w:r>
        <w:rPr>
          <w:lang w:val="hi_IN" w:bidi="hi_IN"/>
        </w:rPr>
      </w:r>
    </w:p>
    <w:p>
      <w:pPr/>
      <w:r>
        <w:rPr>
          <w:lang w:val="hi_IN" w:bidi="hi_IN"/>
        </w:rPr>
      </w:r>
    </w:p>
    <w:p>
      <w:pPr>
        <w:pStyle w:val="Heading2"/>
      </w:pPr>
      <w:r>
        <w:rPr>
          <w:lang w:val="hi_IN" w:bidi="hi_IN"/>
        </w:rPr>
        <w:t>Deuteronomy 22:1</w:t>
      </w:r>
      <w:r>
        <w:rPr>
          <w:lang w:val="hi_IN" w:bidi="hi_IN"/>
        </w:rPr>
      </w:r>
    </w:p>
    <w:p>
      <w:pPr/>
      <w:r>
        <w:rPr>
          <w:lang w:val="hi_IN" w:bidi="hi_IN"/>
        </w:rPr>
      </w:r>
      <w:r>
        <w:rPr>
          <w:vertAlign w:val="superscript"/>
          <w:lang w:val="hi_IN" w:bidi="hi_IN"/>
        </w:rPr>
        <w:t>1</w:t>
      </w:r>
      <w:r>
        <w:rPr>
          <w:lang w:val="hi_IN" w:bidi="hi_IN"/>
        </w:rPr>
        <w:t xml:space="preserve"> तुम अपने इस्राएली भाई के किसी बैल अथवा भेड़ को भटकते देखकर उसकी उपेक्षा नहीं करोगे. निश्चयतः तुम उसे उसके स्वामी के घर पर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वह इस्राएली तुम्हारे निकट नहीं रहता, अथवा यदि तुम उससे परिचित नहीं हो, तब तुम उस पशु को अपने ही घर पर ले आओगे और वह उस समय तक तुम्हारी देखरेख में रहेगा, जब तक उसका स्वामी उसकी खोज करता हुआ तुम्हारे घर तक न आ पहुंचे. तब तुम उसे लौटा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तुम उसके गधे के साथ, उसके वस्त्र के साथ, उसकी किसी भी खोई हुई वस्तु के साथ करोगे, जो तुम्हें प्राप्‍त हो गई है. तुम इनकी अनदेखी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तुम्हारे किसी स्वदेशी का गधा अथवा बैल मार्ग में गिर पड़ा है, तो तुम उसकी उपेक्षा नहीं करोगे. तुम्हें उन्हें उठाकर खड़ा करने में सहायता करनी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कोई भी स्त्री-पुरुष के वस्त्र धारण नहीं करेगी और न ही कोई पुरुष स्त्री के; क्योंकि जो कोई यह करता है, याहवेह, तुम्हारे परमेश्वर के लिए घृणित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तुम्हें मार्ग में किसी वृक्ष में अथवा भूमि पर किसी पक्षी का नीड़ मिल जाए, जिसमें उसके चूज़े अथवा अंडे हों, और माता पक्षी उन चूज़ों अथवा अण्डों को सहेजे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उस माता पक्षी को उसके चूज़ों से अलग नहीं करोगे, ताकि तुम्हारा भला हो और तुम्हारी उम्र बहुत बढ़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तुम नए घर का निर्माण करो, तो तुम अपने लिए छत के लिए एक मुण्डेर ज़रूर बनवाना, जिससे कि तुम खुद पर हत्या का दोष न ले आओ, यदि कोई छत से नीचे आ गिरे.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अपने अंगूर के बगीचे में तुम दो विभिन्‍न प्रकार के बीजों को नहीं बोओगे, नहीं तो उन दोनों बीजों की समग्र उपज दूषित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 हल में तुम बैल और गधे को साथ साथ नहीं जोतोगे.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ऐसा वस्त्र धारण नहीं करोगे, जो ऊन और सन के मिश्रण से तैयार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अपने बाहरी वस्त्र के चारों कोनों पर फुन्दनों को बनाया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कोई पुरुष विवाह करता, पत्नी से शारीरिक संबंध करता और उससे अलग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बाद उस पर निंदनीय कामों का आरोप लगाता है; यहां तक कि वह सार्वजनिक रूप से उस पर ये सारे लांछन भी लगाने लगता है, “मैंने इस स्त्री से विवाह किया मगर संबंध के समय पर मुझे उसमें कुंवारीपन के कोई लक्षण प्राप्‍त न 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कन्या के माता-पिता कन्या के कुंवारीपन का सबूत लेकर नगर प्रवेश पर नगर पुरनियों के सामने प्रस्तुत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कन्या का पिता पुरनियों से कहेगा, “मैंने इस पुरुष से अपनी पुत्री का विवाह किया, मगर वह उसे अप्रिय लगने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भी देखिए कि वह हमारी पुत्री पर लज्जास्पद लांछन लगा रहा है! वह यहां तक घोषित कर रहा है मुझे आपकी पुत्री में कुंवारीपन का चिह्न प्राप्‍त नहीं हुआ.” मगर यह देखिए: यह है हमारी पुत्री के कुंवारीपन का सबूत. माता-पिता उस वस्त्र को उन पुरनियों के सामने 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नगर पुरनिए उस व्यक्ति को प्रताड़ित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उस पुरुष पर चांदी के एक सौ शेकेल का जुर्माना आरोपित करेंगे, जिसे लेकर वे उस कन्या के पिता को सौंप देंगे. कारण यह है कि उस पुरुष ने इस्राएल की उस कुंवारी कन्या को सार्वजनिक रूप से कलंकित किया है. वह आजीवन उसकी पत्नी रहेगी, उनका तलाक कभी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मगर यदि इसके विपरीत उस पुरुष का यह आरोप सत्य साबित हो जाता है, वह कन्या कुंवारी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वे उस कन्या को उसके पिता के घर के द्वार पर लाएंगे और उस नगर के पुरुष उसको पथराव करके मार डालेंगे, क्योंकि उसने इस्राएल में यह अनाचार किया और अपने पिता के घर में ही वेश्यावृत्ति की है. यह करने के द्वारा तुम अपने बीच से बुराई को दूर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कोई पुरुष किसी दूसरे व्यक्ति की पत्नी के साथ संबंध बनाते हुए पाया जाए, तो दोनों ही मृत्यु दंड के योग्य हैं; वह पुरुष, जो उस स्त्री से संबंध बना रहा था और वह स्त्री भी. उस प्रकार तुम इस्राएल में से बुराई को दूर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किसी कुंवारी कन्या जिसकी सगाई हो चुकी है, उससे कोई अन्य पुरुष नगर सीमा के भीतर ही संबंध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तुम उन दोनों को नगर फाटक से बाहर ले जाओगे और दोनों ही को पथराव करके मार दोगे; कन्या का इसलिये कि उसने नगर में होने पर भी सहायता की गुहार नहीं लगाई और पुरुष का इसलिये कि उसने पड़ोसी की स्त्री का शीलभंग किया है. यह करके तुम अपने बीच से अनिष्ट का बहिष्कार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मगर इसके विपरीत यदि कोई पुरुष किसी विवाह के लिये वचनबद्ध जवान स्त्री को बाहर खेत में पाकर उसके साथ साथ बलात्कार करता है, तो उस पुरुष को मृत्यु दंड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कन्या को कोई दंड न दिया जाए; उसने मृत्यु दंड के योग्य कोई अनाचार नहीं किया है. यह स्थिति वैसी है, जिसमें मानो किसी व्यक्ति ने घात लगाकर अपने पड़ोसी की हत्या कर दी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खेत में उसने उस अकेली कुंवारी कन्या को पाया, उसने तो सहायता की गुहार लगाई थी, मगर उसकी रक्षा के लिए वहां कोई भी न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यदि कोई पुरुष ऐसी कुंवारी को पाता है, जिसकी सगाई नहीं हुई है, वह उसे पकड़कर उससे संबंध बनाता है, और यह काम प्रकट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वह संबंध बनानेवाला व्यक्ति कन्या के पिता को चांदी के पचास शेकेल देगा और वह कन्या उसकी पत्नी हो जाएगी; क्योंकि उस पुरुष ने उसका शीलभंग किया है. वह आजीवन उससे विवाह विच्छेद नहीं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कोई भी पुरुष अपने पिता की पत्नी से विवाह नहीं करेगा; कि वह ऐसा करने के द्वारा अपने पिता के प्रति लज्जा का कारण न हो जाए.</w:t>
      </w:r>
      <w:r>
        <w:rPr>
          <w:lang w:val="hi_IN" w:bidi="hi_IN"/>
        </w:rPr>
      </w:r>
      <w:r>
        <w:rPr>
          <w:lang w:val="hi_IN" w:bidi="hi_IN"/>
        </w:rPr>
      </w:r>
    </w:p>
    <w:p>
      <w:pPr/>
      <w:r>
        <w:rPr>
          <w:lang w:val="hi_IN" w:bidi="hi_IN"/>
        </w:rPr>
      </w:r>
    </w:p>
    <w:p>
      <w:pPr>
        <w:pStyle w:val="Heading2"/>
      </w:pPr>
      <w:r>
        <w:rPr>
          <w:lang w:val="hi_IN" w:bidi="hi_IN"/>
        </w:rPr>
        <w:t>Deuteronomy 23:1</w:t>
      </w:r>
      <w:r>
        <w:rPr>
          <w:lang w:val="hi_IN" w:bidi="hi_IN"/>
        </w:rPr>
      </w:r>
    </w:p>
    <w:p>
      <w:pPr/>
      <w:r>
        <w:rPr>
          <w:lang w:val="hi_IN" w:bidi="hi_IN"/>
        </w:rPr>
      </w:r>
      <w:r>
        <w:rPr>
          <w:vertAlign w:val="superscript"/>
          <w:lang w:val="hi_IN" w:bidi="hi_IN"/>
        </w:rPr>
        <w:t>1</w:t>
      </w:r>
      <w:r>
        <w:rPr>
          <w:lang w:val="hi_IN" w:bidi="hi_IN"/>
        </w:rPr>
        <w:t xml:space="preserve"> कोई भी, जो नपुंसक है, जिसका लिंग काट डाला गया है, याहवेह की सभा में प्रवेश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कोई भी, जो अवैध जन्मा है, याहवेह की सभा में प्रवेश नहीं करेगा; दसवीं पीढ़ी तक उसके वंशज याहवेह की सभा में प्रवेश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कोई भी अम्मोनी अथवा मोआबी याहवेह की सभा में प्रवेश नहीं करेगा, दसवीं पीढ़ी तक उनके वंशज याहवेह की सभा में प्रवेश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मिस्र देश से यहां आते हुए उन्होंने तुम्हारे लिए अन्‍न-जल का प्रावधान न होने दिया, और इसके अलावा, उन्होंने मेसोपोतामिया के पेथोर नगर के बेओर के पुत्र बिलआम को पारिश्रमिक देते हुए तुम्हें शाप देने के लिए बुलाया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भी याहवेह, तुम्हारे परमेश्वर ने बिलआम की ओर ध्यान देना सही न समझा, याहवेह तुम्हारे परमेश्वर ने बिलआम के शाप को तुम्हारे लिए समृद्धि में परिणत कर दिया; क्योंकि याहवेह, तुम्हारे परमेश्वर को तुमसे प्रेम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आजीवन न तो उनके भले की और न समृद्धि की कामना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किसी एदोमी से घृणा नहीं करोगे, क्योंकि वह तुम्हारा भाई ही है; तुम किसी मिस्रवासी से भी घृणा न करोगे, क्योंकि तुम उसके देश में प्रवासी होकर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तीसरी पीढ़ी के वंशज याहवेह की सभा में शामिल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ज़रूरी है कि जब तुम युद्ध के लिए कूच करो, तुम सांस्कारिक रूप से शुद्ध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छावनी में कोई ऐसा व्यक्ति है, जिसे रात में स्वाभाविक वीर्यपात हुआ है, वह छावनी के बाहर चला जाए; छावनी में प्रवेश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सायंकाल वह स्‍नान करे और सूर्यास्त पर वह छावनी में प्रवेश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ज़रूरी है कि छावनी के बाहर ही शौच के लिए एक स्थान तय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तुम्हारे उपकरण में एक बेलचा भी हो, कि जब तुम शौच के लिए वहां बैठो, इससे भूमि को खोदो और इसके बाद मल को भूमि में दबा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याहवेह, तुम्हारे परमेश्वर तुम्हारे छावनी के बीच विचरण करते हैं, कि तुम्हें विजय प्रदान करें, तुम्हारे शत्रुओं को तुम्हारे सामने हराएं, तब ज़रूरी है कि छावनी में पवित्रता बनाई रखी जाए. याहवेह, तुम्हारे परमेश्वर को तुम्हारे बीच कुछ भी अभद्र दिखाई न दे, नहीं तो वह तुमसे दूर चले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दास, जो अपने स्वामी के दासत्व से भागकर तुम्हारे आश्रय में आया हुआ है, तुम उसे उसके स्वामी को नहीं लौटाओगे.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तुम्हारे ही बीच में निवास करेगा, उसी स्थान पर जो अपने लिए उपयुक्त समझा है, तुम उसके साथ कोई दुर्व्यवहार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इस्राएल राष्ट्र की पुत्रियां या पुत्र मंदिर वेश्या नहीं बनेंगे.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याहवेह, अपने परमेश्वर को न तो वेश्यावृत्ति का वेतन भेंट करोगे और न ही पुरुष वेश्या द्वारा कमाई गई राशि को मन्नत की भेंट स्वरूप अर्पित करोगे. ये दोनों ही याहवेह, तुम्हारे परमेश्वर की दृष्टि में घृणित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अपने स्वजातीय को कुछ भी ब्याज पर नहीं दोगे; न धन, न खाद्य पदार्थ और न कोई ऐसी वस्तु, जिस पर ब्याज लिया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 किसी विदेशी से तुम ब्याज ले सकते हो, मगर अपने देशवासियों से नहीं, जिससे कि उस देश में, तुम जिस पर अधिकार करने के उद्देश्य से प्रवेश कर रहे हो, याहवेह, तुम्हारे परमेश्वर तुम्हारे हर एक उपक्रम में तुम्हें समृद्धि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कभी तुम याहवेह, अपने परमेश्वर के लिए मन्नत मानो, तुम उसे पूरा करने में विलंब नहीं करोगे. क्योंकि याहवेह, तुम्हारे परमेश्वर निश्चयतः तुमसे यह ले ही लेंगे, मगर तब तुम उनके सामने पापी बन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भी दूसरी स्थिति में तुम मन्नत ही न मानो तब तुम्हारे पक्ष में यह पाप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ठीक जिस प्रकार तुमने स्वेच्छानुरूप याहवेह, अपने परमेश्वर से मन्नत मानी थी, जो कुछ आपके मुख से मुखरित हो चुका है, तुमने जो शपथ की है, उसे पूरा करने के विषय में तुम सावधान रहना.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कभी तुम अपने पड़ोसी के अंगूर के बगीचे में जाओ, तुम अपनी पूरी संतुष्टि तक अंगूर खा सकते हो, मगर तुम अंगूर को अपनी टोकरी में रखकर नहीं लाओगे.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कभी तुम अपने पड़ोसी के खेत में खड़ी उपज के अवसर पर प्रवेश करो, तो अपने हाथों में तुम बालें ज़रूर तोड़ सकते हो, मगर तुम उस उपज पर हंसिया नहीं चला सकते.</w:t>
      </w:r>
      <w:r>
        <w:rPr>
          <w:lang w:val="hi_IN" w:bidi="hi_IN"/>
        </w:rPr>
      </w:r>
      <w:r>
        <w:rPr>
          <w:lang w:val="hi_IN" w:bidi="hi_IN"/>
        </w:rPr>
      </w:r>
    </w:p>
    <w:p>
      <w:pPr/>
      <w:r>
        <w:rPr>
          <w:lang w:val="hi_IN" w:bidi="hi_IN"/>
        </w:rPr>
      </w:r>
    </w:p>
    <w:p>
      <w:pPr>
        <w:pStyle w:val="Heading2"/>
      </w:pPr>
      <w:r>
        <w:rPr>
          <w:lang w:val="hi_IN" w:bidi="hi_IN"/>
        </w:rPr>
        <w:t>Deuteronomy 24:1</w:t>
      </w:r>
      <w:r>
        <w:rPr>
          <w:lang w:val="hi_IN" w:bidi="hi_IN"/>
        </w:rPr>
      </w:r>
    </w:p>
    <w:p>
      <w:pPr/>
      <w:r>
        <w:rPr>
          <w:lang w:val="hi_IN" w:bidi="hi_IN"/>
        </w:rPr>
      </w:r>
      <w:r>
        <w:rPr>
          <w:vertAlign w:val="superscript"/>
          <w:lang w:val="hi_IN" w:bidi="hi_IN"/>
        </w:rPr>
        <w:t>1</w:t>
      </w:r>
      <w:r>
        <w:rPr>
          <w:lang w:val="hi_IN" w:bidi="hi_IN"/>
        </w:rPr>
        <w:t xml:space="preserve"> यदि कोई व्यक्ति किसी स्त्री को स्वीकार कर उससे विवाह करने के बाद भी उसमें संतुष्ट नहीं हो पाता, क्योंकि उसने उसमें कुछ अभद्र पाया है; तब वह उसे विवाह विच्छेद पत्र देकर उसे विदा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वह वहां से जाकर किसी अन्य पुरुष से विवाह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इसके बाद यह अन्य पुरुष भी उस स्त्री के विरुद्ध हो जाता है और उसे विवाह विच्छेद पत्र देकर विदा कर देता है; अथवा स्थिति यह हो, कि इस अन्य पति की मृत्यु हो जाती है, जिसने उससे विवाह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स्थिति में उसके उस प्रथम पति को यह आज्ञा नहीं दी जाएगी, कि वह उससे पुनः विवाह कर अपना ले, क्योंकि अब वह दूषित हो चुकी है. यह याहवेह के सामने घृणित है. तुम उस देश में, जो याहवेह, तुम्हारे परमेश्वर तुम्हें मीरास के रूप में दे रहे हैं, तुम उस देश पर यह पाप नहीं लगाओगे.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कोई भी नवविवाहित व्यक्ति न तो युद्ध पर जाएगा और न ही उसे कोई दूसरी जवाबदारी सौंपी जाएगी. एक वर्ष के लिए उसे घर पर रहने की आज़ादी होना है. वह अपने घर पर ही रहकर एक साल तक अपनी नवविवाहित पत्नी के सुख का ध्यान रखेगा.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कोई भी व्यक्ति किसी की चक्की अथवा चक्की का ऊपरी पत्थर बंधक के रूप में नहीं रखेगा, यह किसी के जीवन को बंधक रखना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किसी व्यक्ति ने अपने किसी इस्राएली स्वजातीय का अपहरण इस उद्देश्य से किया है, कि उसे अपना दास बनाए अथवा उसे बेच दे, और जब वह अपहरणकर्ता पकड़ा जाता है, तो उसका वध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कुष्ठ रोग से संक्रमण के प्रति सावधान रहना. बड़ी ही सावधानीपूर्वक तुम लेवी पुरोहितों की शिक्षा का पालन करना. मैंने ही उन्हें इसके विषय में आदेश दिया है. इनका पालन करने में तुम सावधान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सब तुम्हारी याद से मिटने न पाए, जो मिस्र देश से निर्गमन के मार्ग पर याहवेह, तुम्हारे परमेश्वर द्वारा मिरियम के साथ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तुम अपने पड़ोसी को किसी भी प्रकार का ऋण देते हो, तुम इससे संबंधित बंधक लेने के लिए उसके घर में प्रवेश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घर के बाहर ही ठहरे रहना, वह ऋणी ही भीतर जाकर बंधक लाकर तुम्हें सौंपेगा.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वह गरीब है, तुम उसके बंधक को, जो उसका वस्त्र ही होगा, रात में अपने पास न रख लेना.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सूर्यास्त बेला में तुम निश्चित ही उसे वह बंधक लौटा देना, कि वह उस वस्त्र को ओढ़ कर सो सके और तुम्हारे प्रति उसके हृदय से आशीर्वाद निकले. याहवेह, तुम्हारे परमेश्वर की दृष्टि में यह तुम्हारे प्रति धर्म समझा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किसी पारिश्रमिक के लिए लाए गए कंगाल और दीन सेवक पर अत्याचार नहीं करोगे; चाहे वह तुम्हारा स्वदेशी भाई हो अथवा विदेशी, जो तुम्हारे देश में रह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उसे उसी दिन सूर्यास्त के पहले उसकी मजदूरी दे दोगे, क्योंकि वह गरीब व्यक्ति है और उसे इसकी ज़रूरत होगी, कि वह तुम्हारे विरुद्ध याहवेह की दोहाई न दे और यह तुम्हारे विरुद्ध पाप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पुत्र के पाप का दंड उसके पिता को न मिले, और न पिता के कारण पुत्र मार डाला जाए, जिसने पाप किया हो वही उस पाप के कारण मार डाला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तुम्हारे बीच परदेशी और अनाथ को उसके न्याय के अधिकार से वंचित न किया जाए. किसी विधवा का वस्त्र बंधक न रखा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ज़रूरी है कि तुम यह कभी विस्मृत न करो कि तुम खुद मिस्र देश में दास थे और याहवेह तुम्हारे परमेश्वर ने तुम्हें वहां से खरीदा है. इन्हीं बातों के प्रकाश में मैं तुम्हें ये आदेश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तुम खेत में उपज की कटनी करो और खेत में से किसी पूली को साथ ले जाना भूल जाओ; तो तुम उसे उठाने के लिए लौटकर न जाओगे. वह पूली विदेशी, अनाथ और विधवा के लिए होगी कि इसके द्वारा याहवेह, तुम्हारे परमेश्वर तुम्हारे सारे उपक्रमों में समृद्धि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तुम अपने जैतून वृक्ष में से एक बार फल एकत्र कर चुको, तुम डालियों से पुनः फल एकत्र न करने लगना, शेष फल प्रवासी अनाथ और विधवा के लिए तय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तुम अपने अंगूर के बगीचे से अंगूर एकत्र करो, तुम लौटकर दोबारा अंगूर एकत्र नहीं करोगे; बचे हुए अंगूर परदेशी, अनाथ और विधवा के लिए तय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ज़रूरी है कि तुम यह कभी न भूलोगे, कि तुम मिस्र देश में दास बने हुए थे, यही वह कारण है कि मैं तुम्हें यह सब करने का आदेश दे रहा हूं.</w:t>
      </w:r>
      <w:r>
        <w:rPr>
          <w:lang w:val="hi_IN" w:bidi="hi_IN"/>
        </w:rPr>
      </w:r>
      <w:r>
        <w:rPr>
          <w:lang w:val="hi_IN" w:bidi="hi_IN"/>
        </w:rPr>
      </w:r>
    </w:p>
    <w:p>
      <w:pPr/>
      <w:r>
        <w:rPr>
          <w:lang w:val="hi_IN" w:bidi="hi_IN"/>
        </w:rPr>
      </w:r>
    </w:p>
    <w:p>
      <w:pPr>
        <w:pStyle w:val="Heading2"/>
      </w:pPr>
      <w:r>
        <w:rPr>
          <w:lang w:val="hi_IN" w:bidi="hi_IN"/>
        </w:rPr>
        <w:t>Deuteronomy 25:1</w:t>
      </w:r>
      <w:r>
        <w:rPr>
          <w:lang w:val="hi_IN" w:bidi="hi_IN"/>
        </w:rPr>
      </w:r>
    </w:p>
    <w:p>
      <w:pPr/>
      <w:r>
        <w:rPr>
          <w:lang w:val="hi_IN" w:bidi="hi_IN"/>
        </w:rPr>
      </w:r>
      <w:r>
        <w:rPr>
          <w:vertAlign w:val="superscript"/>
          <w:lang w:val="hi_IN" w:bidi="hi_IN"/>
        </w:rPr>
        <w:t>1</w:t>
      </w:r>
      <w:r>
        <w:rPr>
          <w:lang w:val="hi_IN" w:bidi="hi_IN"/>
        </w:rPr>
        <w:t xml:space="preserve"> यदि दो व्यक्ति अपना विवाद लेकर न्यायालय को जाते हैं, और न्यायाध्यक्ष उनके विवाद पर अपना निर्णय दे देते हैं, निर्दोष को न्याय प्राप्‍त हो जाता है और दुष्ट को दंड.</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यदि न्याय के अंतर्गत दुष्ट को पीटा जाना तय किया गया है, तब न्यायाध्यक्ष उसे भूमि पर लेट जाने का आदेश देगा और उसी न्यायाध्यक्ष की उपस्थिति में उतने ही वार किए जाएं जितने निर्णय के अनुसार उसके कुकर्म के लिए घोषित किए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संभवतः उस पर चालीस प्रहार किए जाएं, मगर इससे अधिक नहीं, उसे यदि इनसे अधिक प्रहार किए जाएं तो वह तुम सब की नजर में अपमानित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दांवनी करते बैल के मुख को मुखबन्धनी न बांधना.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सब भाई एक ही परिवार में निवास कर रहे हैं और उनमें से एक की मृत्यु हो जाती है, जबकि उसके कोई संतान नहीं है, तब उसकी पत्नी का विवाह परिवार के बाहर किसी अपरिचित व्यक्ति से न किया जाए. उस स्त्री के पति का भाई उससे विवाह कर मृत पति के भाई की जवाबदारी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संयोग से पैदा पहलौठा उस मृत भाई का नाम धारण करेगा, जिससे कि मृत भाई का नाम इस्राएल से खत्म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मगर यदि वह व्यक्ति अपने भाई की पत्नी को स्वीकार करना न चाहे, तो उसके भाई की पत्नी नगर प्रवेश द्वार पर नगर पुरनियों के सामने जाएगी और उन्हें यह सूचित करेगी, “मेरे पति का भाई अपने मरे हुए भाई का नाम इस्राएल में स्थायी रखने के विषय में सहमत नहीं है. वह मेरे साथ पति के भाई की जवाबदारी निभाने के लिए तैयार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नगर पुरनिए उसे वहां उपस्थित होने का आदेश देंगे, उसे समझाने का प्रयास करेंगे. यदि वह हठ करते हुए कहे, “मैं उस स्त्री से विवाह नहीं करना चाहता,”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उसके भाई की पत्नी पुरनियों की उपस्थिति में ही उसके पांवों से उसकी चप्पल उतारेगी और उसके मुख पर थूक कर कहेगी, “ऐसे व्यक्ति के साथ यही किया जाता है, जो अपने भाई के वंश को बनाए रखना नहीं चाहता.”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इस्राएल में उसका नाम प्रचलित हो जाएगा, “बैथ हलूज़ हन्‍नाएल, अर्थात् उसका घर जिसकी चप्पल उतारी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दो इस्राएली व्यक्तियों में हाथापाई हो रही है और उनमें से एक की पत्नी अपने पति की रक्षा के उपक्रम में निकट आकर अन्य व्यक्ति के अंडकोश को दबोच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तुम उस स्त्री पर बिना कृपा दिखाए उसका हाथ काट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अपनी झोली में एक ही माप, भिन्‍न-भिन्‍न माप नहीं रखोगे; एक गुरुतर और अन्य लघुतर.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अपने घर में एक ही माप के भिन्‍न-भिन्‍न माप नहीं रखोगे; एक गुरुतर और एक लघुतर.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तुम्हारे माप पूरा और सही-सही ही हों, कि उसे देश में, जो याहवेह तुम्हारे परमेश्वर तुम्हें प्रदान कर रहे हैं, तुम लंबी आयु पाओ.</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जो कोई ये सारे काम करता है, जिसका पालन करना गलत है, याहवेह, तुम्हारे परमेश्वर के लिए घृणित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याद रखना कि मिस्र से निकलकर मार्ग में अमालेक ने तुम्हारे साथ क्या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कैसे उस स्थिति में, जब तुम शांत और शिथिल हो चुके थे उन्होंने उन लोगों पर हमला किया था; जो समूह में सबसे पीछे थे उन्हें परमेश्वर का ज़रा भी भय न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अब तो होगा यह कि याहवेह, तुम्हारे परमेश्वर तुम्हें उस देश में, जो याहवेह तुम्हारे परमेश्वर तुम्हें मीरास के रूप प्रदान कर रहे हैं, कि तुम उस पर अधिकार करो, तुम्हारे पास वाले सारे शत्रुओं से विश्रान्ति प्रदान कर चुके होंगे, तुम पृथ्वी पर से अमालेक की याद ही मिटा दोगे; यह तुम भुला न देना!</w:t>
      </w:r>
      <w:r>
        <w:rPr>
          <w:lang w:val="hi_IN" w:bidi="hi_IN"/>
        </w:rPr>
      </w:r>
      <w:r>
        <w:rPr>
          <w:lang w:val="hi_IN" w:bidi="hi_IN"/>
        </w:rPr>
      </w:r>
    </w:p>
    <w:p>
      <w:pPr/>
      <w:r>
        <w:rPr>
          <w:lang w:val="hi_IN" w:bidi="hi_IN"/>
        </w:rPr>
      </w:r>
    </w:p>
    <w:p>
      <w:pPr>
        <w:pStyle w:val="Heading2"/>
      </w:pPr>
      <w:r>
        <w:rPr>
          <w:lang w:val="hi_IN" w:bidi="hi_IN"/>
        </w:rPr>
        <w:t>Deuteronomy 26:1</w:t>
      </w:r>
      <w:r>
        <w:rPr>
          <w:lang w:val="hi_IN" w:bidi="hi_IN"/>
        </w:rPr>
      </w:r>
    </w:p>
    <w:p>
      <w:pPr/>
      <w:r>
        <w:rPr>
          <w:lang w:val="hi_IN" w:bidi="hi_IN"/>
        </w:rPr>
      </w:r>
      <w:r>
        <w:rPr>
          <w:vertAlign w:val="superscript"/>
          <w:lang w:val="hi_IN" w:bidi="hi_IN"/>
        </w:rPr>
        <w:t>1</w:t>
      </w:r>
      <w:r>
        <w:rPr>
          <w:lang w:val="hi_IN" w:bidi="hi_IN"/>
        </w:rPr>
        <w:t xml:space="preserve"> इसके बाद, यह होगा कि जब तुम उस देश में प्रवेश करोगे, जो याहवेह तुम्हारे परमेश्वर तुम्हें मीरास-स्वरूप प्रदान कर रहे हैं, तुम उसका अधिग्रहण करोगे और उसमें बस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तुम उस स्थान पर, जिसे याहवेह तुम्हारे परमेश्वर अपनी प्रतिष्ठा के लिए चुनेंगे, उस देश की सारी प्रथम उपज का एक अंश एक टोकरी में लेकर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उस समय पदासीन पुरोहित की उपस्थिति में जाकर कहोगे, “याहवेह, मेरे परमेश्वर के सामने आज मैं यह घोषित कर रहा हूं, कि मैंने उस देश में प्रवेश कर लिया है, जिसे प्रदान करने की प्रतिज्ञा याहवेह ने मेरे पूर्वजों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वह पुरोहित तुम्हारे हाथ से वह टोकरी लेकर याहवेह, तुम्हारे परमेश्वर की वेदी के सामने रख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याहवेह, अपने परमेश्वर के सामने उत्तर में कहोगे: “मेरे पूर्वज अस्थिरवासी अरामी जाति के थे. वे मिस्र देश में प्रवासी रहे, वहां अल्प संख्यक थे, मगर वहां विशाल, मजबूत और असंख्यक राष्ट्र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लेकिन मिस्रवासियों ने हमारे साथ बुरा व्यवहार किया और अत्याचार पूरा हो गया. हम पर कठोर श्रम लाद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हमने अपने पूर्वजों के परमेश्वर याहवेह की दोहाई दी, और याहवेह ने हमारी सुन ली. उन्होंने हमारे अत्याचार और श्रम पीड़ा पर दृष्टि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याहवेह ने हमें मिस्र देश से अपनी मजबूत, बढ़ाई हुई भुजा, भयंकर आतंक, चिन्ह और चमत्कारों के द्वारा निर्गत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हमें इस स्थान पर ले आए हैं, हमें यह देश प्रदान कर दिया है, ऐसा देश, जिसमें दूध और शहद की बहुतायत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देखिए, याहवेह, आपके द्वारा दी इस भूमि की पहली उपज मैं यहां ले आया हूं.” तुम याहवेह, अपने परमेश्वर के सामने यह प्रस्तुत कर दोगे और तुम याहवेह, अपने परमेश्वर का स्तवन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वह लेवीगोत्रज और वह परदेशी, जो तुम्हारे बीच रह रहा है, याहवेह तुम्हारे परमेश्वर द्वारा दी सारी उत्तम वस्तुओं के लिए अपने परिवार के साथ उल्लास मनाओगे.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तृतीय साल में, जो दसवें अंश का साल है, तुम अपना समग्र दसवां अंश दे चुको, तब तुम यह उस लेवी को, उस प्रवासी को, अनाथ, और विधवा को दे दोगे, जिससे वे तुम्हारे साथ नगर में इसका उपभोग करते हुए संतुष्ट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तुम्हारे परमेश्वर की उपस्थिति में तुम्हारे वचन ऐसे हों: “मैंने आपके आदेश के अनुरूप अपने घर में से पवित्र अंश लेकर मुझे दिए गए आपके आदेश के अनुसार लेवियों, यहां प्रवास कर रहे विदेशियों, अनाथों और विधवाओं को दे दिया है. न तो मैंने आपके आदेशों की आज्ञा टाली है, न ही उन्हें भुलाया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मैंने इसका उपभोग न तो विलाप की स्थिति में किया है, न मैंने अशुद्धता की अवस्था में इसको छुआ है, और न मैंने इसमें से कुछ किसी मरे हुए को समर्पित किया है. मैंने शब्दश; याहवेह अपने परमेश्वर के आदेश का पालन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अपने पवित्र निवास स्थान स्वर्ग से दृष्टि कीजिए और अपनी प्रजा इस्राएल को और उस भूमि को, जो आपने हमारे पूर्वजों को अपनी प्रतिज्ञा के अनुसार प्रदान की है, जिसमें दूध और शहद की बहुतायत है, समृद्धि प्रदान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आज याहवेह, तुम्हारे परमेश्वर तुम्हें यह आदेश दे रहे हैं कि तुम इन नियमों और आदेशों का पालन करो; तब तुम्हें पूरे हृदय और पूरे प्राणों से इनके पालन करने के विषय में सावधानी रखनी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आज तुमने यह घोषणा कर दी है कि याहवेह ही तुम्हारे परमेश्वर हैं और यह भी कि तुम उनके द्वारा दी गई नीतियों का पालन करोगे; उनकी आज्ञाओं, उनके आदेशों और उनके नियमों का पालन करोगे और उन्हीं की सुनोगे.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आज याहवेह ने तुम्हें अपनी प्रजा, अपना कीमती धन घोषित कर दिया है, तुमसे की गई अपनी प्रतिज्ञा के अनुसार और यह कि ज़रूरी है कि तुम उसके सारे आदेशों 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यह कि वह तुम्हें उन सभी जनताओं से, जो उनके द्वारा स्थापित किए गए हैं, उच्चतर बनाए रखेंगे, स्तुति के लिए कीर्ति के लिए और सम्मान के लिए और तुम याहवेह, तुम्हारे परमेश्वर के लिए पवित्र प्रजा हो जाओगे; जैसा खुद उन्होंने कहा है.</w:t>
      </w:r>
      <w:r>
        <w:rPr>
          <w:lang w:val="hi_IN" w:bidi="hi_IN"/>
        </w:rPr>
      </w:r>
      <w:r>
        <w:rPr>
          <w:lang w:val="hi_IN" w:bidi="hi_IN"/>
        </w:rPr>
      </w:r>
    </w:p>
    <w:p>
      <w:pPr/>
      <w:r>
        <w:rPr>
          <w:lang w:val="hi_IN" w:bidi="hi_IN"/>
        </w:rPr>
      </w:r>
    </w:p>
    <w:p>
      <w:pPr>
        <w:pStyle w:val="Heading2"/>
      </w:pPr>
      <w:r>
        <w:rPr>
          <w:lang w:val="hi_IN" w:bidi="hi_IN"/>
        </w:rPr>
        <w:t>Deuteronomy 27:1</w:t>
      </w:r>
      <w:r>
        <w:rPr>
          <w:lang w:val="hi_IN" w:bidi="hi_IN"/>
        </w:rPr>
      </w:r>
    </w:p>
    <w:p>
      <w:pPr/>
      <w:r>
        <w:rPr>
          <w:lang w:val="hi_IN" w:bidi="hi_IN"/>
        </w:rPr>
      </w:r>
      <w:r>
        <w:rPr>
          <w:vertAlign w:val="superscript"/>
          <w:lang w:val="hi_IN" w:bidi="hi_IN"/>
        </w:rPr>
        <w:t>1</w:t>
      </w:r>
      <w:r>
        <w:rPr>
          <w:lang w:val="hi_IN" w:bidi="hi_IN"/>
        </w:rPr>
        <w:t xml:space="preserve"> तब मोशेह और इस्राएल के पुरनियों ने प्रजा को ये आदेश दिए: “जो आदेश मैं आज तुम्हें दे रहा हूं, तुम्हें उन सभी का पालन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तुम याहवेह तुम्हारे परमेश्वर द्वारा प्रदान किए जा रहे उस देश में पदार्पण करने के उद्देश्य से यरदन नदी को पार करोगे, तुम बड़े आकार की चट्टानें लेकर उन पर चूना पोत कर वहां स्थापित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यरदन पार करने पर उन पर इन पूरे विधान को अंकित कर दोगे, कि तुम उस देश में प्रवेश कर सको, जो याहवेह, तुम्हारे परमेश्वर तुम्हें प्रदान कर रहे हैं, एक ऐसा देश, जहां दूध और शहद की बहुतायत है, ठीक जैसी प्रतिज्ञा याहवेह, तुम्हारे पूर्वजों के परमेश्वर 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आगे यह होगा: तुम जब यरदन नदी पार कर चुको, तुम इन शिलाओं को एबल पर्वत पर स्थापित कर दोगे, जैसा आज तुम्हारे लिए मेरा आदेश है, तुम उन पर चूना पोत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अलावा, तुम वहां याहवेह, अपने परमेश्वर के लिए पत्थरों की वेदी का निर्माण करोगे. इन पत्थरों पर किसी लोहे के उपकरण का प्रयोग 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अपने परमेश्वर के लिए, जो वेदी बनाओगे, वह काटे हुए पत्थरों से बनाई जाए. इसी पर तुम याहवेह अपने परमेश्वर के लिए होमबलि भेंट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मेल बलि अर्पित करोगे और भोजन वहीं करोगे और वहीं याहवेह अपने परमेश्वर के सामने उल्लास मनाओगे.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उन शिलाओं पर इस विधि का हर एक शब्द बहुत स्पष्ट रूप से लिख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मोशेह के साथ समस्त लेवी पुरोहितों ने इकट्ठा हो सारे इस्राएल राष्ट्र से कहा, “शांत हो सारी इस्राएल, तुम ध्यान से यह सुनो. आज तुम याहवेह, अपने परमेश्वर के लिए एक राष्ट्र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तुम याहवेह अपने परमेश्वर का आज्ञापालन करोगे, उनके आदेशों का और नियमों का पालन करोगे, जो आज मैं तुम्हारे सामने प्रस्तुत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दिन मोशेह ने प्रजा को ये आदेश दिए: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तुम यरदन नदी को पार करोगे, गेरिज़िम पर्वत पर खड़े होकर लोगों के लिए आशीर्वाद देने के लिए तय व्यक्ति इन गोत्रों से होंगे: शिमओन, लेवी, यहूदाह, इस्साखार, योसेफ़ और बिन्यामिन.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शाप उच्चारण के लिए एबल पर्वत पर खड़े व्यक्ति इन गोत्रों से होंगे: रियूबेन, गाद, आशेर, ज़ेबुलून, दान और नफताली.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लेवीगोत्रज समस्त इस्राएल के सामने उच्च स्वर में यह घोषणा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“शापित है वह व्यक्ति जो, याहवेह के सामने घृणित मूर्ति, ढाली हुई मूर्ति का निर्माण करता है, जो शिल्पी की कलाकृति-मात्र ही होती है और उसे गुप्‍त स्थान में प्रतिष्ठित कर देता है.” तब सारी सभा उत्तर में कहेगी,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“शापित है वह, जो अपने माता-पिता को सम्मान नहीं देता.” तब सारी सभा उत्तर में कहेगी,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“शापित है वह, जो अपने पड़ोसी की सीमा के चिन्हों को बदल देता है.” तब सारी सभा उत्तर में कहेगी,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“शापित है वह, जो किसी अंधे को मार्ग से भटकाता है.” तब सारी सभा उत्तर में कहेगी,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“शापित है वह, जो किसी विदेशी, अनाथ और विधवा के लिए योजनायुक्त न्याय को बिगाड़ देता है.” तब सारी सभा इसके उत्तर में कहेगी,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“शापित है वह, जो अपने पिता की पत्नी के साथ संबंध बनाता है, उसने अपने पिता को लज्जित किया है.” तब सारी सभा उत्तर में कहेगी,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“शापित है वह, जो किसी भी पशु के साथ संबंध बनाता है.” तब सारी सभा उत्तर में कहेगी,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“शापित है वह, जो अपनी सौतेली बहन के साथ संबंध बनाता है.” तब सारी सभा उत्तर में कहेगी,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“शापित है वह, जो अपनी सास के साथ संबंध बनाता है.” तब सारी सभा उत्तर में कहेगी,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“शापित है वह, जो अपने पड़ोसी को एकांत में पाकर उस पर प्रहार कर देता है.” तब सारी सभा उत्तर में कहेगी,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“शापित है वह, जो किसी निर्दोष व्यक्ति की हत्या के उद्देश्य से घूस लेता है.” तब सारी सभा उत्तर में कहेगी,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“शापित है वह, जो इस विधान संहिता का पालन करने के द्वारा इनकी पुष्टि नहीं करता.” तब सारी सभा उत्तर में कहेगी, “आमेन!”</w:t>
      </w:r>
      <w:r>
        <w:rPr>
          <w:lang w:val="hi_IN" w:bidi="hi_IN"/>
        </w:rPr>
      </w:r>
      <w:r>
        <w:rPr>
          <w:lang w:val="hi_IN" w:bidi="hi_IN"/>
        </w:rPr>
      </w:r>
    </w:p>
    <w:p>
      <w:pPr/>
      <w:r>
        <w:rPr>
          <w:lang w:val="hi_IN" w:bidi="hi_IN"/>
        </w:rPr>
      </w:r>
    </w:p>
    <w:p>
      <w:pPr>
        <w:pStyle w:val="Heading2"/>
      </w:pPr>
      <w:r>
        <w:rPr>
          <w:lang w:val="hi_IN" w:bidi="hi_IN"/>
        </w:rPr>
        <w:t>Deuteronomy 28:1</w:t>
      </w:r>
      <w:r>
        <w:rPr>
          <w:lang w:val="hi_IN" w:bidi="hi_IN"/>
        </w:rPr>
      </w:r>
    </w:p>
    <w:p>
      <w:pPr/>
      <w:r>
        <w:rPr>
          <w:lang w:val="hi_IN" w:bidi="hi_IN"/>
        </w:rPr>
      </w:r>
      <w:r>
        <w:rPr>
          <w:vertAlign w:val="superscript"/>
          <w:lang w:val="hi_IN" w:bidi="hi_IN"/>
        </w:rPr>
        <w:t>1</w:t>
      </w:r>
      <w:r>
        <w:rPr>
          <w:lang w:val="hi_IN" w:bidi="hi_IN"/>
        </w:rPr>
        <w:t xml:space="preserve"> अब भविष्य यह होगा, कि यदि तुम सावधानीपूर्वक याहवेह, अपने परमेश्वर के प्रति आज्ञाकारी रहोगे, जो आदेश मैं आज तुम्हें सौंप रहा हूं, याहवेह, तुम्हारे परमेश्वर तुम्हें पृथ्वी के सारे राष्ट्रों से अति महान बनाए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इन सभी सुख समृद्धि से अभिभूत हो जाओगे, ये तुम तक पहुंच जाएंगी, सिर्फ यदि तुम याहवेह, अपने परमेश्वर के प्रति आज्ञाकारी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तुम्हारे नगरों और खेतों को आशीष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तुम्हारे बच्चों को आशीर्वाद देंगे. वे तुम्हारी भूमि की फसल आशीषित होगी, और तुम्हारे जानवरों के बच्‍चे आशीषित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आशीषित रहेगी तुम्हारी टोकरी और तुम्हारा आटा गूंथने का कटोरा.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आशीषित रहोगे तुम, जब तुम कुछ करोगे और धन्य रहोगे तुम, जब तुम लौटकर आओगे.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तुम्हारे उठे हुए शत्रुओं को हराने की योजना करेंगे; वे एक मार्ग से तुम पर हमला करने तो आएंगे. मगर तुम्हारे सामने भागते हुए सात दिशाओं में बिखर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तुम्हारे अन्‍नभण्डारों को, तुम्हारे हर एक उपक्रम को और उस देश को, जो याहवेह तुम्हारे परमेश्वर तुम्हें प्रदान कर रहे हैं, समृद्धि का आदेश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तुम्हें अपने ही लिए पवित्र प्रजा-स्वरूप प्रतिष्ठित करेंगे; जैसी प्रतिज्ञा वह तुमसे खुद कर चुके हैं, यदि तुम याहवेह अपने परमेश्वर के आदेशों का पालन करते हुए उनकी नीतियों का पालन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परिणामस्वरूप सारी पृथ्वी के लोग इस बात के गवाह होंगे कि तुम वह प्रजा हो, जिसका सम्मान याहवेह के नाम से है. इससे उन पर तुम्हारा आतंक स्थापित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तुम्हारी संतान में, तुम्हारे पशुओं की सन्तति में और तुम्हारी भूमि के उत्पाद में, तुम्हारी समृद्धि को उस देश में, जो याहवेह ने तुम्हारे पूर्वजों को देने की प्रतिज्ञा की थी,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अपने बड़े भंडार को तुम्हारे लिए उपलब्ध कर देंगे; आकाश अपनी तय ऋतु में भूमि पर वृष्टि करेगा, तुम्हारे सारे काम सफल होंगे और तुम अनेक राष्ट्रों को ऋण दोगे, मगर खुद तुम्हें किसी से ऋण लेने की ज़रूरत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तुम्हें सबसे ऊंचा ही बनाए रखेंगे, पूंछ नहीं; तुम ऊंचाई पर ही रहोगे, अधीन कभी नहीं, यदि तुम याहवेह, अपने परमेश्वर के आदेशों का पालन करोगे, जो आज मैं तुम्हें सौंप रहा हूं; कि तुम सावधानीपूर्वक उनका पालन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 तुम इनसे, इनमें से किसी के मर्म से ज़रा भी विचलित न होओ, और पराए देवताओं की उपासना-सेवा में लीन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मगर यदि स्थिति यह हो जाए, कि आज तुम मेरे द्वारा दिए जा रहे, याहवेह तुम्हारे परमेश्वर के आदेशों और नियमों का पालन न करो, तो ये सारे शाप तुम्हें आ घेरेंगे, और तुम पर प्रभावी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अपने नगर में शापित होंगे, तुम अपने देश में शापित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शापित होंगी तुम्हारी टोकरी और तुम्हारे गूंथने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शापित होंगी तुम्हारी अपनी संतान, तुम्हारी भूमि की उपज, तुम्हारे पशुओं और भेड़ों की वृद्धि.</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शापित होगा तुम्हारा कूच और तुम्हारा लौटकर आना.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तुम्हारे सारे कामों में तुम्हारे कामों के दुराचार और तुम्हारे द्वारा याहवेह का त्याग किए जाने के कारण याहवेह तुम पर शाप, डर और कुंठा डाल देंगे, कि तुम नाश हो जाओ और तेजी से तुम्हारा विनाश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तुम पर महामारी सम्बद्ध कर देंगे, जब तक वह तुम्हें उस देश से नाश न कर दें, जिसमें अधिकार करने के लिये तुम उसमें प्रवेश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याहवेह तुम पर क्षय रोग, बुखार, सूजन, बड़ी जलन और तलवार का प्रहार प्रभावी करेंगे, जब तक तुम मिट न जाओ.</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तुम्हारे सिर के ऊपर विशाल आकाश कांसे और पांवों के नीचे की धरती लोहा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याहवेह, तुम पर बालू और धूल की बारिश करेंगे; ये आकाश से तुम पर ये तब तक बरसते रहेंगे जब तक तुम नाश न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याहवेह, ऐसा करेंगे, कि तुम अपने शत्रुओं द्वारा हरा दिए जाओगे. उन पर हमला करने तो तुम एक मार्ग से जाओगे, मगर तुम सात दिशाओं में पलायन करोगे. सारी पृथ्वी के राज्यों के लिए तुम आतंक का पर्याय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तुम्हारे शव आकाश के सारे पक्षियों और पृथ्वी के पशुओं का आहार हो जाएंगे और उन्हें खदेड़ने के लिए वहां कोई भी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मिस्र देश के समान याहवेह तुम पर फोड़ों, बतौरियों का वार करेंगे और उसके अलावा चकत्ते और खुजली का भी, जिनसे तुम्हें छुड़ौती प्राप्‍त हो ही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याहवेह तुम पर पागलपन, अंधेपन और हृदय की घबराहट का वार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परिणामस्परूप तुम दिन-दोपहरी टटोलते रहोगे, जिस प्रकार अंधा टटोलता रहता है. तुम्हारे कामों से तुम्हें कोई लाभ न मिलेगा, बल्कि तुम लगातार उत्पीड़ित भी किए जाओगे और लूटते जाओगे, मगर वहां तुम्हारी रक्षा के लिए कोई भी न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जिस कन्या से तुम्हारी सगाई होगी, कोई अन्य पुरुष शीलभंग करेगा; तुम अपने घर का निर्माण तो करोगे, मगर उसमें निवास न कर सकोगे. तुम अंगूर के बगीचे तो लगाओगे मगर अंगूरों का उपभोग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तुम्हारे बछड़े का वध तुम्हारे सामने तो होगा मगर तुम उसका उपभोग न कर सकोगे. तुम्हारा गधा तुमसे छीन लिया जाएगा. और तुम उसे पुनः प्राप्‍त न कर सकोगे. तुम्हारी भेड़ें तुम्हारे शत्रुओं की संपत्ति हो जाएंगी और कोई भी तुम्हारी रक्षा के लिए वहां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तुम्हारे पुत्र-पुत्रियां तुम्हारे देखते-देखते बंधुआई में चले जाएंगे और तुम हमेशा उनकी लालसा करते रह जाओगे, मगर इसके लिए तुम कुछ भी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तुम्हारी भूमि का उत्पाद विदेशियों का आहार हो जाएगा और तुम आजीवन उत्पीड़ित और दमित किए जाते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तुम्हारे सामने जो कुछ आएगा उसे देख तुम विक्षिप्‍त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याहवेह तुम्हारे पैरों और घुटनों में ऐसे पीड़ादायक फोड़े उत्पन्‍न कर देंगे, जिनसे तुम स्वस्थ नहीं हो सकोगे, वस्तुतः तुम सिर से पांव तक घावों से भर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याहवेह तुम्हें और उस राजा को, जो तुम्हारे द्वारा प्रतिष्ठित किया गया होगा, एक ऐसे राष्ट्र में भेज देंगे, जिसे न तो तुम जानते हो और न ही जिसे तुम्हारे पूर्वजों ने जाना था. उस राष्ट्र में तुम काठ और पत्थर की मूर्तियों की सेवा-उपासना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तुम उन लोगों के बीच, जिनके बीच में याहवेह तुम्हें हकाल देंगे, भय, लोकोक्ति और उपहास का विषय होकर रह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तुम विपुल बीज बोओगे, मगर फसल काटने के अवसर पर तुम बहुत अल्प एकत्र कर सकोगे, क्योंकि टिड्डियां इसे चट कर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तुम द्राक्षा उद्यानों का रोपण और कृषि ज़रूर करोगे, मगर तुम न तो द्राक्षा एकत्र कर सकोगे और न ही द्राक्षारस का सेवन कर सकोगे, इन्हें कीट चट कर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तुम्हारे देश की सारी सीमा में ज़ैतून वृक्ष तो होंगे, मगर तुम ज़ैतून तेल का प्रयोग अभ्यंजन के लिए नहीं कर सकोगे, क्योंकि ज़ैतून फलों का अवपात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तुम्हारे पुत्र-पुत्रियां पैदा ज़रूर होंगे, मगर वे तुम्हारे होकर न रह सकेंगे, क्योंकि उन्हें बन्दीत्व में ले जाया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कीट तुम्हारे सारे वृक्षों और भूमि की उपज में समा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तुम्हारे बीच प्रवास कर रहा विदेशी तुमसे अधिक उन्‍नत होता जाएगा, मगर खुद तुम्हारा ह्रास ही ह्रास होता चला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वह विदेशी ही तुम्हें ऋण देने की स्थिति में होगा, मगर तुम उसे ऋण देने की स्थिति में न रहोगे. वह तो शीर्ष पर पहुंच जाएगा, मगर तुम निम्नतम स्तर पर रह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इस प्रकार ये सारे शाप तुम पर प्रभावी हो जाएंगे, तुम्हारा पीछा करते रहेंगे, तुम्हें पकड़ लेंगे, कि तुम पूरी तरह नाश हो जाओ, क्योंकि तुमने याहवेह तुम्हारे परमेश्वर के आदेशों का पालन नहीं किया, उनके अध्यादेशों को पूरा नहीं किया, जो खुद उन्हीं ने तुम्हें प्रदान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 शाप तुम्हारे और तुम्हारे वंशजों के लिए चिन्ह और अलौकिक घटनाएं होकर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इसलिये कि तुमने इन सारी समृद्धि के लिए याहवेह, अपने परमेश्वर की वंदना न तो सहर्ष भाव में की और न सच्चे हृदय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इसलिये तुम याहवेह द्वारा उत्प्रेरित अपने शत्रुओं के सेवक होकर रह जाओगे; जब तुम भूख, प्यास, नंगाई और सब प्रकार के अभाव की स्थिति में रहोगे. याहवेह, तुम्हारे परमेश्वर तुम्हारी गर्दन पर लोहे का जूआ तब तक रखे रहेंगे, जब तक वह तुम्हें नाश 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याहवेह दूरस्त देश को तुम पर हमला के लिए प्रेरित करेंगे; हां, पृथ्वी के छोर से, जिस प्रकार गरुड़ झपटता है, वह ऐसा राष्ट्र होगा, जिसकी भाषा तुम समझ नहीं पाओगे,</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वह रौद्र स्वरूप राष्ट्र होगा. उसके हृदय में न तो वृद्धों के प्रति सम्मान होगा, न बालकों के प्रति करुणा.</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इसके अलावा वह राष्ट्र तब तक तुम्हारे पशुओं के बच्चों और भूमि की उपज का उपभोग करता रहेगा, जब तक तुम नाश न हो जाओ. अर्थात् वह राष्ट्र तुम्हारे उपभोग के लिए न तो अन्‍न छोड़ेगा, न नया द्राक्षारस न नया तेल, न तुम्हारे पशुओं की सन्तति और न ही भेड़ों के मेमने, जिससे तुम नाश हो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वह राष्ट्र तुम्हारे सारे नगरों में की घेराबंदी कर लेगा और उसके हमला के परिणामस्वरूप वे उस पूरे देश में, जो तुम्हें याहवेह तुम्हारे परमेश्वर द्वारा प्रदान किया गया था, जिन शहरपनाहों पर तुम्हें पूरा भरोसा रहा था, भंग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शत्रुओं द्वारा की गई घेराबंदी और उसके द्वारा दी गई प्रताड़ना के कारण तुम अपनी निज संतान को खाने लगोगे, तुम्हारे अपने पुत्र-पुत्रियों के मांस को, जो तुम्हें याहवेह, तुम्हारे परमेश्वर द्वारा प्रदान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उस समय वह व्यक्ति, जो तुम्हारे बीच में बहुत शालीन और संवेदनशील माना जाता है, वही अपने सहनागरिकों, अपनी प्रिय पत्नी और अपनी शेष संतान के प्रति निर्मम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वह अपनी संतान के मांस में से किसी को कुछ न देगा, क्योंकि अभाव इतना ज्यादा हो जाएगा. ऐसी भयावह हो जाएगी वह स्थिति, जब तुम्हारे वे शत्रु तुम्हारे सारे नगरों में तुम पर अत्याचार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तुम्हारे बीच वह स्त्री, जो बहुत शालीन और सुकुमारी मानी जाती है, जो इतनी परिष्कृत और सुकुमारी है, कि वह अपने पांव तक भूमि पर नहीं पड़ने देती, वही अपने प्रिय पति और पुत्र-पुत्री के प्रतिकूल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वह उन्हें न तो अपने गर्भ की ममता दिखाएगी और न नवजात शिशु की, क्योंकि शत्रुओं द्वारा घेरे गए तुम्हारे नगर की स्थिति ऐसी शोचनीय हो चुकी होगी, कि वह खुद इन्हें छिप-छिप कर खाती रहना चाहेगी.</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यदि तुम इस व्यवस्था में लिखित विधि के सब वचनों का पालन के प्रति सावधान न रहोगे, इस सम्मान्य और उदात्त नाम याहवेह, तुम्हारे परमेश्वर के प्रति श्रद्धा न रखो,</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तब याहवेह तुम पर और तुम्हारे वंशजों पर अभूतपूर्व महामारियां ले आएंगे. ये महामारियां बहुत पीड़ादायी और स्थायी प्रकृति की और चिरकालिक और दयनीय व्याधियां होंगी.</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याहवेह, तुम्हारे परमेश्वर मिस्र देश पर प्रभावी की गई सारी व्याधियां तुम पर प्रभावी कर देंगे, जो तुम्हारे लिए भयावह बनी हुई थीं, वे तुम पर संलग्न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यहां तक कि वे सारी व्याधियां और वे सारी महामारियां, जिनका उल्लेख इस विधान अभिलेख में नहीं किया गया है, याहवेह तुम पर प्रभावी कर देंगे, कि तुम्हारा विनाश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तब तुम्हारी गिनती कम रह जाएगी, जबकि एक समय तुम ऐसे अनगिनत थे, जैसे आकाश के तारे. कारण यह है, कि तुम याहवेह तुम्हारे परमेश्वर के प्रति अनाज्ञाकारी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जिस प्रकार एक समय याहवेह की तुष्टि तुम्हारे जनसंख्या के बढ़ने और समृद्धि में थी, उसी प्रकार याहवेह की तुष्टि होगी तुम्हें नाश कर देने और मिटा देने में. तुम जिस देश पर अधिकार करने के उद्देश्य से उसमें प्रवेश कर रहे हो, तुम वहां से निकाल दिए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इसके अलावा, याहवेह ही तुम्हें हर जगह बिखरा देंगे; पृथ्वी के एक छोर से अन्य छोर तक. वहां तुम पराए देवताओं—पत्थर और लकड़ी के देवताओं के सेवक बन जाओगे, तुम्हारे पूर्वजों से सर्वथा अज्ञात देवताओं के.</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इन जनताओं के बीच निवास करते हुए तुम्हें ज़रा भी शांति प्राप्‍त न होगी. मगर हां, वहां याहवेह तुम्हें एक चिंतित हृदय प्रदान करेंगे. तुम्हारी दृष्टि क्षीण होती जाएगी और तुममें साहस न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तुम हमेशा संशय की स्थिति में रहोगे, तुम दिन में और रात में आतंक से भरे रहोगे, तुम्हारे जीवन का कोई निश्चय न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प्रातः तुम विचार करोगे, “उत्तम होगा यह प्रातः नहीं, संध्या होती!” वैसे ही तुम संध्याकाल में यह कामना करते रहोगे: “उत्तम होता कि यह प्रभात होता!” यह उस आतंक के कारण होगा, जिसने तुम्हें भर रखा है, उस दृश्य के कारण, जो तुम्हारे सामने छाया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याहवेह, जो तुम्हें जलयानों में मिस्र देश में लौटा ले जाएंगे; उस मार्ग से जिसके विषय में मैंने कहा था, अब तुम इसे फिर कभी न देखोगे. तब तुम वहां खुद को अपने शत्रुओं के सामने पुरुष और स्त्री, दास-दासियों स्वरूप बिकने के लिए प्रस्तुत कर दोगे, मगर तुम्हें वहां कोई खरीददार प्राप्‍त न होगा.</w:t>
      </w:r>
      <w:r>
        <w:rPr>
          <w:lang w:val="hi_IN" w:bidi="hi_IN"/>
        </w:rPr>
      </w:r>
      <w:r>
        <w:rPr>
          <w:lang w:val="hi_IN" w:bidi="hi_IN"/>
        </w:rPr>
      </w:r>
    </w:p>
    <w:p>
      <w:pPr/>
      <w:r>
        <w:rPr>
          <w:lang w:val="hi_IN" w:bidi="hi_IN"/>
        </w:rPr>
      </w:r>
    </w:p>
    <w:p>
      <w:pPr>
        <w:pStyle w:val="Heading2"/>
      </w:pPr>
      <w:r>
        <w:rPr>
          <w:lang w:val="hi_IN" w:bidi="hi_IN"/>
        </w:rPr>
        <w:t>Deuteronomy 29:1</w:t>
      </w:r>
      <w:r>
        <w:rPr>
          <w:lang w:val="hi_IN" w:bidi="hi_IN"/>
        </w:rPr>
      </w:r>
    </w:p>
    <w:p>
      <w:pPr/>
      <w:r>
        <w:rPr>
          <w:lang w:val="hi_IN" w:bidi="hi_IN"/>
        </w:rPr>
      </w:r>
      <w:r>
        <w:rPr>
          <w:vertAlign w:val="superscript"/>
          <w:lang w:val="hi_IN" w:bidi="hi_IN"/>
        </w:rPr>
        <w:t>1</w:t>
      </w:r>
      <w:r>
        <w:rPr>
          <w:lang w:val="hi_IN" w:bidi="hi_IN"/>
        </w:rPr>
        <w:t xml:space="preserve"> याहवेह ने होरेब पर्वत पर दी हुई वाचा के अलावा मोआब देश में इस्राएलियों के साथ जिस वाचा की स्थापना का आदेश मोशेह को दिया था, उसका विस्तार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मोशेह ने सारी इस्राएल का आह्वान कर उनसे कहा: याहवेह ने मिस्र देश में फ़रोह, उसके परिचारकों और पूरे देश के साथ जो कुछ किया, तुम उसके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खुद तुमने उन भीषण विपत्तियों को देखा है, वे अद्भुत चिन्ह और वे अलौकिक काम भी.</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भी आज तक याहवेह ने तुम्हें न तो समझने का मन, न देखने वाली आंखें और न सुनने के कान प्रदान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भी याहवेह कहते हैं, “मैं तुम्हें चालीस साल तक इस निर्जन प्रदेश में साथ लेकर चलता रहा हूं, इस अवधि में न तो तुम्हारे वस्त्र पुराने हुए और न ही तुम्हारे जूते.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आहार के लिए तुम्हें रोटी प्राप्‍त न हुई और न ही पेय के लिए अंगूरों का रस अथवा दाखमधु, कि तुम यह समझ सको कि मैं याहवेह ही तुम्हारा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तुम इस स्थान तक पहुंचे, तब हेशबोन का राजा सीहोन और बाशान का राजा ओग, हमसे युद्ध के लक्ष्य से आ गए; मगर हमने उन्हें 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हमने उनका साम्राज्य अपने अधिकार में करके वह भूभाग रियूबेन गोत्र को, गाद गोत्र को और मनश्शेह गोत्र को मीरास में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इस वाचा के मर्म का पालन करने का ध्यान रखना, कि तुम अपने सारे कामों में समृद्ध होते चले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सभी आज याहवेह अपने परमेश्वर की उपस्थिति में खड़े हुए हो—तुम्हारे प्रधान, तुम्हारे गोत्र, तुम्हारे पुरनिए और तुम्हारे अधिकारी और, पूरे इस्राएल की प्रजा,</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तुम्हारे बालक, तुम्हारी पत्नियां और तुम्हारी छावनी में ठहरे विदेशी प्रवासी भी, जो तुम्हारे प्रयोग के लिए लकड़ी काटता है, और वह, जो तुम्हारे लिए जल भरता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आज तुम याहवेह अपने परमेश्वर के साथ वाचा स्थापित कर सको, उनकी प्रतिज्ञा में संयुक्त हो सको, जो याहवेह तुम्हारे परमेश्वर आज तुम्हारे साथ स्थापित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 वह आज तुम्हें अपनी प्रजा के रूप में प्रतिष्ठित कर सके, कि वह तुम्हारे परमेश्वर हो सकें, ठीक जैसा वह तुम पर प्रकट कर चुके हैं, और जैसी प्रतिज्ञा वह तुम्हारे पूर्वज अब्राहाम, यित्सहाक और याकोब से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आज यह वाचा की स्थापना और यह शपथ सिर्फ तुम्हीं से नहीं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बल्कि दोनों ही से, जो आज यहां याहवेह हमारे परमेश्वर की उपस्थिति में खड़े हुए हैं और उनसे भी, जो आज यहां उपस्थित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तुम्हें तो यह मालूम ही है कि मिस्र देश में हमारा जीवन किस प्रकार का था, और हम किस प्रकार के राष्ट्रों के बीच से होकर यहां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 तो उनकी घृणित प्रथाएं और उनकी उन मूर्तियों को देख चुके हो, जो लकड़ी, पत्थर, चांदी और सोने की हैं. वे उनकी जीवनशैली का अंग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ऐसा न हो कि तुम्हारे बीच कोई स्त्री, कोई पुरुष, कोई परिवार अथवा कोई गोत्र ऐसा है, जिसका हृदय याहवेह हमारे परमेश्वर से दूर हो उन राष्ट्रों के देवताओं की ओर लग चुका है. संभाल जा, कि तुम्हारे बीच में विषैले फल के वृक्ष नागदौन के मूल का अंकुरण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इस प्रकार का व्यक्ति इस शाप के विवरण पर विचार करेगा, वह अपने हृदय में खुद को बधाई देते हुए विचार करेगा, “मैं तो मनमानी करते हुए भी सुरक्षित ही रहूंगा!” इसके द्वारा वह व्यक्ति सिंचित भूमि और सूखी भूमि, दोनों ही पर विनाश ले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उसे कभी भी क्षमा करना न चाहेंगे, परंतु याहवेह का कोप और उनकी जलन उस व्यक्ति के प्रति भड़क उठेगी और इस अभिलेख में लिखित हर एक शाप उस व्यक्ति पर प्रभावी हो जाएगा और याहवेह उस व्यक्ति का नाम ही आकाश के नीचे से मिटा देंगे.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याहवेह इस्राएल के सारे गोत्रों में से सिर्फ उसे उन शापों के अनुसार, जो विधियां अभिलेख में लिखी हैं, आपदा के लिए नामित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वह पीढ़ी जो भावी है, तुम्हारी वह सन्तति, जो तुम्हारे बाद अस्तित्व में आएगी, और सुदूर देश के प्रवासी विदेशी जब इस देश पर आई हुई आपदाओं और व्याधियों को, जिन्हें याहवेह ने उन पर लायें हैं,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 देश गंधक और लवण में परिणत हो चुका है. यह अब प्रज्वलित उजाड़ क्षेत्र रह गया है. न इसमें रोपण किया जा सकता है, न इसमें किसी प्रकार की उपज की संभावना है, और न इस भूमि पर घास ही उगती है, ठीक सोदोम और अमोराह, अदमाह और ज़ेबोईम के विध्वंस के समान, जिनका विनाश याहवेह ने अपने कोप और आक्रोश 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सारी जनताओं के सामने यही प्रश्न होगा: “क्यों किया है याहवेह ने यह सब इस देश के साथ? क्या कारण है इस कोप के उद्वेग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लोग उत्तर देंगे, “उन्होंने याहवेह, उनके पूर्वजों के परमेश्वर से स्थापित वाचा भंग कर दी थी, जिसकी स्थापना याहवेह ने उस अवसर पर की थी, जब उन्होंने इस्राएलियों को मिस्र देश से निर्गत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उन्होंने विमुख होकर परकीय देवताओं की सेवा-उपासना शुरू कर दी. ये वे देवता थे जिन्हें इन्होंने पहले कभी न जाना था, जिन्हें याहवेह ने इन्हें कभी सौंपा ही न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इसलिये याहवेह का कोप इस देश पर उद्दीप्‍त हो उठा, और इस अभिलेख में उल्लेखित हर एक शाप उन पर प्रभावी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याहवेह ने अपने कोप और आक्रोश और उग्र क्रोध में उन्हें इस देश से उन्मूलित कर दिया है, और उन्हें अन्य देश में बिखरा दिया है, जैसा कि आज स्पष्ट 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गुप्‍त बात याहवेह हमारे परमेश्वर की हैं, मगर वे बात, जो प्रकट हैं, चिरकाल के लिए हमारे और हमारी सन्तति के लिए नियत हैं, कि हम इस विधान के मर्म का पालन कर सकें.</w:t>
      </w:r>
      <w:r>
        <w:rPr>
          <w:lang w:val="hi_IN" w:bidi="hi_IN"/>
        </w:rPr>
      </w:r>
      <w:r>
        <w:rPr>
          <w:lang w:val="hi_IN" w:bidi="hi_IN"/>
        </w:rPr>
      </w:r>
    </w:p>
    <w:p>
      <w:pPr/>
      <w:r>
        <w:rPr>
          <w:lang w:val="hi_IN" w:bidi="hi_IN"/>
        </w:rPr>
      </w:r>
    </w:p>
    <w:p>
      <w:pPr>
        <w:pStyle w:val="Heading2"/>
      </w:pPr>
      <w:r>
        <w:rPr>
          <w:lang w:val="hi_IN" w:bidi="hi_IN"/>
        </w:rPr>
        <w:t>Deuteronomy 30:1</w:t>
      </w:r>
      <w:r>
        <w:rPr>
          <w:lang w:val="hi_IN" w:bidi="hi_IN"/>
        </w:rPr>
      </w:r>
    </w:p>
    <w:p>
      <w:pPr/>
      <w:r>
        <w:rPr>
          <w:lang w:val="hi_IN" w:bidi="hi_IN"/>
        </w:rPr>
      </w:r>
      <w:r>
        <w:rPr>
          <w:vertAlign w:val="superscript"/>
          <w:lang w:val="hi_IN" w:bidi="hi_IN"/>
        </w:rPr>
        <w:t>1</w:t>
      </w:r>
      <w:r>
        <w:rPr>
          <w:lang w:val="hi_IN" w:bidi="hi_IN"/>
        </w:rPr>
        <w:t xml:space="preserve"> तब भविष्य में, जब तुम इन आशीषों और शापों का अनुभव कर चुको, जिनका उल्लेख यहां मैंने इस समय तुम्हारे सामने किया है, और तुम्हें इन सबका स्मरण उन देशों में हो, जहां याहवेह तुम्हारे परमेश्वर ने निकाल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वहां तुम याहवेह तुम्हारे परमेश्वर की ओर उन्मुख होते हो, तुम और तुम्हारे वंशज अपने पूरे हृदय और प्राणों से आज मेरे द्वारा प्रस्तुत सारे आदेशों के प्रति आज्ञाकारी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याहवेह तुम्हारे परमेश्वर तुम्हें बंधुआई से मुक्त करेंगे. वह तुम पर सहानुभूति प्रकट करेंगे और तुम्हें उन सभी राष्ट्रों में से लेकर इकट्ठा करेंगे, जहां-जहां याहवेह तुम्हारे परमेश्वर ने तुम्हें बिखरा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तुम्हारे लोग पृथ्वी के छोर पर भी जा पड़े होंगे, याहवेह तुम्हारे परमेश्वर उन्हें वहां से भी लौटा ले आएंगे.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तुम्हारे परमेश्वर तुम्हें उसी देश में ले आएंगे, जो तुम्हारे पूर्वजों के अधिकार में था. तब उस देश पर तुम्हारा अधिकार हो जाएगा. याहवेह, तुम्हारे परमेश्वर तुम्हें समृद्धि प्रदान करेंगे और तुम्हारी गिनती तुम्हारे पूर्वजों से भी अधिक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अलावा, याहवेह तुम्हारे परमेश्वर तुम्हारे और तुम्हारे वंशजों के हृदय का ख़तना करेंगे कि तुम याहवेह अपने परमेश्वर से अपने पूरा हृदय और अपने पूरा प्राण से प्रेम करने लगो, और इससे तुम जीवित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तुम्हारे परमेश्वर तुम्हारे शत्रुओं पर ये शाप प्रभावी कर देंगे; उन पर, जिन्हें तुमसे घृणा है, जिन्होंने तुम पर अत्याचार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याहवेह के आदेशों का पालन दोबारा करने लगोगे और मेरे द्वारा आज प्रस्तुत किए जा रहे सारे आदेशों का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याहवेह, तुम्हारे परमेश्वर तुम्हारे सारे उपक्रमों में, तुम्हारी संतान उत्पत्ति में, तुम्हारे पशुओं में और तुम्हारी भूमि की उपज में बहुल समृद्धि प्रदान करेंगे, क्योंकि तुम याहवेह तुम्हारे परमेश्वर के निमित्त स्थायी रूप से उनकी तुष्टि का विषय हो जाओगे; ठीक जैसी उनकी तुष्टि तुम्हारे पूर्वजों में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तुम याहवेह तुम्हारे परमेश्वर के आदेशों और अध्यादेशों के पालन के विषय में आज्ञाकारी बनोगे, जो इस व्यवस्था के अभिलेख में लिखे हैं, यदि तुम याहवेह अपने परमेश्वर की ओर अपने पूरे हृदय और प्राणों से लग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बात यह है कि आज तुम्हें मेरे द्वारा प्रदान किया जा रहा आदेश तुम्हारे लिए न तो अनोखा है, न ही दूर.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आदेश आकाशमंडल में नहीं है कि तुम कहो, “कौन वहां जाकर हमारे लिए उसे लेकर आएगा, कि वह हमें सुनाया जाए, कि हम उसका पालन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वैसे ही, यह सागर पार भी नहीं है, कि तुम यह कहो, “कौन जाएगा सागर पार कि उसे हमारे लिए लेकर आए, कि हम उसे सुन सकें और उसका पालन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वस्तुतः परमेश्वर का वचन तुम्हारे बहुत करीब है; तुम्हारे मुख में तथा तुम्हारे हृदय में, कि तुम इसका पालन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आज यह समझ लो, कि मैंने जीवन और समृद्धि और मृत्यु और आपदा का प्रस्ताव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तुम्हारे लिए आज जो मेरा आदेश है: याहवेह, अपने परमेश्वर से प्रेम करते रहो, उन्हीं की नीतियों का पालन करो, और उनके आदेशों, अध्यादेशों और नियमों का पालन करो, कि तुम जीवित रह सको, तुम्हारी गिनती में वृद्धि होती जाए, और याहवेह तुम्हारे परमेश्वर जिस देश में, तुम्हें प्रवेश कर रहे हैं, उस पर तुम अधिकार कर लोगे, और याहवेह तुम्हारे परमेश्वर तुम्हें आशीष और समृद्धि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मगर यदि तुम्हारा हृदय फिर जाए, तुम अनाज्ञाकारी हो जाओ, पराए देवताओं की ओर मुड़कर उनकी उपासना और सेवा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आज तुम्हारे सामने यह घोषणा कर रहा हूं, तुम निःसंदेह नाश हो जाओगे. तुम यरदन पार कर जिस देश पर अधिकार करने के उद्देश्य से प्रवेश कर रहे हो, उस देश में अपनी आयु के दिनों में कोई वृद्धि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आज मैं आकाश और पृथ्वी को तुम्हारे विरुद्ध गवाह बना रहा हूं, कि मैंने तुम्हारे सामने जीवन और मृत्यु, आशीष और शाप प्रस्तुत किए हैं, कि तुम याहवेह अपने परमेश्वर से प्रेम करने और उनके आदेशों का पालन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उनसे दृढतापूर्वक लगे रहने के द्वारा तुम और तुम्हारे वंशज जीवन को चुन लो, क्योंकि वही तुम्हारे जीवन और दीर्घायु हैं. इससे तुम अपने पूर्वजों अब्राहाम, यित्सहाक और याकोब से याहवेह तुम्हारे परमेश्वर द्वारा की गई शपथ के कारण उस देश में निवास करते रह सको.</w:t>
      </w:r>
      <w:r>
        <w:rPr>
          <w:lang w:val="hi_IN" w:bidi="hi_IN"/>
        </w:rPr>
      </w:r>
      <w:r>
        <w:rPr>
          <w:lang w:val="hi_IN" w:bidi="hi_IN"/>
        </w:rPr>
      </w:r>
    </w:p>
    <w:p>
      <w:pPr/>
      <w:r>
        <w:rPr>
          <w:lang w:val="hi_IN" w:bidi="hi_IN"/>
        </w:rPr>
      </w:r>
    </w:p>
    <w:p>
      <w:pPr>
        <w:pStyle w:val="Heading2"/>
      </w:pPr>
      <w:r>
        <w:rPr>
          <w:lang w:val="hi_IN" w:bidi="hi_IN"/>
        </w:rPr>
        <w:t>Deuteronomy 31:1</w:t>
      </w:r>
      <w:r>
        <w:rPr>
          <w:lang w:val="hi_IN" w:bidi="hi_IN"/>
        </w:rPr>
      </w:r>
    </w:p>
    <w:p>
      <w:pPr/>
      <w:r>
        <w:rPr>
          <w:lang w:val="hi_IN" w:bidi="hi_IN"/>
        </w:rPr>
      </w:r>
      <w:r>
        <w:rPr>
          <w:vertAlign w:val="superscript"/>
          <w:lang w:val="hi_IN" w:bidi="hi_IN"/>
        </w:rPr>
        <w:t>1</w:t>
      </w:r>
      <w:r>
        <w:rPr>
          <w:lang w:val="hi_IN" w:bidi="hi_IN"/>
        </w:rPr>
        <w:t xml:space="preserve"> इन सबके बाद मोशेह ने सारे इस्राएल से यह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उम्र एक सौ बीस साल की हो चुकी है; अब मुझमें वह पहले के समान क्षमता नहीं रह गई है. याहवेह ने मुझे आदेश दिया है, ‘तुम इस यरदन नदी को पार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तुम्हारे परमेश्वर ही तुम्हारे आगे हो यरदन नदी को पार करेंगे. तुम्हारे वहां पहुंचने के पहले वह इन जनताओं को नाश कर देंगे और तुम उन्हें उनके देश से वंचित कर दोगे. जो तुम्हारा अगुआ हो यरदन नदी पार करेगा, वह व्यक्ति यहोशू है ठीक जैसा याहवेह ने तय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का व्यवहार उनके साथ वही होगा, जो अमोरियों के राजा सीहोन और ओग के साथ था, जब उन्होंने उन्हें और उनके देश को नाश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उन्हें तुम्हारे सामने समर्पित कर देंगे. उनके साथ तुम्हारी नीति वही होगी, जो मेरे द्वारा स्पष्ट किए गए सारे आदेशों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दृढ़ और साहसी बने रहना. तुम उनसे न भयभीत होना, न कांपने लगना; क्योंकि जो तुम्हारे साथ चल रहे होंगे, वह याहवेह तुम्हारा परमेश्वर हैं. वह न तो तुम्हें निराश करेंगे और न ही तुम्हारा त्याग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बाद मोशेह ने यहोशू को समस्त इस्राएल के सामने बुलाकर उन्हें आदेश दिया, “सुदृढ़ होकर साहसी बन जाओ, क्योंकि तुम्हीं इन लोगों के साथ उस देश में जाओगे, जिसे प्रदान करने की प्रतिज्ञा याहवेह ने तुम्हारे पूर्वजों से की थी, और तुम्हीं वह देश इन्हें मीरास के रूप में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याहवेह ही हैं, जो तुम्हारे अगुए होंगे. वह तुम्हारे साथ साथ रहेंगे, वह न तुम्हें निराश करेंगे और न ही तुम्हारा साथ छोड़ेंगे. तुम न तो भयभीत होना और न हतोत्साहित.”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बाद मोशेह ने इस व्यवस्था को लिखकर पुरोहितों को, जो लेवी वंशज थे, जो याहवेह की वाचा का संदूक उठाने के लिए तय किए गए थे, और इस्राएल के सारी पुरनियों को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बाद मोशेह ने उन्हें यह आदेश दिया, “हर एक सात साल के बीतने पर, जो ऋण-माफ़ करने का साल होता है, कुटीर उत्सव के अवसर पर,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सारा इस्राएल याहवेह तुम्हारे परमेश्वर के सामने उस स्थान पर उपस्थित होता है, जिसे वह खुद चुनेंगे, तब तुम यह व्यवस्था इस ढंग से पढ़ोगे, कि इसे सारा इस्राएल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पुरुषों, स्त्रियों, बालकों और तुम्हारे नगरों में निवास कर रहे उस विदेशी को एकत्र करो, कि वे इसे सुनें और याहवेह तुम्हारे परमेश्वर के प्रति श्रद्धा धारण करना सीख लें, और इस व्यवस्था के समग्र मर्म का सावधानीपूर्वक पालन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अलावा उनके वे बालक, जिन्हें इस विषय का कोई बोध नहीं है, यह सुनकर तुम जिस देश पर अधिकार करने के लिए यरदन नदी पार करने पर हो, उस देश में तुम जब तक जीवित रहोगे तब तक याहवेह तुम्हारे परमेश्वर के प्रति श्रद्धा रखना सीख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बाद याहवेह ने मोशेह को सूचित किया, “सुनो, तुम्हारे प्राण त्यागने का समय निकट है; यहोशू को अपने साथ लेकर मिलनवाले तंबू में उपस्थित हो जाओ, कि मैं उसे तेरे स्थान पर नियुक्त कर सकूं.” तब मोशेह और यहोशू ने स्वयं को वहां मिलनवाले तंबू में प्रस्तुत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छावनी में याहवेह बादल के खंभे में प्रकट हुए. यह मेघ-स्तंभ छावनी के प्रवेश पर ठहर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ने मोशेह से कहा, “सुनो, तुम अपने पूर्वजों के साथ हमेशा के लिए मिल जाने पर हो. ये लोग तो उस देश के पराए देवताओं से प्रभावित हो, मेरे साथ मेरे द्वारा स्थापित की गई वाचा भंग कर, मेरा त्याग कर देंगे, और मेरे साथ वैवाहिक विश्वासघात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स्थिति में उनके विरुद्ध मेरा कोप भड़क जाएगा. उस स्थिति में मैं उनसे अपना मुखमंडल छिपाकर उनका त्याग कर दूंगा, और वे काल का कौर हो जाएंगे. उन पर अनेक अनिष्ट और कष्ट आ पड़ेंगे, परिणामस्वरूप, वे कह उठेंगे, ‘क्या, हमारे बीच हमारे परमेश्वर की अनुपस्थिति नहीं, हम पर इन विपत्तियां आने की वजह?’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मगर इतना तो निश्चित है, कि इस स्थिति में मैं उनसे विमुख हो ही जाऊंगा, क्योंकि उन्होंने परकीय देवताओं की ओर उन्मुख होने का कुकर्म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“इसलिए अब, इस गीत की रचना करो और यह सारे इस्राएलियों को सिखा दो, कि यह गीत उनके होंठों पर बस जाए, कि यह गीत इस्राएलियों के प्रति मेरे लिए गवाह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जब वे मेरे साथ इस देश में प्रवेश करेंगे, जहां, दुग्ध और मधु का बाहुल्य है, जिसकी प्रतिज्ञा मैंने उनके पूर्वजों से की थी, जब वे वहां इनके उपभोग से तृप्‍त हो जाएंगे, जहां वे समृद्ध हो जाएंगे, तब वे पराए देवताओं की ओर उन्मुख होकर उनकी उपासना करने लगेंगे, मेरी उपेक्षा करते हुए मेरी वाचा को भंग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होगा यह कि अनेक विपत्तियां और आपदाएं उन्हें छा लेंगी, तब यह गीत उनके सामने एक गवाह हो जाएगा, क्योंकि उनके वंशज इस गीत को भुला न पाएंगे. मुझे तो आज ही यह मालूम है कि कौन सी योजना उनके मन में अंकुरित हो रही है, जबकि अभी तक मैंने उन्हें पराए देश में प्रवेश नहीं करवाया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मोशेह ने उसी दिन इस गीत की रचना की और इसे इस्राएलियों को सिखा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बाद याहवेह ने नून के पुत्र यहोशू को आदेश दिया, “मजबूत हो जाओ और साहस बनाए रखो, क्योंकि तुम्हीं हो, जो इन इस्राएलियों को उस देश में लेकर जाओगे, जिसकी प्रतिज्ञा मैंने उनसे की थी. मैं तुम्हारे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मोशेह ने व्यवस्था के इन शब्दों को एक पुस्तक में लिखना समाप्‍त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मोशेह ने उन लेवियों को, जो याहवेह की वाचा के संदूक को उठाने के लिए चुने गए हैं,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“व्यवस्था के इस ग्रंथ को लेकर याहवेह, अपने परमेश्वर की वाचा के संदूक के पास रख दो, कि यह वहां तुम्हारे लिए गवाह के रूप में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मुझे तुम्हारा विद्रोह और तुम्हारा हठ मालूम है. अब यह समझ लो: जब आज मैं तुम्हारे बीच जीवित हूं, तुम याहवेह के प्रति इस प्रकार विद्रोही रहे हो; तो मेरी मृत्यु के बाद और कितने अधिक न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अपने-अपने गोत्रों के सारे पुरनियों और अधिकारियों को मेरे सामने ले आओ, कि मैं उन्हें यह बातें सुना दूं और आकाश और पृथ्वी को उनके विरुद्ध गवाह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मुझे यह मालूम है कि मेरी मृत्यु के बाद तुम भ्रष्‍ट हो जाओगे और उस नीति से दूर हो जाओगे, जिसका मैंने तुम्हें आदेश दिया है. अंततः तुम पर कष्ट आ ही पड़ेगा; क्योंकि तुम वही कर रहे होगे, जो याहवेह की दृष्टि में गलत है. तुम अपने हाथों के कामों के द्वारा याहवेह के क्रोध को भड़का दोगे.”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मोशेह ने इस्राएल की सारी प्रजा को सुनाते हुए इस गीत के सारे शब्द पढ़ दिए:</w:t>
      </w:r>
      <w:r>
        <w:rPr>
          <w:lang w:val="hi_IN" w:bidi="hi_IN"/>
        </w:rPr>
      </w:r>
      <w:r>
        <w:rPr>
          <w:lang w:val="hi_IN" w:bidi="hi_IN"/>
        </w:rPr>
      </w:r>
    </w:p>
    <w:p>
      <w:pPr/>
      <w:r>
        <w:rPr>
          <w:lang w:val="hi_IN" w:bidi="hi_IN"/>
        </w:rPr>
      </w:r>
    </w:p>
    <w:p>
      <w:pPr>
        <w:pStyle w:val="Heading2"/>
      </w:pPr>
      <w:r>
        <w:rPr>
          <w:lang w:val="hi_IN" w:bidi="hi_IN"/>
        </w:rPr>
        <w:t>Deuteronomy 32:1</w:t>
      </w:r>
      <w:r>
        <w:rPr>
          <w:lang w:val="hi_IN" w:bidi="hi_IN"/>
        </w:rPr>
      </w:r>
    </w:p>
    <w:p>
      <w:pPr/>
      <w:r>
        <w:rPr>
          <w:lang w:val="hi_IN" w:bidi="hi_IN"/>
        </w:rPr>
      </w:r>
      <w:r>
        <w:rPr>
          <w:vertAlign w:val="superscript"/>
          <w:lang w:val="hi_IN" w:bidi="hi_IN"/>
        </w:rPr>
        <w:t>1</w:t>
      </w:r>
      <w:r>
        <w:rPr>
          <w:lang w:val="hi_IN" w:bidi="hi_IN"/>
        </w:rPr>
        <w:t xml:space="preserve"> आकाशमंडल, यहां ध्यान दो, मुझे सम्भाषण का अवसर प्रदान करो; पृथ्वी मेरे मुख से मुखरित शब्द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शिक्षा वृष्टि-समान टपके, मेरा सम्भाषण कोमल घास पर लघु बूंदों के समान, वनस्पति पर वृष्टि फुहार समान और ओस की बूंदों समान पड़े.</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मेरी घोषणा है याहवेह के सम्मान; हमारे परमेश्वर की महानता की 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चट्टान! त्रुटिहीन है उनकी रचना, क्योंकि उनकी सारी युक्तियां नीतियुक्त ही हैं; विश्वासयोग्य परमेश्वर, अन्याय विहीन, न्यायपूर्ण और सत्यनिष्ठ हैं वह.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 प्रति उनका पालन विकृत रहा है, उनके दोष पूरा होने के कारण वे उनकी संतान नहीं रह गए, परंतु अब वे हैं पतनोन्मुख और कुटिल पीढ़ी!</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ओ मूर्खो, और मन्दमति लोगो, क्या तुम यही प्रतिफल दे रहे हो याहवेह को? क्या वह तुम्हारे पिता नहीं, जो तुम्हें यहां तक ले आए हैं? तुम उन्हीं की कृति हो और उन्हीं के द्वारा तुम प्रतिष्ठित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अतीत के उन दिनों का स्मरण करो; सारी पीढ़ियों के सालों का विचार करो. अपने पिता से विवेचना करो, तो वह तुम्हें अवगत करा देंगे, तुम्हारे पुरनिए, और वे इसका उल्लेख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सर्वोच्च ने राष्ट्रों में उनकी मीरास आवंटित की, जब उन्होंने आदम के वंशजों को वर्गीकृत किया, उन्होंने राष्ट्रों की सीमाएं इस्राएलियों की गिनती के आधार पर तब 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याहवेह की संपदा है उनकी प्रजा; याकोब उनकी मीरास का आवंटन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एक मरुभूमि में उनकी उससे भेंट हुई, वस्तुतः वह सांय-सांय करता निर्जन क्षेत्र था. उन्होंने उसके आस-पास बाड़ खड़ी कर दी, वह उसकी देखभाल करते रहे; यहां तक कि उन्होंने उसकी सुरक्षा अपनी आंख की पुतली-समान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गरुड़-समान, जो अपने नीड़ को हिला कर अपने बच्चों को जगाता, उनके ऊपर मंडराता रहता है, वह अपने डैने फैलाकर उन्हें उठा लेता है, और अपने डैनों पर ही 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सिर्फ याहवेह ही उसके दिग्दर्शक थे; याहवेह को किसी परकीय देवता की ज़रूरत न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ने उसे अपने देश के ऊंचे क्षेत्रों में विचरण करने योग्य बना दिया था. उसके उपयोग के लिए भूमि की उपज उपलब्ध थी. याहवेह ने उसके लिए चट्टान में से मधु परोस दी, और वज्र चट्टान में से तेल भी!</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गाय-दुग्ध-दही, भेड़-बकरियों का दूध, और मेमनों और बाशान प्रजाति के मेढ़ों, और बकरों का वसा, इसके अलावा सर्वोत्कृष्ट गेहूं! और तुमने लाल रंग के बेहतरीन दाखमधु का सेवन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मगर यशुरून स्वस्थ होकर उद्दंड हो गया; तुम तो हृष्ट-पुष्ट और आकर्षक हो गए थे. तब उसने अपने सृष्टिकर्ता परमेश्वर ही का परित्याग कर दिया, उसे अपने उद्धार की चट्टान से ही घृणा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विदेशी देवताओं के द्वारा उन्होंने याहवेह को ईर्ष्यालु बना दिया, घृणित मूर्तियों के द्वारा उन्होंने याहवेह के कोप को उद्दीप्‍त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प्रेत आत्माओं को बलि अर्पित की, जो परमेश्वर ही नहीं होती. उन परकीय देवताओं को, जो उनके लिए अज्ञात ही हैं, नए देवता, जिनका अस्तित्व हाल ही में प्रकट हुआ है, जिन्हें तुम्हारे पूर्वज जानते भी न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तुमने उस चट्टान की उपेक्षा की, जिसने तुम्हें पाला पोसा.</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सब याहवेह की दृष्टि में आ गया और उन्हें उनसे घृणा हो गई, क्योंकि यह उत्तेजना उन्हीं के पुत्र-पुत्रियों द्वारा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याहवेह ने कहा, “मैं उनसे अपना मुख छिपा लूंगा, मैं देखना चाहूंगा कि कैसा होता है, उनका अंत; क्योंकि वे विकृत पीढ़ी हैं; ऐसी सन्तति हैं, जो विश्वासयोग्य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उन्होंने मुझे उसके द्वारा ईर्ष्यालु बना दिया, जो ईश्वर है ही नहीं; उन्होंने अपनी मूर्तियों द्वारा मुझे उत्तेजित किया है. तब अब मैं उन्हें उनके द्वारा ईर्ष्या पैदा करूंगा जिन्हें राष्ट्र ही नहीं माना जा सकता; एक मूर्ख राष्ट्र के द्वारा मैं उन्हें क्रोध के लिए उकसाऊंगा.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मेरी क्रोध की अग्नि प्रज्वलित हो चुकी है, वह अधोलोक के निम्नतम स्तर तक प्रज्वलित है. पृथ्वी की उपज इसने भस्म कर दी है, और पर्वतों की नींव तक इसने ज्वलित कर दी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 पर तो मैं विपत्तियों के ढेर लगा दूंगा उन पर मैं अपने बाणों का प्रहार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 दुर्भिक्ष के प्रभाव से नाश हो जाएंगे, महामारी उन्हें चट कर जाएगी और बड़ा दयनीय होगा उनका विनाश; मैं उन पर वन्य पशुओं के दांत प्रभावी कर दूंगा, धूलि में रेंगते जंतुओं का विष भी.</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घर के बाहर तलवार द्वारा निर्वंश किए जाएंगे; वे घर के भीतर भयाक्रान्त होंगे. युवक और युवतियां, दूध पीते शिशु और वृद्ध.</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कह सकता था, मैं उन्हें काटकर टुकड़े-टुकड़े कर दूंगा, मैं मनुष्यों के बीच से उनकी स्मृति ही मिटा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 मुझे शत्रु की ओर से उत्तेजना का भय न होता, कि उनके विरोधी गलत अनुमान लगाकर यह कहें, ‘विजय तो हमारे बाहुबल का परिणाम है; इसमें याहवेह का कोई योग नहीं था.’ ”</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वे ऐसे राष्ट्र हैं, जिसमें बुद्धि का नितांत अभाव है, कुछ भी समझ नहीं है उनमें.</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यदि उनमें बुद्धिमता होती वे यह समझ लेते, उन्हें अपने अंत का अंतर्बोध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भला यह कैसे संभव हो सकता है, कि सिर्फ एक व्यक्ति एक सहस्र को खदेड़ दे, और दो व्यक्ति दस सहस्र को, यदि उनकी उस चट्टान ने अपने हाथ उन्हें न सौंपे होते, और याहवेह ने उन्हें उनके अधीन न किया होता?</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बात यह है कि उनकी चट्टान हमारी चट्टान के तुल्य नहीं है, यहां तक कि हमारे शत्रु तक यह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उनकी द्राक्षालता का मूल है सोदोम की द्राक्षालता और अमोराह के खेत. उनके द्राक्षा विषैली कोटि के द्राक्षा हैं, द्राक्षा पुंज कड़वे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क्योंकि उनका द्राक्षारस सर्पों का विष है, नागों का घातक ज़हर.</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“क्या यह सब मेरे भंडार में संग्रहीत नहीं है; मेरे कोष में मोहर के द्वारा सुरक्षित?</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प्रतिशोध मेरा दायित्व है; प्रतिदण्ड मैं दूंगा. वह अवसर आएगा, जब उनका पैर तो फिसलेगा ही; क्योंकि उनका विपदा दिवस आसन्‍न है, और द्रुत गति है उन पर आ रही नियति 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क्योंकि जब याहवेह यह देखेंगे कि उनकी प्रजा की शक्ति का ह्रास हो चुका है, और दास अथवा स्वतंत्र कोई शेष न रहा है, याहवेह तब उनके सेवकों पर कृपा करेंगे और वह अपनी प्रजा का प्रतिशोध ज़रूर लेंगे.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याहवेह प्रश्न करेंगे: “कहां हैं उनके देवता; वह चट्टान, जिसमें उन्होंने आश्रय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वे देवता, जो उनकी बलियों की वसा का सेवन करते रहे थे, और उनकी भेंट से दाखमधु का पान किया था? वे तुम्हारी सहायता के लिए सक्रिय हो जाएं! हो जाएं वे तुम्हारा आश्रय-स्थल!</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“ध्यान से देख लो कि मैं ही याहवेह हूं, कोई भी मेरे अलावा नहीं है—ये देवता भी नहीं; मेरे ही आदेश पर मृत्यु होती है और जीवन का प्रदाता भी मैं ही हूं, घाव मेरे द्वारा किए गए हैं, और मैं ही घाव भर भी देता हूं! कोई भी ऐसा नहीं है, जो मेरे हाथों से कुछ छीन सके.</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 ही हूं, जो स्वर्ग की ओर अपना हाथ बढ़ाकर यह कहता हूं: शपथ मेरे जीवन की,</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जब मैं अपने शत्रुओं से प्रतिशोध लूंगा, जब मैं अपने विरोधियों को उसका प्रतिफल दूंगा, मैं अपनी तलवार पर धार लगा उसे चमकाऊंगा और मेरा हाथ न्याय को पुष्ट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मैं अपने बाणों को रक्त से मदमस्त कर दूंगा, मेरी तलवार मारे गये लोगों और बंदियों के रक्त के साथ मांस को, शत्रुओं के लंबे-लंबे केशवाले अधिकारियों के सिरों को ग्रास लेगी.”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राष्ट्रों, याहवेह की प्रजा के साथ उल्लास मनाओ, क्योंकि वह अपने सेवकों की हत्या का प्रतिशोध लेंगे; अपने शत्रुओं से वह प्रतिशोध लेंगे, इससे वह अपने देश और अपनी प्रजा के लिए प्रायश्चित पूरा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इसके बाद मोशेह ने जाकर सारी इस्राएली प्रजा के सामने उन्हें सुनाते हुए इस गीत रचना का पठन किया; उन्होंने और उनके साथ नून के पुत्र होशिया (यहोशू) ने.</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जब मोशेह सारी इस्राएलियों के सामने समग्र गीत का पाठन कर चुके,</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उन्होंने इस्राएलियों को आदेश दिया, “इन शब्दों को तुम हृदय में रख लो. ये मैं तुम्हें चेतावनी स्वरूप सौंप रहा हूं. तुम अपनी सन्तति को इन्हें सावधानीपूर्वक पालन करने का आदेश दोगे; इस विधान का पूरी तरह पालन करने का.</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क्योंकि यह कोई निरर्थक वक्तव्य नहीं है. वस्तुतः यही तुम्हारे जीवन है. इसी के मर्म के द्वारा उस देश में तुम अपने जीवन के दिनों का आवर्धन करोगे, जिसमें तुम यरदन पार करके प्रवेश करने पर हो, जिसका तुम अधिग्रहण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उसी दिन याहवेह ने मोशेह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“अब तुम अबारिम के नेबो पर्वत पर चढ़ जाओ, जो येरीख़ो के सम्मुख मोआब देश में है. वहां जाकर तुम कनान देश पर दृष्टिपात करो, जो मैं अभिग्रहण के लिए इस्राएल को प्रदान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तब तुम जिस पर्वत पर चढ़ोगे, वहीं अपने प्राण विसर्जित कर देना और अपने पूर्वजों में सम्मिलित हो जाना, जिस प्रकार तुम्हारे भाई अहरोन ने होर पर्वत पर जा अपने प्राण विसर्जित किए थे, और वह अपने पूर्वजों में सम्मिलित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क्योंकि तुमने समस्त इस्राएलियों के बीच में मेरिबाह-कादेश के जल-स्रोतों पर ज़िन के निर्जन प्रदेश में मेरे साथ विश्वासघात किया, इस्राएलियों के बीच में मेरे लिए उपयुक्त पवित्रता का व्यवहार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तुम दूर ही से उस देश का दर्शन कर सकोगे; मगर उसमें प्रवेश नहीं करोगे, उस देश में, जो मैं इस्राएलियों को प्रदान कर रहा हूं.”</w:t>
      </w:r>
      <w:r>
        <w:rPr>
          <w:lang w:val="hi_IN" w:bidi="hi_IN"/>
        </w:rPr>
      </w:r>
      <w:r>
        <w:rPr>
          <w:lang w:val="hi_IN" w:bidi="hi_IN"/>
        </w:rPr>
      </w:r>
    </w:p>
    <w:p>
      <w:pPr/>
      <w:r>
        <w:rPr>
          <w:lang w:val="hi_IN" w:bidi="hi_IN"/>
        </w:rPr>
      </w:r>
    </w:p>
    <w:p>
      <w:pPr>
        <w:pStyle w:val="Heading2"/>
      </w:pPr>
      <w:r>
        <w:rPr>
          <w:lang w:val="hi_IN" w:bidi="hi_IN"/>
        </w:rPr>
        <w:t>Deuteronomy 33:1</w:t>
      </w:r>
      <w:r>
        <w:rPr>
          <w:lang w:val="hi_IN" w:bidi="hi_IN"/>
        </w:rPr>
      </w:r>
    </w:p>
    <w:p>
      <w:pPr/>
      <w:r>
        <w:rPr>
          <w:lang w:val="hi_IN" w:bidi="hi_IN"/>
        </w:rPr>
      </w:r>
      <w:r>
        <w:rPr>
          <w:vertAlign w:val="superscript"/>
          <w:lang w:val="hi_IN" w:bidi="hi_IN"/>
        </w:rPr>
        <w:t>1</w:t>
      </w:r>
      <w:r>
        <w:rPr>
          <w:lang w:val="hi_IN" w:bidi="hi_IN"/>
        </w:rPr>
        <w:t xml:space="preserve"> अपनी मृत्यु के पहले मोशेह ने, जो परमेश्वर के जन थे, इस्राएलियों को इन शब्दों में आशीर्वाद दिए.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कहा: “याहवेह सीनायी से आ गए और सेईर से उन पर सूर्योदय के समान प्रकट हुए; पारान पर्वत से उन्होंने अपनी रोशनी बिखेरी, और वह दस हज़ार पवित्र प्राणियों के बीच में दिखाई दिए, उनके दाएं हाथ से उन पर बिजली कौंध गई.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वस्तुतः वह तो अपनी प्रजा से प्रेम ही करते हैं. याहवेह, आपके सभी पवित्र प्राणी आपके अधीन हैं, वे आपके चरणों में बैठ, आपकी आज्ञा स्वीकार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मोशेह से हमें व्यवस्था प्राप्‍त हुआ है, यह याकोब के वंशजों का खजाना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सारी प्रजा के प्रधान इकट्ठा हुए थे, जब इस्राएल के सारे गोत्र वहां थे, याहवेह यशुरून में शासक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“रियूबेन जीवित रहे, उसकी मृत्यु न हो, और न ही उसके गोत्र की गिनती कम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यहूदाह के लिए मोशेह के वचन थे: “याहवेह, यहूदाह की विनती सुनिए, उसे अपने लोगों तक ले आइए. उसके हाथों को मजबूत कर दीजिए, आप ही उसके शत्रुओं के विरुद्ध उसकी सहायता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लेवी के विषय में मोशेह के वचन थे, “याहवेह, आपका थुम्मीम और आपका उरीम आपके विश्वासयोग्य लोगों के अधिकार में बना रहे, जिसे आप मस्साह में परख चुके हैं, जिसके साथ आपने मेरिबाह जल के सोते पर वाद-विवाद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जिसने अपने पिता और अपनी माता के विषय में कहा था, ‘वे मेरे लिए कोई नहीं हैं.’ उसने अपने भाइयों को भी नहीं अपनाया, और न ही अपनी ही संतान को, क्योंकि वे आपके आदेश के पालक बने रहे, उन्होंने आपकी वाचा का सम्मान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ही हैं, जो याकोब को आपके नियमों की शिक्षा देंगे, और इस्राएल को आपके विधान की. वे आपके सामने धूप जलाएंगे, और आपकी वेदी पर पूरी होमबलि भी.</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उसकी संपदा को समृद्धि प्रदान कीजिए, उसके हाथों के परिश्रम को स्वीकार कीजिए; उसके शत्रुओं की कमर को चूर-चूर कर दीजिए, कि वे कभी उठ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बिन्यामिन के विषय में मोशेह ने कहा: “याहवेह का प्रिय, यह गोत्र उनके द्वारा दी गई सुरक्षा में रहता रहे, याहवेह उसे हमेशा सुरक्षा प्रदान करते रहते हैं, मानो वे याहवेह के दोनों कांधों के बीच सुरक्षित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योसेफ़ के संबंध में मोशेह ने कहा: “याहवेह द्वारा उसका देश समृद्धि प्राप्‍त करता जाए, स्वर्ग की सर्वोत्तम वस्तुओं और ओस के द्वारा, और वह जल जो पृथ्वी की गहराई से उत्पन्‍न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सूर्य के प्रभाव से उत्पन्‍न उत्तम फल, और ऋतुओं में प्राप्‍त उत्तम उपज;</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सदा से प्रतिष्ठित पर्वतों से प्राप्‍त फल और सदा की पहाड़ियों से प्राप्‍त सर्वोत्तम वस्तुएं;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पृथ्वी की भरपूरी में से सर्वोत्तम वस्तुएं, और उनकी कृपादृष्टि, जो जलती हुई झाड़ी में प्रकट हुई. यह सब योसेफ़ के सिर पर उतर जाए, उसके सिर पर जो अपने भाइयों से अधिक यशस्वी हुआ.</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वैभव वैसा ही है, जैसा सांड़ के पहिलौठे का; उसके सींग जंगली सांड़ के सींगों समान हैं. इनके प्रयोग से वह राष्ट्रों को घायल करेगा, उन्हें एक ही समय पर पृथ्वी के छोर तक हकाल देगा. ये ही हैं एफ्राईम के दस हज़ार; यही हैं मनश्शेह के हज़ार.”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मोशेह के वचन ज़ेबुलून के लिए ये थे, “ज़ेबुलून, तुम्हारी यात्राएं तुम्हारे लिए खुशी का विषय बनी रहें. इस्साखार, तुम अपने शिविरों में ही उल्लास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लोगों को पर्वतों पर आमंत्रित करेंगे वहां वे उपयुक्त बलि चढ़ाएंगे; वे महासागर से उत्पन्‍न की भरपूरी के स्वामी होंगे, वे बालू में छुपे हुए खजाने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गाद के लिए मोशेह ने कहा: “धन्य है गाद का विस्तार! गाद का जीवन सिंह के समान है, वह भुजा को फाड़ देता है और खोपड़ी को भी.</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उसने तो सबसे अच्छी भूमि अपने लिए चुन ली है, क्योंकि वही शासक के लिए तय अंश आरक्षित था; उसने गोत्रपिताओं के साथ आकर, इस्राएल के लिए याहवेह के नियमों और याहवेह के न्याय का पालन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दान के विषय में मोशेह ने कहा: “दान तो सिंह का बच्चा है, जो बाशान से छलांग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नफताली के लिए मोशेह के वचन थे: “नफताली, तुम याहवेह की दी हुई समृद्धि में उनकी कृपादृष्टि में संतुष्ट हो; तुम जाकर सागर और दक्षिण क्षेत्र पर अधिकार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आशेर के लिए मोशेह ने कहा: “आशेर तो याकोब के अन्य पुत्रों से अधिक धन्य है; उसे उसके भाइयों की भी कृपादृष्टि प्राप्‍त हो. उसके पांव तेल में जा पड़े.</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तुम्हारे फाटकों पर लोहे और कांस्य की शलाकाएं होंगी, तुम्हारा बल उतना ही होगा, जितने होंगे उम्र के साल.</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“कोई भी नहीं है यशुरून के परमेश्वर के तुल्य, जो तुम्हारी सहायता के लिए आकाशमंडल में और अपनी भव्यता में बादलों में आना-जाना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परमेश्वर, जो सनातन हैं, एक आसरा हैं, और उसके नीचे हैं वे भुजाएं, जो हमेशा के लिए हैं, याहवेह ने ही उस शत्रु को तुम्हारे सामने से खदेड़ दिया, और आदेश दिया, ‘नाश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अब इस्राएल का रहना सुरक्षा में है; याकोब का स्रोत अब अलग हो गया है. अब वह उस देश में बस चुका है, जो अन्‍न और नए अंगूरों के रस से भरा एक देश है, उस पर तो आकाश भी ओस वृष्टि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इस्राएल! तुम धन्य हो, कौन है तुम्हारे समान, जिसे याहवेह ने ही मुक्त किया है? जो तुम्हारी सहायता की ढाल हैं, और तुम्हारे वैभव की तलवार! तब तुम्हारे सामने तुम्हारे शत्रु दुबक जाएंगे, तब तुम उनके पूजा स्थलों को रौंद डालोगे.”</w:t>
      </w:r>
      <w:r>
        <w:rPr>
          <w:lang w:val="hi_IN" w:bidi="hi_IN"/>
        </w:rPr>
      </w:r>
      <w:r>
        <w:rPr>
          <w:lang w:val="hi_IN" w:bidi="hi_IN"/>
        </w:rPr>
      </w:r>
    </w:p>
    <w:p>
      <w:pPr/>
      <w:r>
        <w:rPr>
          <w:lang w:val="hi_IN" w:bidi="hi_IN"/>
        </w:rPr>
      </w:r>
    </w:p>
    <w:p>
      <w:pPr>
        <w:pStyle w:val="Heading2"/>
      </w:pPr>
      <w:r>
        <w:rPr>
          <w:lang w:val="hi_IN" w:bidi="hi_IN"/>
        </w:rPr>
        <w:t>Deuteronomy 34:1</w:t>
      </w:r>
      <w:r>
        <w:rPr>
          <w:lang w:val="hi_IN" w:bidi="hi_IN"/>
        </w:rPr>
      </w:r>
    </w:p>
    <w:p>
      <w:pPr/>
      <w:r>
        <w:rPr>
          <w:lang w:val="hi_IN" w:bidi="hi_IN"/>
        </w:rPr>
      </w:r>
      <w:r>
        <w:rPr>
          <w:vertAlign w:val="superscript"/>
          <w:lang w:val="hi_IN" w:bidi="hi_IN"/>
        </w:rPr>
        <w:t>1</w:t>
      </w:r>
      <w:r>
        <w:rPr>
          <w:lang w:val="hi_IN" w:bidi="hi_IN"/>
        </w:rPr>
        <w:t xml:space="preserve"> इसके बाद मोशेह मोआब के मैदानों से नेबो पर्वत पर चले गए, जो येरीख़ो के सामने पिसगाह की चोटी पर है. यहां याहवेह ने उनकी दृष्टि में उस पूरे देश को दिखा दिया; गिलआद से लेकर दान तक,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 नफताली और एफ्राईम और मनश्शेह और सारा यहूदिया, पश्चिमी सागर तक,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नेगेव और येरीख़ो की घाटी में मैदान, खजूर वृक्षों का नगर, ज़ोअर तक.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याहवेह ने उनसे कहा, “यही है वह ज़मीन, जिसे देने की शपथ के साथ प्रतिज्ञा मैंने अब्राहाम, यित्सहाक और याकोब से यह कहते हुए की थी, ‘यह मैं तुम्हारे वंशजों को दे दूंगा.’ यह मैंने तुम्हें दिखाया है, मगर तुम खुद वहां नहीं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 सेवक मोशेह की मृत्यु मोआब देश में हो गई; याहवेह की भविष्यवाणी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 मोआब देश की उस घाटी में बेथ-पिओर के सामने गाड़ दिया गया. आज तक किसी व्यक्ति को यह मालूम न हो सका कि मोशेह की कब्र किस स्थान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हालांकि मोशेह की उम्र मृत्यु के समय एक सौ बीस साल की थी, न तो उनकी आंखें धुंधली हुई थीं और न ही उनके बल में कोई कमी आई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इस्राएल वंशज मोशेह के लिए मोआब के मैदानों में तीस दिन तक विलाप करते रहे. तीस दिन के बाद उनका मोशेह के लिए विलाप करना खत्म हुआ.</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अवसर पर नून के पुत्र यहोशू बुद्धि की आत्मा से भरे हुए थे, क्योंकि मोशेह ने उन पर अपने हाथ रखे थे. इस्राएलियों द्वारा वह स्वीकार कर लिए गए, और वही करने लगे जैसा आदेश याहवेह द्वारा मोशेह को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बाद इस्राएल में मोशेह के समान कोई भी भविष्यद्वक्ता नहीं हुआ, जिससे याहवेह की बातचीत आमने-सामने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उन्हें इसलिए चुना था कि मिस्र देश में फ़रोह, उसके सारे सेवकों और उसके सारे देश में चिन्ह और चमत्कार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उस अपार शक्ति और भयंकर आतंक को प्रदर्शित करें, जो मोशेह ने सारी इस्राएल के सामने किए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