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Peter 1:1</w:t>
      </w:r>
      <w:r>
        <w:rPr>
          <w:lang w:val="hi_IN" w:bidi="hi_IN"/>
        </w:rPr>
      </w:r>
    </w:p>
    <w:p>
      <w:pPr/>
      <w:r>
        <w:rPr>
          <w:lang w:val="hi_IN" w:bidi="hi_IN"/>
        </w:rPr>
      </w:r>
      <w:r>
        <w:rPr>
          <w:vertAlign w:val="superscript"/>
          <w:lang w:val="hi_IN" w:bidi="hi_IN"/>
        </w:rPr>
        <w:t>1</w:t>
      </w:r>
      <w:r>
        <w:rPr>
          <w:lang w:val="hi_IN" w:bidi="hi_IN"/>
        </w:rPr>
        <w:t xml:space="preserve"> मसीह येशु के प्रेरित पेतरॉस की ओर से उन सभी को, जो चुने हुए, प्रवासियों समान पोन्तॉस, गलातिया, कप्पादोकिया, आसिया तथा बिथुनिया प्रदेशों में तितर-बितर होकर निवास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तथा पिता परमेश्वर के भविष्य के ज्ञान के अनुसार, पवित्र आत्मा के पवित्र करने के द्वारा प्रभु के लिए अलग किए गए हैं कि वे मसीह येशु के आज्ञाकारी हों तथा उनके लहू का छिड़काव लें: तुम्हें अनुग्रह व शांति बहुतायत से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स्तुति के योग्य हैं हमारे प्रभु येशु मसीह के पिता और परमेश्वर, जिन्होंने अपनी महान कृपा के अनुसार हमें मसीह येशु के मरे हुओं में से जी उठने के द्वारा जीवित आशा में नया जन्म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हम स्वर्ग में रखी हुई उस मीरास को प्राप्‍त करें, जो अविनाशी, निर्मल तथा अजर है, जो तुम्हारे लिए,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विश्वास के माध्यम से परमेश्वर के सामर्थ्य के द्वारा युग के अंत में प्रकट होने के लिए ठहराए हुए उद्धार के लिए सुरक्षित रखे गए हो, और स्वर्ग में आरक्षित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प्रति आशा तुम्हारे अतीव आनंद का आधार है यद्यपि इस समय थोड़े समय के लिए तुम्हें अनेक प्रकार की परीक्षाएं सहना ज़रूरी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 मसीह येशु के दोबारा आगमन के अवसर पर तुम्हारे विश्वास के प्रमाण का परिणाम प्रशंसा, गौरव और सम्मान में देखा जा सके. तुम्हारा यह विश्वास नाशमान सोने से कहीं अधिक कीमती है—यद्यपि इसे आग में परखा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हालांकि तुमने प्रभु को नहीं देखा है, फिर भी उनसे प्रेम करते हो; और तुम उन्हें इस समय नहीं देख रहे हो, फिर भी तुम उनमें विश्वास करते हो और ऐसे आनंद से, जो वर्णन से बाहर है भरा हुआ हो. जो ईश्वरीय महिमा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तुमने अपने विश्वास के परिणामस्वरूप प्राप्‍त किया है—वही तुम्हारी आत्मा का उद्धार.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उद्धार के संबंध में भविष्यद्वक्ताओं ने अपनी भविष्यवाणियों में तुम्हारे आनेवाले अनुग्रह की प्राप्‍ति के विषय में खोज और छानबीन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खोज का विषय था उनमें बसा हुआ मसीह के आत्मा द्वारा पहले से बताई गई मसीह की उत्पीड़न तथा उनके बाद उनकी महिमा का संकेत किस व्यक्ति तथा किस काल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 पर यह प्रकट कर दिया गया था कि यह सब उनकी अपनी सेवा में, उन्ही के जीवनकाल में नहीं, परंतु वर्षों बाद तुम्हारे जीवनकाल में सम्पन्‍न होगा. अब तुम तक यही ईश्वरीय सुसमाचार उनके द्वारा लाया गया है, जिन्होंने स्वर्ग से भेजे गए पवित्र आत्मा द्वारा प्रचार क्षमता प्राप्‍त की थी. स्वर्गदूत तक इनकी एक झलक पाने के लिए लालायित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मानसिक रूप से कमर कस लो, सचेत रहो और अपनी आशा पूरी तरह उस अनुग्रह पर केंद्रित करो, जो मसीह येशु के प्रकट होने पर तुम्हें प्रदान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की आज्ञाकारी संतान होने के कारण उन अभिलाषाओं को तृप्‍त न करो, तुम पहले अज्ञानतावश जिनके अधीन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पवित्र बुलानेवाले के समान तुम स्वयं अपने सारे स्वभाव में पवित्र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लिखा है: “पवित्र बनो, क्योंकि 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तुम उन्हें पिता कहते हो, जो मनुष्यों के कामों के आधार पर बिना पक्षपात के निर्णय करते हैं तो तुम पृथ्वी पर अपने रहने का समय उन्हीं के भय में बिताओ,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अहसास के साथ कि पूर्वजों से चली आ रही तुम्हारे निकम्मे चालचलन से तुम्हारी छुटकारा नाशमान सोने के या चांदी के द्वारा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परंतु मसीह के बहुमूल्य लहू से हुआ है—निर्दोष और निष्कलंक मेमने के लहू से.</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यद्यपि वह सृष्टि के पहले से ही चुने हुए थे किंतु इन अंतिम दिनों में तुम्हारे लिए प्रकट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जो प्रभु द्वारा परमेश्वर में विश्वास करते हो, जिन्होंने उन्हें मरे हुओं में से जीवित कर गौरवान्वित किया, जिसके परिणामस्वरूप तुम्हारा विश्वास और आशा परमेश्वर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कि तुमने उस सच्चाई की आज्ञा मानने के द्वारा अपनी आत्मा को निश्छल भाईचारे के लिए पवित्र कर लिया है, अब तुममें आपस में उत्तम हार्दिक प्रेम ही देखा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तुम्हारा नया जन्म नाशवान नहीं परंतु अनंत जीवन तत्व अर्थात् परमेश्वर के जीवित और सदा ठहरने वाले वचन के द्वारा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“सभी मनुष्य घास के समान, तथा उनकी शोभा जंगली फूलों के समान है; घास मुरझा जाती तथा फूल झड़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परंतु प्रभु का वचन युगानुयुग बना रहता है.” यही है वह वचन जो तुम्हें सुनाया गया था.</w:t>
      </w:r>
      <w:r>
        <w:rPr>
          <w:lang w:val="hi_IN" w:bidi="hi_IN"/>
        </w:rPr>
      </w:r>
      <w:r>
        <w:rPr>
          <w:lang w:val="hi_IN" w:bidi="hi_IN"/>
        </w:rPr>
      </w:r>
    </w:p>
    <w:p>
      <w:pPr/>
      <w:r>
        <w:rPr>
          <w:lang w:val="hi_IN" w:bidi="hi_IN"/>
        </w:rPr>
      </w:r>
    </w:p>
    <w:p>
      <w:pPr>
        <w:pStyle w:val="Heading2"/>
      </w:pPr>
      <w:r>
        <w:rPr>
          <w:lang w:val="hi_IN" w:bidi="hi_IN"/>
        </w:rPr>
        <w:t>1 Peter 2:1</w:t>
      </w:r>
      <w:r>
        <w:rPr>
          <w:lang w:val="hi_IN" w:bidi="hi_IN"/>
        </w:rPr>
      </w:r>
    </w:p>
    <w:p>
      <w:pPr/>
      <w:r>
        <w:rPr>
          <w:lang w:val="hi_IN" w:bidi="hi_IN"/>
        </w:rPr>
      </w:r>
      <w:r>
        <w:rPr>
          <w:vertAlign w:val="superscript"/>
          <w:lang w:val="hi_IN" w:bidi="hi_IN"/>
        </w:rPr>
        <w:t>1</w:t>
      </w:r>
      <w:r>
        <w:rPr>
          <w:lang w:val="hi_IN" w:bidi="hi_IN"/>
        </w:rPr>
        <w:t xml:space="preserve"> इसलिये सब प्रकार का बैरभाव, सारे छल, कपट, डाह तथा सारी निंदा को दूर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वचन के निर्मल दूध के लिए तुम्हारी लालसा नवजात शिशुओं के समान हो कि तुम उसके द्वारा उद्धार के पूर्ण अनुभव में बढ़ते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तुमने यह चखकर जान लिया है कि प्रभु कृपानिधान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तुम उनके पास आए हो, जो जीवित पत्थर हैं, जो मनुष्यों द्वारा त्यागा हुआ किंतु परमेश्वर के लिए बहुमूल्य और प्रतिष्ठित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भी जीवित पत्थरों के समान पवित्र पौरोहित्य के लिए एक आत्मिक भवन बनते जा रहे हो कि मसीह येशु के द्वारा परमेश्वर को भानेवाली आत्मिक बलि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पवित्र शास्त्र का लेख है: “देखो, मैं ज़ियोन में एक उत्तम पत्थर, एक बहुमूल्य कोने के पत्थर की स्थापना कर रहा हूं, वह, जो उनमें विश्वास करता है कभी भी लज्जित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तुम्हारे लिए, जो विश्वासी हो, वह बहुमूल्य हैं. किंतु अविश्वासियों के लिए, “वही पत्थर, जो राजमिस्त्रियों द्वारा नकार दिया गया था,” कोने का सिरा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तथा, “वह पत्थर जिससे ठोकर लगती है, वह चट्टान, जो उनके पतन का कारण है.” वे लड़खड़ाते इसलिये हैं कि वे वचन को नहीं मानते हैं और यही दंड उनके लिये परमेश्वर द्वारा ठहराया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तुम एक चुने हुए वंश, राजकीय पुरोहित, पवित्र राष्ट्र तथा परमेश्वर की अपनी प्रजा हो कि तुम उनकी सर्वश्रेष्ठता की घोषणा कर सको, जिन्होंने अंधकार में से तुम्हारा बुलावा अपनी अद्भुत ज्योति 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एक समय था जब तुम प्रजा ही न थे, किंतु अब परमेश्वर की प्रजा हो; तुम कृपा से वंचित थे परंतु अब तुम उनके कृपापात्र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 भाई बहनो, मैं तुम्हारे परदेशी और यात्री होने के कारण तुमसे विनती करता हूं कि तुम शारीरिक अभिलाषाओं से बचे रहो, जो आत्मा के विरुद्ध युद्ध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अन्यजातियों में अपना चालचलन भला रखो, जिससे कि जिस विषय में वे तुम्हें कुकर्मी मानते हुए तुम्हारी निंदा करते हैं, तुम्हारे भले कामों को देखकर उस आगमन दिवस पर परमेश्वर की 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मनुष्य द्वारा चुने हुए हर एक शासक के प्रभु के लिए अधीन रहो: चाहे राजा के, जो सर्वोच्च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 राज्यपालों के, जो कुकर्मियों को दंड देने परंतु सुकर्मियों की सराहना के लिए चुने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परमेश्वर की इच्छा यही है कि तुम अपने सच्चे चरित्र के द्वारा उन मूर्खों का मुख बंद करो, जो बेबुनियादी बातें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स्वभाव स्वतंत्र व्यक्तियों के समान तो हो किंतु तुम अपनी स्वतंत्रता का प्रयोग बुराई पर पर्दा डालने के लिए नहीं परंतु परमेश्वर के सेवकों के रूप में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सभी का सम्मान करो, साथी विश्वासियों के समुदाय से प्रेम करो; परमेश्वर के प्रति श्रद्धा भाव रखो और राजा का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सेवको, पूरे आदर भाव में अपने स्वामियों के अधीन रहो; भले और हितैषी स्वामियों के ही नहीं परंतु बुरे स्वामियों के भी.</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कोई परमेश्वर के प्रति विवेकशीलता के कारण क्लेश भोगता है और अन्यायपूर्ण रीति से सताया जाता है, वह प्रशंसनीय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भला इसमें प्रशंसनीय क्या है कि तुमने अपराध किया, उसके लिए सताए गए और उसे धीरज के साथ सहते रहे? परंतु यदि तुमने वह किया, जो उचित है और उसके लिए धीरज के साथ दुःख सहे तो तुम परमेश्वर के कृपापात्र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के लिए तुम बुलाए गए हो क्योंकि मसीह ने भी तुम्हारे लिए दुःख सहे और एक आदर्श छोड़ गए कि तुम उनके पद-चिह्नों पर चलो.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 उन्होंने कोई पाप किया और न उनके मुख से छल का कोई शब्द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उनकी उल्लाहना की जा रही थी, उन्होंने इसके उत्तर में उल्लाहना नहीं की; दुःख सहते हुए भी, उन्होंने धमकी नहीं दी; परंतु स्वयं को परमेश्वर के हाथों में सौंप दिया, जो धार्मिकता से न्याय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ने काठ पर स्वयं” अपने शरीर में हमारे पाप उठा लिए कि हम पाप के लिए मरकर तथा धार्मिकता के लिए जीवित हो जाएं. “उनके घावों के द्वारा तुम्हारी चंगाई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लगातार भेड़ों के समान भटक रहे थे,” किंतु अब अपने चरवाहे व अपनी आत्मा के रखवाले के पास लौट आए हो.</w:t>
      </w:r>
      <w:r>
        <w:rPr>
          <w:lang w:val="hi_IN" w:bidi="hi_IN"/>
        </w:rPr>
      </w:r>
      <w:r>
        <w:rPr>
          <w:lang w:val="hi_IN" w:bidi="hi_IN"/>
        </w:rPr>
      </w:r>
    </w:p>
    <w:p>
      <w:pPr/>
      <w:r>
        <w:rPr>
          <w:lang w:val="hi_IN" w:bidi="hi_IN"/>
        </w:rPr>
      </w:r>
    </w:p>
    <w:p>
      <w:pPr>
        <w:pStyle w:val="Heading2"/>
      </w:pPr>
      <w:r>
        <w:rPr>
          <w:lang w:val="hi_IN" w:bidi="hi_IN"/>
        </w:rPr>
        <w:t>1 Peter 3:1</w:t>
      </w:r>
      <w:r>
        <w:rPr>
          <w:lang w:val="hi_IN" w:bidi="hi_IN"/>
        </w:rPr>
      </w:r>
    </w:p>
    <w:p>
      <w:pPr/>
      <w:r>
        <w:rPr>
          <w:lang w:val="hi_IN" w:bidi="hi_IN"/>
        </w:rPr>
      </w:r>
      <w:r>
        <w:rPr>
          <w:vertAlign w:val="superscript"/>
          <w:lang w:val="hi_IN" w:bidi="hi_IN"/>
        </w:rPr>
        <w:t>1</w:t>
      </w:r>
      <w:r>
        <w:rPr>
          <w:lang w:val="hi_IN" w:bidi="hi_IN"/>
        </w:rPr>
        <w:t xml:space="preserve"> पत्नियो, अपने-अपने पति के अधीन रहो, जिससे कि यदि उनमें से कोई परमेश्वर के वचन के प्रति आज्ञा न माननेवाले हों तो वे तुम्हारे कुछ कहे बिना ही अपनी-अपनी पत्नियों के स्वभाव के द्वारा विश्वास में शामिल किए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 तुम्हारे पवित्र तथा अच्छे स्वभाव को देखते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सौंदर्य सिर्फ दिखावटी न हो, जैसे बाल संवारना, सोने के गहने व वस्त्रों से सजना.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तुम्हारा भीतरी व्यक्तित्व नम्रता व मन की दीनता जैसे अविनाशी गुणों से सजा हुआ हो, जो परमेश्वर की दृष्टि में बहुमूल्य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पूर्वकाल में पवित्र स्त्रियां, जिनकी भक्ति परमेश्वर में थी, अपने पति के अधीन रहते हुए इसी रीति से श्रृंगार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साराह अब्राहाम को स्वामी संबोधित करते हुए उनकी आज्ञाकारी रहीं. यदि तुम निडर होकर वही करती हो, जो उचित है, तो तुम उनकी संतान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जो पति हो, इसी प्रकार अपनी-अपनी पत्नी के साथ संवेदनशील होकर रहो क्योंकि वह नारी है—निर्बल पात्र. जीवन के अनुग्रह के संगी वारिस के रूप में उसे सम्मान दो कि किसी रीति से तुम्हारी प्रार्थनाएं रुक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अंततः, तुम सब हृदय में मैत्री भाव बनाए रखो; सहानुभूति रखो; आपस में प्रेम रखो, करुणामय और नम्र बनो.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बुराई का बदला बुराई से तथा निंदा का उत्तर निंदा से न दो; परंतु इसके विपरीत, उन्हें आशीष ही दो क्योंकि इसी के लिए तुम बुलाए गए हो कि तुम्हें मीरास में आशीष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लिखा है: “वह, जो जीवन से प्रेम करना और भले दिन देखना चाहे, अपनी जीभ को बुराई से और अपने होंठों को छल की बातों से बचाए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बुराई में रुचि लेना छोड़कर परोपकार करे; मेल-मिलाप का यत्न करे और इसी के लिए पीछा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प्रभु की दृष्टि धर्मियों पर तथा उनके कान उनकी विनती पर लगे रहते हैं, परंतु वह बुराई करनेवालों से दूर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तुममें भलाई की धुन है तो तुम्हें हानि कौन पहुंचाएगा?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यदि तुम वास्तव में धार्मिकता के कारण कष्ट सहते हो, तो तुम आशीषित हो. “उनकी धमकियों से न तो डरो और न घबराओ.”</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को अपने हृदय में प्रभु के रूप में सम्मान करो. तुम्हारे अंदर बसी हुई आशा के प्रति जिज्ञासु हर एक व्यक्ति को उत्तर देने के लिए हमेशा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विनम्रता और सम्मान के साथ. अपना विवेक शुद्ध रखो कि जिन विषयों में वे, जो मसीह में तुम्हारे उत्तम स्वभाव की निंदा करते हैं, लज्जित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भलाई के कामों के लिए दुःख सहना अच्छा है—यदि यही परमेश्वर की इच्छा है—इसके बजाय कि बुराई के लिए दुःख सहा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मसीह ने भी पापों के लिए एक ही बार प्राणों को दे दिया—एक धर्मी ने सभी अधर्मियों के लिए—कि वह तुम्हें परमेश्वर तक ले जाएं. उनकी शारीरिक मृत्यु तो हुई किंतु परमेश्वर के आत्मा के द्वारा वह जीवित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आत्मा ही में जाकर कैदी आत्माओं के सामने प्रचार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 उस युग की आज्ञा न माननेवाली आत्माएं थी, जब नोहा द्वारा जलयान निर्माण के समय परमेश्वर धीरज के साथ प्रतीक्षा करते रहे थे. उस जलयान में केवल कुछ ही व्यक्ति—कुल आठ—प्रलयकारी जल से सुरक्षित रखे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अनुसार जलयान में उनका प्रवेश बपतिस्मा का दृष्टांत है, जो अब तुम्हें भी सुरक्षित रखता है. बपतिस्मा का अर्थ शरीर की मलिनता को स्वच्छ करना नहीं परंतु मसीह येशु के पुनरुत्थान के द्वारा परमेश्वर के प्रति शुद्ध विवेक से प्रतिज्ञा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मसीह येशु स्वर्ग में जाकर परमेश्वर की दायीं ओर बैठ गए और सारे स्वर्गदूतों, अधिकारियों तथा शक्तियों को उनके अधीन कर दिया गया.</w:t>
      </w:r>
      <w:r>
        <w:rPr>
          <w:lang w:val="hi_IN" w:bidi="hi_IN"/>
        </w:rPr>
      </w:r>
      <w:r>
        <w:rPr>
          <w:lang w:val="hi_IN" w:bidi="hi_IN"/>
        </w:rPr>
      </w:r>
    </w:p>
    <w:p>
      <w:pPr/>
      <w:r>
        <w:rPr>
          <w:lang w:val="hi_IN" w:bidi="hi_IN"/>
        </w:rPr>
      </w:r>
    </w:p>
    <w:p>
      <w:pPr>
        <w:pStyle w:val="Heading2"/>
      </w:pPr>
      <w:r>
        <w:rPr>
          <w:lang w:val="hi_IN" w:bidi="hi_IN"/>
        </w:rPr>
        <w:t>1 Peter 4:1</w:t>
      </w:r>
      <w:r>
        <w:rPr>
          <w:lang w:val="hi_IN" w:bidi="hi_IN"/>
        </w:rPr>
      </w:r>
    </w:p>
    <w:p>
      <w:pPr/>
      <w:r>
        <w:rPr>
          <w:lang w:val="hi_IN" w:bidi="hi_IN"/>
        </w:rPr>
      </w:r>
      <w:r>
        <w:rPr>
          <w:vertAlign w:val="superscript"/>
          <w:lang w:val="hi_IN" w:bidi="hi_IN"/>
        </w:rPr>
        <w:t>1</w:t>
      </w:r>
      <w:r>
        <w:rPr>
          <w:lang w:val="hi_IN" w:bidi="hi_IN"/>
        </w:rPr>
        <w:t xml:space="preserve"> इसलिये कि मसीह ने शरीर में दुःख सहा, तुम स्वयं भी वैसी ही मनोभाव धारण कर लो, क्योंकि जिस किसी ने शरीर में दुःख सहा है, उसने पाप को त्याग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अब से तुम्हारा शेष शारीरिक जीवन मानवीय लालसाओं को पूरा करने में नहीं परंतु परमेश्वर की इच्छा के नियंत्रण में व्यतीत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काफ़ी था वह समय, जो तुम अन्यजातियों के समान इन लालसाओं को पूरा करने में बिता चुके: कामुकता, वासना, मद्यपान उत्सव, व्यभिचार, रंगरेलियां तथा घृणित मूर्तिपूजन.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वे अचंभा करते हैं कि तुम उसी व्यभिचारिता की अधिकता में उनका साथ नहीं दे रहे. इसलिये अब वे तुम्हारी बुराई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कामों का लेखा वे उन्हें देंगे, जो जीवितों और मरे हुओं के न्याय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उद्देश्य से ईश्वरीय सुसमाचार उन्हें भी सुनाया जा चुका है, जो अब मरे हुए हैं कि वे मनुष्यों के न्याय के अनुसार शरीर में तो दंडित किए जाएं किंतु अपनी आत्मा में परमेश्वर की इच्छानुसार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संसार का अंत पास है इसलिये तुम प्रार्थना के लिए संयम और सचेत भाव धारण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सबसे उत्तम तो यह है कि आपस में उत्तम प्रेम रखो क्योंकि प्रेम अनगिनत पापों पर पर्दा डाल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बिना कुड़कुड़ाए एक दूसरे का अतिथि-सत्कार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हर एक ने परमेश्वर द्वारा विशेष क्षमता प्राप्‍त की है इसलिये वह परमेश्वर के असीम अनुग्रह के उत्तम भंडारी होकर एक दूसरे की सेवा करने के लिए उनका अच्छी तरह से उपयोग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कोई प्रवचन करे, तो इस भाव में, मानो वह स्वयं परमेश्वर का वचन हो; यदि कोई सेवा करे, तो ऐसी सामर्थ्य से, जैसा परमेश्वर प्रदान करते हैं कि सभी कामों में मसीह येशु के द्वारा परमेश्वर का धन्यवाद हो, जिनका साम्राज्य और महिमा सदा-सर्वदा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प्रियो, उस अग्नि रूपी परीक्षा से चकित न हो जो तुम्हें परखने के उद्देश्य से तुम पर आएगी, मानो कुछ अनोखी घटना घट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परंतु जब तुम मसीह के दुःखों में सहभागी होते हो, आनंदित होते रहो कि मसीह येशु की महिमा के प्रकट होने पर तुम्हारा आनंद उत्तम विजय आनंद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मसीह के कारण तुम्हारी निंदा की जाती है तो तुम आशीषित हो क्योंकि तुम पर परमेश्वर की महिमा का आत्मा छिपा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तुममें से कोई भी किसी भी रीति से हत्यारे, चोर, दुराचारी या हस्तक्षेपी के रूप में यातना न भोगे;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परंतु यदि कोई मसीही विश्वासी होने के कारण दुःख भोगे, वह इसे लज्जा की बात न समझे परंतु मसीह की महिमा के कारण परमेश्वर 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के न्याय के प्रारंभ होने का समय आ गया है, जो परमेश्वर की संतान से प्रारंभ होगा और यदि यह सबसे पहले हमसे प्रारंभ होता है तो उनका अंत क्या होगा, जो परमेश्वर के ईश्वरीय सुसमाचार को नहीं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“यदि धर्मी का ही उद्धार कठिन होता है तो भक्तिहीन व पापी 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वे भी, जो परमेश्वर की इच्छानुसार दुःख सहते हैं, अपनी आत्मा विश्वासयोग्य सृजनहार को सौंप दें, और भले काम करते रहें.</w:t>
      </w:r>
      <w:r>
        <w:rPr>
          <w:lang w:val="hi_IN" w:bidi="hi_IN"/>
        </w:rPr>
      </w:r>
      <w:r>
        <w:rPr>
          <w:lang w:val="hi_IN" w:bidi="hi_IN"/>
        </w:rPr>
      </w:r>
    </w:p>
    <w:p>
      <w:pPr/>
      <w:r>
        <w:rPr>
          <w:lang w:val="hi_IN" w:bidi="hi_IN"/>
        </w:rPr>
      </w:r>
    </w:p>
    <w:p>
      <w:pPr>
        <w:pStyle w:val="Heading2"/>
      </w:pPr>
      <w:r>
        <w:rPr>
          <w:lang w:val="hi_IN" w:bidi="hi_IN"/>
        </w:rPr>
        <w:t>1 Peter 5:1</w:t>
      </w:r>
      <w:r>
        <w:rPr>
          <w:lang w:val="hi_IN" w:bidi="hi_IN"/>
        </w:rPr>
      </w:r>
    </w:p>
    <w:p>
      <w:pPr/>
      <w:r>
        <w:rPr>
          <w:lang w:val="hi_IN" w:bidi="hi_IN"/>
        </w:rPr>
      </w:r>
      <w:r>
        <w:rPr>
          <w:vertAlign w:val="superscript"/>
          <w:lang w:val="hi_IN" w:bidi="hi_IN"/>
        </w:rPr>
        <w:t>1</w:t>
      </w:r>
      <w:r>
        <w:rPr>
          <w:lang w:val="hi_IN" w:bidi="hi_IN"/>
        </w:rPr>
        <w:t xml:space="preserve"> इसलिये मैं, एक सह प्राचीन होकर, जो मसीह येशु के दुःखों का प्रत्यक्ष गवाह तथा उस महिमा का सहभागी हूं, जो भविष्य में प्रकट होने पर है, तुम्हारे पुरनियों से विनती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वे परमेश्वर की इच्छा में परमेश्वर के झुंड की देखरेख करें—दबाव में नहीं परंतु अपनी इच्छा के अनुसार; अनुचित लाभ की दृष्टि से नहीं परंतु शुद्ध सेवाभाव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झुंड पर प्रभुता दिखाकर नहीं परंतु उनके लिए एक आदर्श बनकर;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प्रधान चरवाहे के प्रकट होने पर तुम महिमा का अविनाशी मुकुट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युवाओ, तुम प्राचीनों के अधीन रहो तथा तुम सभी एक दूसरे के प्रति दीनता की भावना धारण करो क्योंकि, “परमेश्वर घमंडियों के विरुद्ध रहते और दीनों को अनुग्रह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परमेश्वर के सामर्थ्यी हाथों के नीचे स्वयं को दीन बनाए रखो कि वह तुम्हें सही समय पर बढ़ाएं.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सारी चिंता का बोझ परमेश्वर पर डाल दो क्योंकि वह तुम्हारा ध्यान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धीरज रखो, सावधान रहो. तुम्हारा विरोधी शैतान गरजते हुए सिंह जैसे इस खोज में फिरता रहता है कि किसको फाड़ खाए.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विश्वास में स्थिर रहकर उसका सामना करो क्योंकि तुम जानते हो कि इस संसार में साथी विश्वासी इसी प्रकार दुःख-भोग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 थोड़े समय के लिए दुःख-भोग चुके होगे तब सारे अनुग्रह के परमेश्वर, जिन्होंने तुम्हें मसीह में अपनी अनंत काल की महिमा में आमंत्रित किया है, स्वयं तुम्हें सिद्ध, स्थिर, मजबूत तथा प्रतिष्ठित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उनका अधिकार सदा-सर्वदा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सिलवानॉस की सहायता से, जिसे मैं एक विश्वासयोग्य भाई मानता हूं, मैंने तुम्हें प्रोत्साहित तथा आश्वस्त करते हुए संक्षेप में लिखा है कि यही परमेश्वर का वास्तविक अनुग्रह है. तुम इसी में स्थिर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उसकी शुभकामनाएं, जो बाबेल में है, जिसे तुम्हारे ही साथ चुनकर अलग किया गया है और उसी प्रकार मेरे पुत्र मार्कास की भी.</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 के चुंबन के द्वारा एक दूसरे को नमस्कार करो. तुम सभी को, जो मसीह में हैं, शांति!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