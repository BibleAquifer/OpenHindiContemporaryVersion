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Romans 1:1</w:t>
      </w:r>
      <w:r>
        <w:rPr>
          <w:lang w:val="hi_IN" w:bidi="hi_IN"/>
        </w:rPr>
      </w:r>
    </w:p>
    <w:p>
      <w:pPr/>
      <w:r>
        <w:rPr>
          <w:lang w:val="hi_IN" w:bidi="hi_IN"/>
        </w:rPr>
      </w:r>
      <w:r>
        <w:rPr>
          <w:vertAlign w:val="superscript"/>
          <w:lang w:val="hi_IN" w:bidi="hi_IN"/>
        </w:rPr>
        <w:t>1</w:t>
      </w:r>
      <w:r>
        <w:rPr>
          <w:lang w:val="hi_IN" w:bidi="hi_IN"/>
        </w:rPr>
        <w:t xml:space="preserve"> यह पत्र पौलॉस की ओर से है, जो मसीह येशु का दास है, जिसका आगमन एक प्रेरित के रूप में हुआ तथा जो परमेश्वर के उस ईश्वरीय सुसमाचार के लिए अलग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जिसकी प्रतिज्ञा परमेश्वर ने पहले ही अपने भविष्यद्वक्ताओं के द्वारा पवित्र अभिलेखों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उनके पुत्र के संबंध में थी, जो शारीरिक दृष्टि से दावीद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जिन्हें, पवित्र आत्मा की सामर्थ्य से मरे हुओं में से जिलाए जाने के कारण, परमेश्वर का पुत्र ठहराया गया; वही अपना प्रभु येशु मसीह.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के द्वारा हमने कृपा तथा प्रेरिताई प्राप्‍त की है कि हम उन्हीं के लिए सभी गैर-यहूदियों में विश्वास करके आज्ञाकारिता प्रभावी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जिनमें से तुम भी मसीह येशु के होने के लिए बुलाए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पत्र रोम नगर में उन सभी के नाम है, जो परमेश्वर के प्रिय हैं, जिनका बुलावा पवित्र होने के लिए किया गया है. परमेश्वर हमारे पिता तथा प्रभु येशु मसीह की ओर से तुममें अनुग्रह और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सबसे पहले, मैं तुम सबके लिए मसीह येशु के द्वारा अपने परमेश्वर का धन्यवाद करता हूं क्योंकि तुम्हारे विश्वास की कीर्ति पूरे विश्व में फैलती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जिनके पुत्र के ईश्वरीय सुसमाचार का प्रचार मैं पूरे हृदय से कर रहा हूं, मेरे गवाह हैं कि मैं तुम्हें अपनी प्रार्थनाओं में कैसे लगातार याद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विनती करता हूं कि यदि संभव हो तो परमेश्वर की इच्छा अनुसार मैं तुमसे भेंट करने आऊं.</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तुमसे भेंट करने के लिए मेरी बहुत इच्छा इसलिये है कि तुम्हें आत्मिक रूप से मजबूत करने के उद्देश्य से कोई आत्मिक वरदान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तुम और मैं आपस में एक दूसरे के विश्वास द्वारा प्रोत्साहित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प्रिय भाई बहिनो, मैं नहीं चाहता कि तुम इस बात से अनजान रहो कि मैंने अनेक बार तुम्हारे पास आने की योजना बनाई है कि मैं तुम्हारे बीच वैसे ही उत्तम परिणाम देख सकूं जैसे मैंने बाकी गैर-यहूदियों में देखे हैं किंतु अब तक इसमें रुकावट ही पड़ती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यूनानियों तथा बरबरों, बुद्धिमानों तथा निर्बुद्धियों दोनों ही का कर्ज़दार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मैं तुम्हारे बीच भी—तुम, जो रोम नगर में हो—ईश्वरीय सुसमाचार सुनाने के लिए उत्सुक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ईश्वरीय सुसमाचार मेरे लिए लज्जा का विषय नहीं है. यह उन सभी के उद्धार के लिए परमेश्वर का सामर्थ्य है, जो इसमें विश्वास करते हैं. सबसे पहले यहूदियों के लिए और यूनानियों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इसमें विश्वास से विश्वास के लिए परमेश्वर की धार्मिकता का प्रकाशन होता है, जैसा कि पवित्र शास्त्र का लेख है: वह, जो विश्वास द्वारा धर्मी 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स्वर्ग से परमेश्वर का क्रोध उन मनुष्यों की अभक्ति तथा दुराचरण पर प्रकट होता है, जो सच्चाई को अधर्म में दबाए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परमेश्वर के विषय में जो कुछ भी जाना जा सकता है, वह ज्ञान मनुष्यों पर प्रकट है—इसे स्वयं परमेश्वर ने उन पर प्रकट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सच यह है कि सृष्टि के प्रारंभ ही से परमेश्वर के अनदेखे गुण, उनकी अनंत सामर्थ्य तथा उनका परमेश्वरत्व उनकी सृष्टि में स्पष्ट है और दिखाई देता है. इसलिये मनुष्य के पास अपने इस प्रकार के स्वभाव के बचाव में कोई भी तर्क शेष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का ज्ञान होने पर भी उन्होंने न तो परमेश्वर को परमेश्वर के योग्य सम्मान दिया और न ही उनका आभार माना. इसके विपरीत उनकी विचार शक्ति व्यर्थ हो गई तथा उनके जड़ हृदयों पर अंधकार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दावा था कि वे बुद्धिमान हैं किंतु वे बिलकुल मूर्ख साबित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उन्होंने अविनाशी परमेश्वर के प्रताप को बदलकर नाशमान मनुष्य, पक्षियों, पशुओं तथा रेंगते जंतुओं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परमेश्वर ने भी उन्हें उनके हृदय की अभिलाषाओं की मलिनता के लिए छोड़ दिया कि वे आपस में बुरे कामों में अपने शरीर का अनादर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 वे हैं, जिन्होंने परमेश्वर के सच का बदलाव झूठ से किया. ये वे हैं, जिन्होंने सृष्टि की वंदना अर्चना की, न कि सृष्टिकर्ता की, जो सदा-सर्वदा वंदनीय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देख परमेश्वर ने उन्हें निर्लज्ज कामनाओं को सौंप दिया. फलस्वरूप उनकी स्त्रियों ने प्राकृतिक यौनाचार के स्थान पर अप्राकृतिक यौनाचार अपना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प्रकार स्त्रियों के साथ प्राकृतिक यौनाचार को छोड़कर पुरुष अन्य पुरुष के लिए कामाग्नि में जलने लगे. पुरुष, पुरुष के साथ ही निर्लज्ज व्यवहार करने लगे, जिसके फलस्वरूप उन्हें अपने ही शरीर में अपनी अपंगता का दुष्परिणाम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भी उन्होंने यह उचित न समझा कि परमेश्वर के समग्र ज्ञान को स्वीकार करें, इसलिये परमेश्वर ने उन्हें वह सब करने के लिए, जो अनुचित था, निकम्मे मन के वश में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उनमें सब प्रकार की बुराइयां समा गईं: दुष्टता, लोभ, दुष्कृति, जलन, हत्या, झगड़ा, छल, दुर्भाव, कानाफूसी,</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दूसरों की निंदा, परमेश्वर से घृणा, असभ्य, घमंड, डींग मारना, षड़्‍यंत्र रचना, माता-पिता की आज्ञा टालना,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निर्बुद्धि, विश्वासघाती, कठोरता और निर्दयता.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यद्यपि वे परमेश्वर के धर्ममय अध्यादेश से परिचित हैं कि इन सबका दोषी व्यक्ति मृत्यु दंड के योग्य है, वे न केवल स्वयं ऐसा काम करते हैं, परंतु उन्हें भी पूरा समर्थन देते हैं, जो इनका पालन करते हैं.</w:t>
      </w:r>
      <w:r>
        <w:rPr>
          <w:lang w:val="hi_IN" w:bidi="hi_IN"/>
        </w:rPr>
      </w:r>
      <w:r>
        <w:rPr>
          <w:lang w:val="hi_IN" w:bidi="hi_IN"/>
        </w:rPr>
      </w:r>
    </w:p>
    <w:p>
      <w:pPr/>
      <w:r>
        <w:rPr>
          <w:lang w:val="hi_IN" w:bidi="hi_IN"/>
        </w:rPr>
      </w:r>
    </w:p>
    <w:p>
      <w:pPr>
        <w:pStyle w:val="Heading2"/>
      </w:pPr>
      <w:r>
        <w:rPr>
          <w:lang w:val="hi_IN" w:bidi="hi_IN"/>
        </w:rPr>
        <w:t>Romans 2:1</w:t>
      </w:r>
      <w:r>
        <w:rPr>
          <w:lang w:val="hi_IN" w:bidi="hi_IN"/>
        </w:rPr>
      </w:r>
    </w:p>
    <w:p>
      <w:pPr/>
      <w:r>
        <w:rPr>
          <w:lang w:val="hi_IN" w:bidi="hi_IN"/>
        </w:rPr>
      </w:r>
      <w:r>
        <w:rPr>
          <w:vertAlign w:val="superscript"/>
          <w:lang w:val="hi_IN" w:bidi="hi_IN"/>
        </w:rPr>
        <w:t>1</w:t>
      </w:r>
      <w:r>
        <w:rPr>
          <w:lang w:val="hi_IN" w:bidi="hi_IN"/>
        </w:rPr>
        <w:t xml:space="preserve"> उपरोक्त के प्रकाश में तुममें से प्रत्येक आरोपी के पास अपने बचाव के लिए कोई भी तर्क बाकी नहीं रह जाता क्योंकि जिस विषय को लेकर तुम उस अन्य को दोषी घोषित कर रहे हो, उस विषय में तुम स्वयं पर दंड की आज्ञा प्रसारित कर रहे हो क्योंकि जिस विषय के लिए तुम उसे दोषी घोषित कर रहे हो, तुम स्वयं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यह मालूम है कि परमेश्वर अवश्य ही उन्हें दंड देंगे, जो इन बुरे कामों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जबकि तुम स्वयं इनका पालन करते हो, उन पर उंगली उठा रहे हो, जो इनका पालन करते हैं! क्या तुम यह सोचते हो कि तुम परमेश्वर के दंड से बच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इस सच्चाई को पहचाने बिना कि परमेश्वर की कृपा ही तुम्हें पश्चाताप करना सिखाती है, तुमने परमेश्वर के अनुग्रह, धीरज और सहनशीलता रूपी धन को तुच्छ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अपने हठीले मनवाले तथा पश्चाताप विरोधी हृदय के कारण अपने ही लिए उस क्रोध के दिन पर परमेश्वर के सच्चे न्याय के प्रकाशन के अवसर के लिए क्रोध जमा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ही प्रत्येक को उसके कामों के अनुसार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जिन्होंने महिमा, गौरव और अमरता को पाने के लिए अच्छे काम करते हुए बिना थके मेहनत की है, उन्हें अनंत जीवन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 स्वार्थी हैं, सच का तिरस्कार तथा दुष्टता का पालन करते हैं, उन्हें कोप और क्रोध.</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प्रत्येक बुरा करनेवाले के लिए दर्द और संकट तय किए गए हैं—सबसे पहले यहूदी के लिए और फिर यूनानी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प्रत्येक अच्छे काम करनेवाले के लिए महिमा, आदर और शांति तय हैं—सबसे पहले यहूदी के लिए और फिर यूनानी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पक्षपात परमेश्वर में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सभी जिन्होंने व्यवस्था को बिना जाने पाप किया है, व्यवस्था को बिना जाने नाश भी होंगे किंतु जिन्होंने व्यवस्था को जानकर पाप किया है, उनका न्याय भी व्यवस्था के अनुसार 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की दृष्टि में धर्मी वे नहीं, जो व्यवस्था के सुननेवाले हैं परंतु धर्मी वे हैं, जो व्यवस्था का पालन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व्यवस्था से पूरी तरह अनजान गैर-यहूदी अपनी मूल प्रवृत्ति के प्रभाव से व्यवस्था का पालन करते पाए जाते हैं. इसलिये व्यवस्था न होने पर भी वे स्वयं अपने लिए व्यवस्था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द्वारा वे यह प्रदर्शित करते हैं कि उनके हृदयों पर व्यवस्था लिखी है. इसकी गवाह है उनकी अंतरात्मा, जो उन पर दोष लगाने या उनके बचाव के द्वारा स्थिति का अनुमान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सब उस दिन स्पष्ट हो जाएगा जब परमेश्वर मसीह येशु के द्वारा मेरे माध्यम से प्रस्तुत ईश्वरीय सुसमाचार के अनुसार मनुष्य के गुप्‍त कामों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तुम—यदि तुम यहूदी हो तथा व्यवस्था का पालन करते हो; परमेश्वर से अपने संबंध का तुम्हें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 परमेश्वर की इच्छा मालूम है, तुम अच्छी-अच्छी वस्तुओं के समर्थक हो क्योंकि तुम्हें इनके विषय में व्यवस्था से सिखाया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 यह निश्चय है कि तुम दृष्टिहीनों के लिए सही मार्गदर्शक हो; जो अंधकार में हैं उनके लिए ज्योति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मंदबुद्धियों के गुरु तथा बालकों के शिक्षक हो क्योंकि तुमने व्यवस्था में उस ज्ञान तथा उस सच्चाई के नमूने को पहचान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तुम, जो अन्यों को शिक्षा देते हो, स्वयं को शिक्षा क्यों नहीं देते? तुम, जो यह उपदेश देते हो, “चोरी मत करो,” क्या तुम स्वयं ही चोरी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जो यह सिखाते हो, “व्यभिचार अनुचित है,” क्या तुम स्वयं ही व्यभिचार में लीन नहीं हो! तुम, जो मूर्तियों से घृणा का दिखावा करते हो, स्वयं ही उनके मंदिर नहीं लूटते!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जो व्यवस्था पर गर्व करते हो, क्या तुम स्वयं ही व्यवस्था भंग कर परमेश्वर की ही प्रतिष्ठा भंग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 कि पवित्र शास्त्र का ही लेख है: तुम गैर-यहूदियों के बीच परमेश्वर की निंदा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इसमें संदेह नहीं कि ख़तना का अपना महत्व है; उसी स्थिति में, जब तुम व्यवस्था का पालन करते हो; किंतु यदि तुमने व्यवस्था भंग कर ही दी तो तुम्हारा ख़तना, ख़तना रहित समान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यदि कोई बिना ख़तना का व्यक्ति व्यवस्था के आदेशों का पालन करता है, तब क्या उसका बिना ख़तना के होना ख़तना होने जैसा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शारीरिक रूप से बिना ख़तना के वह व्यक्ति, जो शारीरिक रूप से व्यवस्था का पालन करनेवाला है, क्या तुम पर उंगली न उठाएगा—तुम, जो स्वयं पर व्यवस्था की छाप लगाए हुए तथा ख़तना किए हुए भी हो और फिर भी व्यवस्था भंग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वास्तविक यहूदी वह नहीं, जिसका मात्र बाहरी स्वरूप यहूदी जैसा है; और न वास्तविक ख़तना वह है, जो बाहरी रूप से मात्र शरीर में ही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यहूदी वह है, जो अपने मन में यहूदी है तथा ख़तना वह है, जो पवित्र आत्मा के द्वारा हृदय का किया जाता है, न कि वह, जो मात्र व्यवस्था के अंतर्गत किया जाता है. इस प्रकार के व्यक्ति की प्रशंसा मनुष्यों द्वारा नहीं, परंतु परमेश्वर द्वारा की जाती है.</w:t>
      </w:r>
      <w:r>
        <w:rPr>
          <w:lang w:val="hi_IN" w:bidi="hi_IN"/>
        </w:rPr>
      </w:r>
      <w:r>
        <w:rPr>
          <w:lang w:val="hi_IN" w:bidi="hi_IN"/>
        </w:rPr>
      </w:r>
    </w:p>
    <w:p>
      <w:pPr/>
      <w:r>
        <w:rPr>
          <w:lang w:val="hi_IN" w:bidi="hi_IN"/>
        </w:rPr>
      </w:r>
    </w:p>
    <w:p>
      <w:pPr>
        <w:pStyle w:val="Heading2"/>
      </w:pPr>
      <w:r>
        <w:rPr>
          <w:lang w:val="hi_IN" w:bidi="hi_IN"/>
        </w:rPr>
        <w:t>Romans 3:1</w:t>
      </w:r>
      <w:r>
        <w:rPr>
          <w:lang w:val="hi_IN" w:bidi="hi_IN"/>
        </w:rPr>
      </w:r>
    </w:p>
    <w:p>
      <w:pPr/>
      <w:r>
        <w:rPr>
          <w:lang w:val="hi_IN" w:bidi="hi_IN"/>
        </w:rPr>
      </w:r>
      <w:r>
        <w:rPr>
          <w:vertAlign w:val="superscript"/>
          <w:lang w:val="hi_IN" w:bidi="hi_IN"/>
        </w:rPr>
        <w:t>1</w:t>
      </w:r>
      <w:r>
        <w:rPr>
          <w:lang w:val="hi_IN" w:bidi="hi_IN"/>
        </w:rPr>
        <w:t xml:space="preserve"> तब भला यहूदी होने का क्या लाभ या ख़तना से क्या उपलब्धि?</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 एक नज़रिए से बहुत कुछ! सबसे पहले तो यह कि यहूदियों को ही परमेश्वर के ईश्वरीय वचन सौंपे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इससे क्या अंतर पड़ता है कि कुछ ने विश्वास नहीं किया. क्या उनका अविश्वास परमेश्वर की विश्वासयोग्यता को समाप्‍त कर देता है? नहीं! बिलकुल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संसार का प्रत्येक व्यक्ति झूठा साबित हो सकता है किंतु परमेश्वर ही हैं, जो अपने वचन का पालन करते रहेंगे, जैसा कि पवित्र शास्त्र का लेख है: “आप अपनी बातों में धर्मी साबित हों तथा न्याय होने पर जय पाएं.”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यदि हमारे अधर्म परमेश्वर की धार्मिकता दिखाते हैं तो हम क्या कहें? क्या परमेश्वर के क्रोधित होने पर उन्हें अधर्मी कहा जाएगा? मैं यह सब मानवीय नज़रिए 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नहीं! बिलकुल नहीं! यह हो ही नहीं सकता! अन्यथा परमेश्वर संसार का न्याय कैसे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मेरे झूठ के कारण परमेश्वर का सच उनकी महिमा के लिए अधिक करके प्रकट होता है तो अब भी मुझे पापी घोषित क्यों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 कहने में क्या नुकसान है—जैसा कि हमारे लिए निंदा से भरे शब्दों में यह दावा भी कहा जा रहा कि यह हमारा ही कहना है—कि “चलो बुराई करें कि इससे ही कुछ भला हो जाए?” उन पर घोषित दंड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क्या हम उनसे उत्तम हैं? बिलकुल नहीं! हम पहले ही यह स्पष्ट कर चुके हैं कि यहूदी तथा यूनानी सभी पाप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पवित्र शास्त्र का लेख भी यही है: “कोई भी धर्मी नहीं—एक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कोई भी नहीं, जिसमें सोचने की शक्ति है; कोई भी नहीं, जो परमेश्वर को खोजता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सभी परमेश्वर से दूर हो गए, वे सब निकम्मे हो गए. कोई भी भलाई करनेवाला नहीं, एक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गले खुली कब्र तथा उनकी जीभ छल-कपट का साधन हैं.” “उनके होंठों से घातक सांपों का विष छलकता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मुंह शाप तथा कड़वाहट से भरे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“उनके पांव लहू बहाने के लिए फुर्तीले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विनाश तथा क्लेश उनके मार्ग में बिछे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शांति के मार्ग से वे हमेशा अनजान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दृष्टि में परमेश्वर के प्रति कोई भय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हमें यह तो मालूम हो गया कि व्यवस्था के निर्देश उन्हीं से कहते हैं, जो व्यवस्था के अधीन हैं कि हर एक मुंह बंद हो जाए और पूरा विश्व परमेश्वर के सामने हिसाब देनेवाला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सिर्फ व्यवस्था के पालन करने के द्वारा कोई भी व्यक्ति परमेश्वर की दृष्टि में धर्मी घोषित नहीं होगा. व्यवस्था के द्वारा सिर्फ यह अहसास होता है कि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अब स्थिति यह है कि व्यवस्था के बिना ही परमेश्वर की धार्मिकता प्रकट हो गई है, जिसका वर्णन पवित्र शास्त्र तथा भविष्यवक्ता करते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अर्थात् मसीह येशु में विश्वास द्वारा उपलब्ध परमेश्वर की धार्मिकता, जो उन सबके लिए है, जो मसीह येशु में विश्वास करते हैं, क्योंकि कोई भेद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पाप सभी ने किया है और सभी परमेश्वर की महिमा से दूर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परमेश्वर के अनुग्रह से पाप के छुटकारे द्वारा, प्रत्येक उस सेंत-मेंत छुटकारे में धर्मी घोषित किया जाता है, जो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मसीह येशु, जिन्हें परमेश्वर ने उनके लहू में विश्वास द्वारा प्रायश्चित बलि के रूप में सार्वजनिक रूप से प्रस्तुत किया. इसमें उनका लक्ष्य था कि अपनी ही धार्मिकता का सबूत मिलें, क्योंकि परमेश्वर अपनी सहनशीलता के कारण पूर्व युगों में किए गए पाप-दंड को इसलिये टालते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 परमेश्वर इस वर्तमान युग में अपनी धार्मिकता प्रकट करें कि वह स्वयं को तथा उसे धर्मी घोषित करें, जिसका विश्वास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हमारे घमंड का क्या हुआ? उसका बहिष्कार कर दिया गया है. किस सिद्धांत के द्वारा? कामों के सिद्धांत के द्वारा? नहीं! यह हुआ है विश्वास की व्यवस्था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हमारी मान्यता यह है: मनुष्य व्यवस्था का सिर्फ पालन करने के द्वारा नहीं परंतु अपने विश्वास द्वारा धर्मी घोषित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परमेश्वर सिर्फ यहूदियों ही के परमेश्वर हैं? क्या वह गैर-यहूदियों के परमेश्वर नहीं? निःसंदेह, वह उनके भी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परमेश्वर एक हैं. वही ख़तना किए हुओं तथा ख़तना रहित दोनों को उनके विश्वास के द्वारा धर्मी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 क्या हमारा विश्वास व्यवस्था को व्यर्थ ठहराता है? नहीं! बिलकुल नहीं! इसके विपरीत अपने विश्वास के द्वारा हम व्यवस्था को स्थिर करते हैं.</w:t>
      </w:r>
      <w:r>
        <w:rPr>
          <w:lang w:val="hi_IN" w:bidi="hi_IN"/>
        </w:rPr>
      </w:r>
      <w:r>
        <w:rPr>
          <w:lang w:val="hi_IN" w:bidi="hi_IN"/>
        </w:rPr>
      </w:r>
    </w:p>
    <w:p>
      <w:pPr/>
      <w:r>
        <w:rPr>
          <w:lang w:val="hi_IN" w:bidi="hi_IN"/>
        </w:rPr>
      </w:r>
    </w:p>
    <w:p>
      <w:pPr>
        <w:pStyle w:val="Heading2"/>
      </w:pPr>
      <w:r>
        <w:rPr>
          <w:lang w:val="hi_IN" w:bidi="hi_IN"/>
        </w:rPr>
        <w:t>Romans 4:1</w:t>
      </w:r>
      <w:r>
        <w:rPr>
          <w:lang w:val="hi_IN" w:bidi="hi_IN"/>
        </w:rPr>
      </w:r>
    </w:p>
    <w:p>
      <w:pPr/>
      <w:r>
        <w:rPr>
          <w:lang w:val="hi_IN" w:bidi="hi_IN"/>
        </w:rPr>
      </w:r>
      <w:r>
        <w:rPr>
          <w:vertAlign w:val="superscript"/>
          <w:lang w:val="hi_IN" w:bidi="hi_IN"/>
        </w:rPr>
        <w:t>1</w:t>
      </w:r>
      <w:r>
        <w:rPr>
          <w:lang w:val="hi_IN" w:bidi="hi_IN"/>
        </w:rPr>
        <w:t xml:space="preserve"> हम अपने गोत्रपिता अब्राहाम के विषय में क्या कहें—क्या था इस विषय में उनका अनुभव?</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कामों के द्वारा अब्राहाम को धार्मिकता प्राप्‍त हुई तो वह इसका घमंड अवश्य कर सकते थे, किंतु परमेश्वर के सामने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पवित्र शास्त्र का लेख क्या है? अब्राहाम ने परमेश्वर में विश्वास किया और इसी को उनकी धार्मिकता के रूप में मान्यता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मज़दूर की मज़दूरी उसका उपहार नहीं,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व्यक्ति, जो व्यवस्था का पालन तो नहीं करता किंतु परमेश्वर में, जो अधर्मी को निर्दोष घोषित करते हैं, विश्वास करता है, इसी विश्वास के द्वारा धर्मी व्यक्ति के रूप में मान्यता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दावीद ने उस व्यक्ति की धन्यता का वर्णन किया है, जिसे परमेश्वर ने व्यवस्था का पालन न करने पर भी धर्मी घोषित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धन्य हैं वे, जिनके अपराध क्षमा कर दिए गए, जिनके पापों को ढांप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धन्य है वह व्यक्ति, जिसके पापों का हिसाब प्रभु कभी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यह आशीषें मात्र ख़तना वालों तक ही सीमित है या इसमें ख़तना रहित भी शामिल हैं? हमारा मत यह है: अब्राहाम के विश्वास को उनकी धार्मिकता के रूप में मान्यता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 यह मान्यता किस अवस्था में दी गई थी? जब उनका ख़तना हुआ तब या जब वह ख़तना रहित ही थे? ख़तना की अवस्था में नहीं परंतु ख़तना रहित अवस्था 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ख़तना का चिह्न—विश्वास की धार्मिकता की मोहर—उस समय प्राप्‍त किया, जब वह ख़तना रहित ही थे इसका उद्देश्य था उन्हें उन सबके पिता-स्वरूप प्रतिष्ठित किया जाए, जो बिना ख़तना के विश्वास करेंगे, कि इस विश्वास को उनकी धार्मिकता के रूप में मान्यता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साथ ही अब्राहाम को उन ख़तना किए हुओं के पिता के रूप में प्रतिष्ठित किया जाए, जो ख़तना किए हुए ही नहीं परंतु जो हमारे पिता अब्राहाम के उस विश्वास का स्वभाव रखते हैं, जो उन्होंने अपने ख़तना के पहले ही दिखाया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प्रतिज्ञा का आधार, जो अब्राहाम तथा उनके वंशजों से की गई थी कि अब्राहाम पृथ्वी के वारिस होंगे, व्यवस्था नहीं परंतु विश्वास की धार्मिकता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व्यवस्था का पालन करने से उन्हें मीरास प्राप्‍त होती है तो विश्वास खोखला और प्रतिज्ञा बेअसर साबित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व्यवस्था क्रोध का पिता है किंतु जहां व्यवस्था है ही नहीं, वहां व्यवस्था का उल्लंघन भी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परिणामस्वरूप विश्वास ही उस प्रतिज्ञा का आधार है, कि परमेश्वर के अनुग्रह में अब्राहाम के सभी वंशजों को यह प्रतिज्ञा निश्चित रूप से प्राप्‍त हो सके—न केवल उन्हें, जो व्यवस्था के अधीन हैं परंतु उन्हें भी, जिनका विश्वास वैसा ही है, जैसा अब्राहाम का, जो हम सभी के गोत्रपिता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कि पवित्र शास्त्र का लेख है: “मैंने तुम्हें अनेक राष्ट्रों का पिता ठहराया है.” हमारे गोत्रपिता अब्राहाम ने उन्हीं परमेश्वर में विश्वास किया, जो मरे हुओं को जीवन देते हैं तथा अस्तित्व में आने की आज्ञा उन्हें देते हैं, जो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बिलकुल निराशा की स्थिति में भी अब्राहाम ने उनसे की गई इस प्रतिज्ञा के ठीक अनुरूप उस आशा में विश्वास किया: वह अनेकों राष्ट्रों के पिता होंगे, ऐसे ही होंगे तुम्हारे वंशज.</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अब्राहाम जानते थे कि उनका शरीर मरी हुए दशा में था क्योंकि उनकी आयु लगभग सौ वर्ष थी तथा साराह का गर्भ तो मृत था ही. फिर भी वह विश्वास में कमजोर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परमेश्वर की प्रतिज्ञा के संबंध में अपने विश्वास में विचलित न होकर, स्वयं को उसमें मजबूत करते हुए परमेश्वर की महिमा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तथा पूरी तरह निश्चिंत रहे कि वह, जिन्होंने यह प्रतिज्ञा की है, उसे पूरा करने में भी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अब्राहाम के लिए यही विश्वास की धार्मिकता मानी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लिए धार्मिकता मानी गई, ये शब्द मात्र उन्हीं के विषय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परंतु इनका संबंध हमसे भी है, जिन्हें परमेश्वर की ओर से धार्मिकता की मान्यता प्राप्‍त होगी—हम, जिन्होंने विश्वास उनमें किया है—जिन्होंने हमारे प्रभु येशु मसीह को मरे हुओं से दोबारा जीवित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हमारे अपराधों के कारण मृत्यु दंड के लिए सौंपे गए तथा हमें धर्मी घोषित कराने के लिए दोबारा जीवित किए गए.</w:t>
      </w:r>
      <w:r>
        <w:rPr>
          <w:lang w:val="hi_IN" w:bidi="hi_IN"/>
        </w:rPr>
      </w:r>
      <w:r>
        <w:rPr>
          <w:lang w:val="hi_IN" w:bidi="hi_IN"/>
        </w:rPr>
      </w:r>
    </w:p>
    <w:p>
      <w:pPr/>
      <w:r>
        <w:rPr>
          <w:lang w:val="hi_IN" w:bidi="hi_IN"/>
        </w:rPr>
      </w:r>
    </w:p>
    <w:p>
      <w:pPr>
        <w:pStyle w:val="Heading2"/>
      </w:pPr>
      <w:r>
        <w:rPr>
          <w:lang w:val="hi_IN" w:bidi="hi_IN"/>
        </w:rPr>
        <w:t>Romans 5:1</w:t>
      </w:r>
      <w:r>
        <w:rPr>
          <w:lang w:val="hi_IN" w:bidi="hi_IN"/>
        </w:rPr>
      </w:r>
    </w:p>
    <w:p>
      <w:pPr/>
      <w:r>
        <w:rPr>
          <w:lang w:val="hi_IN" w:bidi="hi_IN"/>
        </w:rPr>
      </w:r>
      <w:r>
        <w:rPr>
          <w:vertAlign w:val="superscript"/>
          <w:lang w:val="hi_IN" w:bidi="hi_IN"/>
        </w:rPr>
        <w:t>1</w:t>
      </w:r>
      <w:r>
        <w:rPr>
          <w:lang w:val="hi_IN" w:bidi="hi_IN"/>
        </w:rPr>
        <w:t xml:space="preserve"> इसलिये जब हम अपने विश्वास के द्वारा धर्मी घोषित किए जा चुके हैं, परमेश्वर से हमारा मेल-मिलाप हमारे प्रभु येशु मसीह के द्वारा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जिनके माध्यम से विश्वास के द्वारा हमारी पहुंच उस अनुग्रह में है, जिसमें हम अब स्थिर हैं. अब हम परमेश्वर की महिमा की आशा में आनंदित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इतना ही नहीं, हम अपने क्लेशों में भी आनंदित बने रहते हैं. हम जानते हैं कि क्लेश में से धीरज;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धीरज में से खरा चरित्र तथा खरे चरित्र में से आशा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आशा लज्जित कभी नहीं होने देती क्योंकि हमें दी हुई पवित्र आत्मा द्वारा परमेश्वर का प्रेम हमारे हृदयों में उंडेल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हम निर्बल ही थे, सही समय पर मसीह येशु ने अधर्मियों के लिए मृत्यु स्वीकार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शायद ही कोई किसी व्यवस्था के पालन करनेवाले के लिए अपने प्राण दे दे. हां, संभावना यह अवश्य है कि कोई किसी परोपकारी के लिए प्राण देने के लिए तैयार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परमेश्वर ने हमारे प्रति अपना प्रेम इस प्रकार प्रकट किया कि जब हम पापी ही थे, मसीह येशु ने हमारे लिए अपने प्राण त्याग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मसीह येशु के लहू के द्वारा धर्मी घोषित तो किए ही जा चुके हैं, इससे कहीं बढ़कर यह है कि हम उन्हीं के कारण परमेश्वर के क्रोध से भी बचाए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शत्रुता की अवस्था में परमेश्वर से हमारा मेल-मिलाप उनके पुत्र की मृत्यु के द्वारा हो गया तो इससे बढ़कर यह है कि मेल-मिलाप हो जाने के कारण उनके पुत्र के जीवन द्वारा हमारा उद्धार सुनिश्चित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इतना ही नहीं, मसीह येशु के कारण हम परमेश्वर में आनंदित हैं जिनके कारण हम इस मेल-मिलाप की स्थिति तक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मनुष्य के कारण पाप ने संसार में प्रवेश किया तथा पाप के द्वारा मृत्यु ने और मृत्यु सभी मनुष्यों में समा गई—क्योंकि पाप सभी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पाप व्यवस्था के प्रभावी होने से पहले ही संसार में मौजूद था लेकिन जहां व्यवस्था ही नहीं, वहां पाप गिना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आदम से मोशेह तक मृत्यु का शासन था—उन पर भी, जिन्होंने आदम के समान अनाज्ञाकारिता का पाप नहीं किया था. आदम उनके प्रतिरूप थे, जिनका आगमन होने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अपराध, वरदान के समान नहीं. एक मनुष्य के अपराध के कारण अनेकों की मृत्यु हुई, जबकि परमेश्वर के अनुग्रह तथा एक मनुष्य, मसीह येशु के अनुग्रह में दिया हुआ वरदान अनेकों अनेक में स्थापित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का वरदान उसके समान नहीं, जो एक मनुष्य के अपराध के परिणामस्वरूप आया. एक ओर तो एक अपराध से न्याय-दंड की उत्पत्ति हुई, जिसका परिणाम था दंड-आज्ञा मगर दूसरी ओर अनेकों अपराधों के बाद वरदान की उत्पत्ति हुई, जिसका परिणाम था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जब एक मनुष्य के अपराध के कारण एक ही मनुष्य के माध्यम से मृत्यु का शासन हो गया, तब इससे कहीं अधिक फैला हुआ है बड़ा अनुग्रह तथा धार्मिकता का वह वरदान, जो उनके जीवन में उस एक मनुष्य, मसीह येशु के द्वारा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जिस प्रकार मात्र एक अपराध का परिणाम हुआ सभी के लिए दंड-आज्ञा, उसी प्रकार धार्मिकता के मात्र एक काम का परिणाम हुआ सभी मनुष्यों के लिए जीवन की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 प्रकार मात्र एक व्यक्ति की अनाज्ञाकारिता के परिणामस्परूप अनेकों अनेक पापी हो गए, उसी प्रकार एक व्यक्ति की आज्ञाकारिता से अनेक धर्मी बना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व्यवस्था बीच में आई कि पाप का अहसास तेज हो. जब पाप का अहसास तेज हुआ तो अनुग्रह कहीं अधिक तेज होता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 जिस प्रकार पाप ने मृत्यु में शासन किया, उसी प्रकार अनुग्रह धार्मिकता के द्वारा हमारे प्रभु येशु मसीह में अनंत जीवन के लिए शासन करे.</w:t>
      </w:r>
      <w:r>
        <w:rPr>
          <w:lang w:val="hi_IN" w:bidi="hi_IN"/>
        </w:rPr>
      </w:r>
      <w:r>
        <w:rPr>
          <w:lang w:val="hi_IN" w:bidi="hi_IN"/>
        </w:rPr>
      </w:r>
    </w:p>
    <w:p>
      <w:pPr/>
      <w:r>
        <w:rPr>
          <w:lang w:val="hi_IN" w:bidi="hi_IN"/>
        </w:rPr>
      </w:r>
    </w:p>
    <w:p>
      <w:pPr>
        <w:pStyle w:val="Heading2"/>
      </w:pPr>
      <w:r>
        <w:rPr>
          <w:lang w:val="hi_IN" w:bidi="hi_IN"/>
        </w:rPr>
        <w:t>Romans 6:1</w:t>
      </w:r>
      <w:r>
        <w:rPr>
          <w:lang w:val="hi_IN" w:bidi="hi_IN"/>
        </w:rPr>
      </w:r>
    </w:p>
    <w:p>
      <w:pPr/>
      <w:r>
        <w:rPr>
          <w:lang w:val="hi_IN" w:bidi="hi_IN"/>
        </w:rPr>
      </w:r>
      <w:r>
        <w:rPr>
          <w:vertAlign w:val="superscript"/>
          <w:lang w:val="hi_IN" w:bidi="hi_IN"/>
        </w:rPr>
        <w:t>1</w:t>
      </w:r>
      <w:r>
        <w:rPr>
          <w:lang w:val="hi_IN" w:bidi="hi_IN"/>
        </w:rPr>
        <w:t xml:space="preserve"> तो फिर हम क्या कहें? क्या हम पाप करते जाएं कि अनुग्रह बहुत होता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नहीं! बिलकुल नहीं! यह कैसे संभव है कि हम, जो पाप के प्रति मर चुके हैं, उसी में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कहीं तुम इस सच्चाई से अनजान तो नहीं कि हम सभी, जो मसीह येशु में बपतिस्मा ले चुके हैं, उनकी मृत्यु में बपतिस्मा लिए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मृत्यु के बपतिस्मा में हम उनके साथ दफनाए जा चुके हैं कि जिस प्रकार मसीह येशु पिता के प्रताप में मरे हुओं में से जीवित किए गए, हम भी जीवन की नवीनता में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हम मसीह येशु की मृत्यु की समानता में उनके साथ जोड़े गए हैं तो निश्चित ही हम उनके पुनरुत्थान की समानता में भी उनके साथ जोड़े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यह मालूम है कि हमारा पहले का मनुष्यत्व मसीह येशु के साथ ही क्रूसित हो गया था कि हमारे पाप का शरीर निर्बल हो जाए और इसके बाद हम पाप के दास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जिसकी मृत्यु हो चुकी, वह पाप की अधीनता से मुक्त हो चुका.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यदि मसीह येशु के साथ हमारी मृत्यु हो चुकी है, हमारा विश्वास है कि हम उनके साथ जीवित भी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यह जानते हैं कि मरे हुओं में से जीवित मसीह येशु की मृत्यु अब कभी नहीं होगी; उन पर मृत्यु का अधिकार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यह मृत्यु हमेशा के लिए पाप के प्रति मृत्यु थी. अब उनका जीवन परमेश्वर से जुड़ा हुआ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तुम भी अपने आपको पाप के प्रति मरा हुआ तथा मसीह येशु में परमेश्वर के प्रति जीवित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अतःएव तुम अपने मरणशील शरीर में पाप का शासन न रहने दो कि उसकी लालसाओं के प्रति समर्पण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शरीर के अंगों को पाप के लिए अधर्म के साधन के रूप में प्रस्तुत न करते जाओ परंतु स्वयं को मरे हुओं में से जीवितों के समान परमेश्वर के सामने प्रस्तुत करो तथा अपने शरीर के अंगों को परमेश्वर के लिए धार्मिकता के साधन के रूप में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पाप की तुम पर प्रभुता नहीं रहेगी क्योंकि तुम व्यवस्था के नहीं परंतु अनुग्रह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क्या हम पापमय जीवन में लीन रहें—क्योंकि अब हम व्यवस्था के नहीं परंतु अनुग्रह के अधीन हैं? नहीं! बिलकुल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तुम्हें यह अहसास नहीं कि किसी के आज्ञापालन के प्रति समर्पित हो जाने पर तुम उसी के दास बन जाते हो, जिसका तुम आज्ञापालन करते हो? चाहे वह स्वामी पाप हो, जिसका अंत है मृत्यु या आज्ञाकारिता, जिसका अंत है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परमेश्वर के आभारी हैं कि तुम, जो पाप के दास थे, हृदय से उसी शिक्षा का पालन करने लगे हो, जिसके प्रति तुम समर्पित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अब पाप से छुटकारा पाकर तुम धार्मिकता के दास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शारीरिक दुर्बलताओं को ध्यान में रखते हुए मानवीय दृष्टि से मैं यह कह रहा हूं: जिस प्रकार तुमने अपने अंगों को अशुद्धता और अराजकता के दासत्व के लिए समर्पित कर दिया था, जिसका परिणाम था दिनोंदिन बढ़ती अराजकता; अब तुम अपने अंगों को धार्मिकता के दासत्व के लिए समर्पित कर दो, जिसका परिणाम होगा परमेश्वर के लिए तुम्हारा अलग किया 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कि जब तुम पाप के दास थे, तो धर्म की ओर से स्वतंत्र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जिनके लिए तुम आज लज्जित हो, उन सारे कामों से तुम्हें कौन सा लाभांश उपलब्ध हुआ? क्योंकि उनका अंत तो मृत्यु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अब तुम पाप से मुक्त होकर परमेश्वर के दास बनकर वह लाभ कमा रहे हो, जिसका परिणाम है (परमेश्वर के लिए) पवित्र किया जाना और इसका नतीजा है अनंत जीवन.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पाप की मज़दूरी मृत्यु है, किंतु हमारे प्रभु येशु मसीह में परमेश्वर का वरदान अनंत जीवन है.</w:t>
      </w:r>
      <w:r>
        <w:rPr>
          <w:lang w:val="hi_IN" w:bidi="hi_IN"/>
        </w:rPr>
      </w:r>
      <w:r>
        <w:rPr>
          <w:lang w:val="hi_IN" w:bidi="hi_IN"/>
        </w:rPr>
      </w:r>
    </w:p>
    <w:p>
      <w:pPr/>
      <w:r>
        <w:rPr>
          <w:lang w:val="hi_IN" w:bidi="hi_IN"/>
        </w:rPr>
      </w:r>
    </w:p>
    <w:p>
      <w:pPr>
        <w:pStyle w:val="Heading2"/>
      </w:pPr>
      <w:r>
        <w:rPr>
          <w:lang w:val="hi_IN" w:bidi="hi_IN"/>
        </w:rPr>
        <w:t>Romans 7:1</w:t>
      </w:r>
      <w:r>
        <w:rPr>
          <w:lang w:val="hi_IN" w:bidi="hi_IN"/>
        </w:rPr>
      </w:r>
    </w:p>
    <w:p>
      <w:pPr/>
      <w:r>
        <w:rPr>
          <w:lang w:val="hi_IN" w:bidi="hi_IN"/>
        </w:rPr>
      </w:r>
      <w:r>
        <w:rPr>
          <w:vertAlign w:val="superscript"/>
          <w:lang w:val="hi_IN" w:bidi="hi_IN"/>
        </w:rPr>
        <w:t>1</w:t>
      </w:r>
      <w:r>
        <w:rPr>
          <w:lang w:val="hi_IN" w:bidi="hi_IN"/>
        </w:rPr>
        <w:t xml:space="preserve"> प्रिय भाई बहिनो, तुम जो व्यवस्था से परिचित हो, क्या तुम्हें यह मालूम नहीं कि किसी भी व्यक्ति पर व्यवस्था की प्रभुता उसी समय तक रहती है जब तक वह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कानूनी तौर पर विवाहित स्त्री अपने पति से उसी समय तक बंधी रहती है जब तक उसका पति जीवित है, किंतु पति की मृत्यु होने पर वह कानूनी रूप से अपने पति से मुक्त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अपने पति के जीवित रहते हुए वह किसी अन्य पुरुष से संबंध बनाती है तो वह व्यभिचारिणी कहलाती है किंतु अपने पति की मृत्यु के बाद वह कानूनी रूप से स्वतंत्र हो जाती है और अन्य पुरुष से विवाह करने पर व्यभिचारिणी नहीं कहलाती.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मेरे प्रिय भाई बहिनो, तुम भी मसीह के शरीर के द्वारा व्यवस्था के प्रति मरे हुए हो कि तुम अन्य से जुड़ जाओ—उनसे, जो मरे हुओं में से जीवित किए गए कि परमेश्वर के लिए हमारा जीवन फलदायी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समय हम पाप के स्वभाव द्वारा नियंत्रित थे, पाप की लालसाएं, जो व्यवस्था द्वारा उत्तेजित की जाती थी, मृत्यु के फल के लिए हमारे अंगों में सक्रिय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अब हम उसके प्रति मरे सरीखे होकर, जिसने हमें बांध रखा था, व्यवस्था से स्वतंत्र कर दिए गए हैं कि हम व्यवस्था द्वारा स्थापित पुरानी रीति पर नहीं परंतु पवित्र आत्मा द्वारा एक नई रीति में सेवा करने लग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क्या इससे यह सिद्ध होता है कि व्यवस्था दोषी है? नहीं! बिलकुल नहीं! इसके विपरीत, व्यवस्था के बिना मेरे लिए पाप को पहचानना ही असंभव होता. मुझे लोभ के विषय में ज्ञान ही न होता यदि व्यवस्था यह आज्ञा न देता: लोभ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पाप ने ही आज्ञा के माध्यम से अच्छा अवसर मिलने पर मुझमें हर एक प्रकार का लालच उत्पन्‍न कर दिया. यही कारण है कि व्यवस्था के बिना पाप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समय था जब मैं व्यवस्था से स्वतंत्र अवस्था में जीवित था किंतु जब आज्ञा का आगमन हुआ, पाप जीवित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मेरी मृत्यु हो गई, और वह आज्ञा जिससे मुझे जीवित होना था, मेरी मृत्यु का कारण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पाप ने, आज्ञा में के अवसर का लाभ उठाते हुए मुझे भटका दिया और इसी के माध्यम से मेरी हत्या भी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व्यवस्था पवित्र है और आज्ञा पवित्र, धर्मी और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क्या वह, जो भला है, मेरे लिए मृत्यु का कारण हो गया? नहीं! बिलकुल नहीं! भलाई के द्वारा पाप ने मुझमें मृत्यु उत्पन्‍न कर दी कि पाप को पाप ही के रूप में प्रदर्शित किया जाए तथा आज्ञा के द्वारा यह बहुत ही पापमय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तो हमें मालूम ही है कि व्यवस्था आत्मिक है किंतु मैं हूं शारीरिक—पाप के दासत्व में पूरी तरह बिका हुआ!</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इसलिये कि यह मेरी समझ से हमेशा से परे है कि मैं क्या करता हूं—मैं वह नहीं करता, जो मैं करना चाहता हूं परंतु मैं वही करता हूं, जिससे मुझे घृणा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यदि मैं वही सब करता हूं, जो मुझे अप्रिय है, तो मैं व्यवस्था से सहमत हूं और स्वीकार करता हूं कि यह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अब ये काम मैं नहीं, मुझमें बसा हुआ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 मुझे मालूम है कि मुझमें अर्थात् मेरे शरीर में अंदर छिपा हुआ ऐसा कुछ भी नहीं, जो उत्तम हो. अभिलाषा तो मुझमें है किंतु उसका करना मुझसे हो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हित, जिसकी मुझमें अभिलाषा है, मुझसे करते नहीं बनता परंतु हो वह जाता है, जिसे मैं करना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यदि मैं वह करता हूं, जो मैं करना नहीं चाहता, तब वह मैं नहीं, परंतु मुझमें बसा हुआ पाप ही है, जो यह सब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मुझे इस सच का अहसास होता है कि जब भी मैं भलाई के लिए उतारू होता हूं, वहां मुझसे बुराई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भीतरी मनुष्यत्व तो परमेश्वर की व्यवस्था में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मैं अपने शरीर के अंगों में एक दूसरी व्यवस्था देख रहा हूं. यह मेरे मस्तिष्क में मौजूद व्यवस्था के विरुद्ध लड़ती है. इसने मुझे पाप की व्यवस्था का, जो मेरे शरीर के अंगों में मौजूद है, बंदी बना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कैसी दयनीय स्थिति है मेरी! कौन मुझे मेरी इस मृत्यु के शरीर से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धन्यवाद हो परमेश्वर का जो हमारे प्रभु येशु मसीह के द्वारा हमें छुड़ाते हैं! एक ओर तो मैं स्वयं अपने मस्तिष्क में परमेश्वर की व्यवस्था का दास हूं किंतु दूसरी ओर अपने शरीर में अपने पाप के स्वभाव का.</w:t>
      </w:r>
      <w:r>
        <w:rPr>
          <w:lang w:val="hi_IN" w:bidi="hi_IN"/>
        </w:rPr>
      </w:r>
      <w:r>
        <w:rPr>
          <w:lang w:val="hi_IN" w:bidi="hi_IN"/>
        </w:rPr>
      </w:r>
    </w:p>
    <w:p>
      <w:pPr/>
      <w:r>
        <w:rPr>
          <w:lang w:val="hi_IN" w:bidi="hi_IN"/>
        </w:rPr>
      </w:r>
    </w:p>
    <w:p>
      <w:pPr>
        <w:pStyle w:val="Heading2"/>
      </w:pPr>
      <w:r>
        <w:rPr>
          <w:lang w:val="hi_IN" w:bidi="hi_IN"/>
        </w:rPr>
        <w:t>Romans 8:1</w:t>
      </w:r>
      <w:r>
        <w:rPr>
          <w:lang w:val="hi_IN" w:bidi="hi_IN"/>
        </w:rPr>
      </w:r>
    </w:p>
    <w:p>
      <w:pPr/>
      <w:r>
        <w:rPr>
          <w:lang w:val="hi_IN" w:bidi="hi_IN"/>
        </w:rPr>
      </w:r>
      <w:r>
        <w:rPr>
          <w:vertAlign w:val="superscript"/>
          <w:lang w:val="hi_IN" w:bidi="hi_IN"/>
        </w:rPr>
        <w:t>1</w:t>
      </w:r>
      <w:r>
        <w:rPr>
          <w:lang w:val="hi_IN" w:bidi="hi_IN"/>
        </w:rPr>
        <w:t xml:space="preserve"> इसलिये अब उनके लिए, जो मसीह येशु में हैं, दंड की कोई आज्ञा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मसीह येशु में बसा हुआ, जीवन से संबंधित पवित्र आत्मा की व्यवस्था ने, तुम्हें पाप और मृत्यु की व्यवस्था से मुक्त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काम, जो व्यवस्था मनुष्य के पाप के स्वभाव के कारण पूरा करने में असफल साबित हुई, परमेश्वर ने पूरा कर दिया—उन्होंने निज पुत्र को ही पापमय मनुष्य के समान बनाकर पापबलि के रूप में भेज दिया. इस प्रकार उन्होंने पापमय शरीर में ही पाप को दंडित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हममें, जो पापी स्वभाव के अनुसार नहीं परंतु पवित्र आत्मा के अनुसार स्वभाव रखते हैं, व्यवस्था की उम्मीदें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जो पापी स्वभाव के हैं, उनका मन शारीरिक विषयों पर ही लगा रहता है, जिसका फल है मृत्यु तथा वे, जो पवित्र आत्मा के स्वभाव के हैं, उनका मन पवित्र आत्मा की अभिलाषाओं को पूरा करने पर लगा रहता है, जिसका परिणाम है जीवन और शांति.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पापी स्वभाव का मस्तिष्क परमेश्वर-विरोधी होता है क्योंकि वह परमेश्वर की व्यवस्था की अधीनता स्वीकार नहीं करता—वास्तव में यह करना उसके लिए असंभव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पापी स्वभाव के मनुष्य परमेश्वर को संतुष्ट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तुम पापी स्वभाव के नहीं परंतु पवित्र आत्मा में हो—यदि वास्तव में तुममें परमेश्वर का आत्मा वास करता है. जिस किसी में मसीह का आत्मा वास नहीं करता, वह मसीह का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इसलिये कि तुममें मसीह वास करता है, पाप के कारण शरीर के मृत होने पर भी धार्मिकता के कारण तुम्हारी आत्मा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तुममें परमेश्वर का आत्मा वास करता है, जिन्होंने मसीह येशु को मरे हुओं में से जीवित किया, तो वह, जिन्होंने मसीह येशु को मरे हुओं में से जीवित किया, तुम्हारे नाशमान शरीर को अपने उसी आत्मा के द्वारा, जिनका तुममें वास है, जीवित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प्रिय भाई बहिनो, हम पापी स्वभाव के कर्ज़दार नहीं कि हम इसके अनुसार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यदि तुम पापी स्वभाव के अनुसार व्यवहार कर रहे हो तो तुम मृत्यु की ओर हो किंतु यदि तुम पवित्र आत्मा के द्वारा पाप के स्वभाव के कामों को मारोगे तो तुम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सभी, जो परमेश्वर के आत्मा द्वारा चलाए जाते हैं, परमेश्वर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 दासत्व की वह आत्मा नहीं दी गई, जो तुम्हें दोबारा भय की ओर ले जाये, परंतु तुम्हें लेपालकपन की आत्मा प्रदान की गई है. इसी की प्रेरणा से हम पुकारते हैं, “अब्बा! पिता!”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स्वयं पवित्र आत्मा हमारी आत्मा के साथ इस सच्चाई की पुष्टि करते हैं कि हम परमेश्वर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 हम संतान ही हैं तो हम वारिस भी हैं—परमेश्वर के वारिस तथा मसीह येशु के सहवारिस—यदि हम वास्तव में उनके साथ यातनाएं सहते हैं कि हम उनके साथ गौरवान्वित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विचार से वह महिमा, हममें जिसका भावी प्रकाशन होगा, हमारे वर्तमान कष्टों से तुलनीय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सृष्टि बड़ी आशा भरी दृष्टि से परमेश्वर की संतान के प्रकट होने की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सृष्टि को हताशा के अधीन कर दिया गया है. यह उसकी अपनी इच्छा के अनुसार नहीं परंतु उनकी इच्छा के अनुसार हुआ है, जिन्होंने उसे इस आशा में अधीन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 स्वयं सृष्टि भी विनाश के दासत्व से छुटकारा पाकर परमेश्वर की संतान की महिमामय स्वतंत्रता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यह मालूम है कि सारी सृष्टि आज तक मानो प्रसव पीड़ा में कराह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इतना ही नहीं, हम भी, जिनमें होनेवाली महिमा के पहले से स्वाद चखने के रूप में पवित्र आत्मा का निवास है, अपने भीतरी मनुष्यत्व में कराहते हुए आशा भरी दृष्टि से लेपालकपन प्राप्‍त करने अर्थात् अपने शरीर के छुटकारे की प्रतीक्षा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इसी आशा में छुड़ाए गए हैं. जब आशा का विषय दृश्य हो जाता है तो आशा का अस्तित्व ही नहीं रह जाता. भला कोई उस वस्तु की आशा क्यों करेगा, जो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हमारी आशा का विषय वह है, जिसे हमने देखा नहीं है, तब हम धीरज से और अधिक आशा में उसकी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 पवित्र आत्मा भी हमारी दुर्बलता की स्थिति में हमारी सहायता के लिए हमसे जुड़ जाते हैं क्योंकि हम नहीं जानते कि प्रार्थना किस प्रकार करना सही है किंतु पवित्र आत्मा स्वयं हमारे लिए मध्यस्थ होकर ऐसी आहों के साथ जो बयान से बाहर है प्रार्थना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तथा मनों को जांचनेवाले परमेश्वर यह जानते हैं कि पवित्र आत्मा का उद्देश्य क्या है क्योंकि पवित्र आत्मा परमेश्वर की इच्छा के अनुसार पवित्र लोगों के लिए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 यह अहसास है कि जो लोग परमेश्वर से प्रेम करते हैं तथा परमेश्वर की इच्छा के अनुसार बुलाये गये हैं, उनके लिये सब बातें मिलकर भलाई ही को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इसलिये कि जिनके विषय में परमेश्वर को पहले से ज्ञान था, उन्हें परमेश्वर ने अपने पुत्र मसीह येशु के स्वरूप में हो जाने के लिए पहले से ठहरा दिया था कि मसीह येशु अनेक भाई बहिनों में पहलौठे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जिन्हें परमेश्वर ने पहले से ठहराया, उनको बुलाया भी है; जिनको उन्होंने बुलाया, उन्हें धर्मी घोषित भी किया; जिन्हें उन्होंने धर्मी घोषित किया, उन्हें परमेश्वर ने गौरवान्वित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 इस विषय में क्या कहा जा सकता है? यदि परमेश्वर हमारे पक्ष में हैं तो कौन हो सकता है हमारा विरोधी?</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परमेश्वर वह हैं, जिन्होंने अपने निज पुत्र को हम सबके लिए बलिदान कर देने तक में संकोच न किया. भला वह कैसे हमें उस पुत्र के साथ सभी कुछ उदारतापूर्वक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परमेश्वर के चुने हुओं पर आरोप भला कौन लगाएगा? परमेश्वर ही हैं, जो उन्हें निर्दोष घोषित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कौन है, जो उन्हें अपराधी घोषित करता है? मसीह येशु वह हैं, जिन्होंने अपने प्राणों का त्याग कर दिया, इसके बाद वह मरे हुओं में से जीवित किए गए, अब परमेश्वर के दायें पक्ष में आसीन हैं तथा वही हैं, जो हमारे लिए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कौन हमें मसीह के प्रेम से अलग करेगा? क्लेश, संकट, सताहट, अकाल, कंगाली, जोखिम या तलवार से मृत्यु?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ठीक जैसा पवित्र शास्त्र में लिखा भी है: “आपके निमित्त हम दिन भर मृत्यु का सामना करते रहते हैं; हमारी स्थिति वध के लिए निर्धारित भेड़ों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मगर इन सब विषयों में हम उनके माध्यम से, जिन्होंने हमसे प्रेम किया है, विजयी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क्योंकि मैं यह जानता हूं, कि न तो मृत्यु, न जीवन, न स्वर्गदूत, न प्रधानताएं, न वर्तमान, न भविष्य, न सामर्थ्य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न ऊंचाई, न गहराई और न कोई और सृष्टि हमारे प्रभु येशु मसीह में परमेश्वर के जो प्रेम है, उससे हमें अलग कर सकती है.</w:t>
      </w:r>
      <w:r>
        <w:rPr>
          <w:lang w:val="hi_IN" w:bidi="hi_IN"/>
        </w:rPr>
      </w:r>
      <w:r>
        <w:rPr>
          <w:lang w:val="hi_IN" w:bidi="hi_IN"/>
        </w:rPr>
      </w:r>
    </w:p>
    <w:p>
      <w:pPr/>
      <w:r>
        <w:rPr>
          <w:lang w:val="hi_IN" w:bidi="hi_IN"/>
        </w:rPr>
      </w:r>
    </w:p>
    <w:p>
      <w:pPr>
        <w:pStyle w:val="Heading2"/>
      </w:pPr>
      <w:r>
        <w:rPr>
          <w:lang w:val="hi_IN" w:bidi="hi_IN"/>
        </w:rPr>
        <w:t>Romans 9:1</w:t>
      </w:r>
      <w:r>
        <w:rPr>
          <w:lang w:val="hi_IN" w:bidi="hi_IN"/>
        </w:rPr>
      </w:r>
    </w:p>
    <w:p>
      <w:pPr/>
      <w:r>
        <w:rPr>
          <w:lang w:val="hi_IN" w:bidi="hi_IN"/>
        </w:rPr>
      </w:r>
      <w:r>
        <w:rPr>
          <w:vertAlign w:val="superscript"/>
          <w:lang w:val="hi_IN" w:bidi="hi_IN"/>
        </w:rPr>
        <w:t>1</w:t>
      </w:r>
      <w:r>
        <w:rPr>
          <w:lang w:val="hi_IN" w:bidi="hi_IN"/>
        </w:rPr>
        <w:t xml:space="preserve"> मसीह में मैं यह सच प्रकट कर रहा हूं—यह झूठ नहीं—पवित्र आत्मा में मेरी अंतरात्मा इस सच की पुष्टि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मेरा हृदय अत्यंत खेदित और बहुत पीड़ा 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यह कामना कर सकता था कि अच्छा होता कि स्वयं मैं शापित होता—अपने भाइयों के लिए, जो शारीरिक रूप से मेरे सजातीय हैं—मसीह से अलग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सभी इस्राएली हैं. लेपालकपन के कारण उत्तराधिकार, महिमा, वाचाएं, व्यवस्था, मंदिर की सेवा-आराधना निर्देश तथा प्रतिज्ञाएं इन्हीं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पुरखे भी इन्हीं के हैं तथा शारीरिक पक्ष के अनुसार मसीह भी इन्हीं के वंशज हैं, जो सर्वोच्च हैं, जो युगानुयुग स्तुति के योग्य परमेश्वर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परमेश्वर की प्रतिज्ञा विफल हो गयी? नहीं! वास्तविक इस्राएली वे सभी नहीं, जो इस्राएल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न ही मात्र अब्राहाम का वंशज होना उन्हें परमेश्वर की संतान बना देता है. इसके विपरीत, लिखा है: तुम्हारे वंशज यित्सहाक के माध्यम से नामित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अर्थात् शारीरिक रूप से जन्मे हुए परमेश्वर की संतान नहीं परंतु प्रतिज्ञा के अंतर्गत जन्मे हुए ही वास्तविक संतान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प्रतिज्ञा इस प्रकार की गई: “अगले वर्ष मैं इसी समय दोबारा आऊंगा और साराह का एक पुत्र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इतना ही नहीं, रेबेकाह भी एक अन्य उदाहरण हैं: जब उन्होंने गर्भधारण किया. उनके गर्भ में एक ही पुरुष—हमारे पूर्वज यित्सहाक से दो शिशु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यद्यपि अभी तक युगल शिशुओं का जन्म नहीं हुआ था तथा उन्होंने उचित या अनुचित कुछ भी नहीं किया था, परमेश्वर का उद्देश्य उनकी ही इच्छा के अनुसार अटल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कामों के कारण नहीं परंतु उनके कारण, जिन्होंने बुलाया है. रेबेकाह से कहा गया: “बड़ा छोटे की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कि पवित्र शास्त्र में लिखा है: “याकोब मेरा प्रिय था किंतु एसाव मेरा अप्रिय.”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इसका मतलब क्या हुआ? क्या इस विषय में परमेश्वर अन्यायी थे? नहीं! बिलकुल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ने मोशेह से कहा था, “मैं जिस किसी पर चाहूं, कृपादृष्टि करूंगा और जिस किसी पर चाहूं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 मनुष्य की इच्छा या प्रयासों पर नहीं, परंतु परमेश्वर की कृपादृष्टि पर निर्भर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पवित्र शास्त्र में फ़रोह को संबोधित करते हुए लिखा है: “तुम्हारी उत्पत्ति के पीछे मेरा एकमात्र उद्देश्य था तुममें मेरे प्रताप का प्रदर्शन कि सारी पृथ्वी में मेरे नाम का प्रचार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परमेश्वर अपनी इच्छा के अनुसार अपने चुने हुए जन पर कृपा करते तथा जिसे चाहते उसे हठीला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संभवतः तुममें से कोई यह प्रश्न उठाए, “तो फिर परमेश्वर हममें दोष क्यों ढूंढ़ते हैं? भला कौन उनकी इच्छा के विरुद्ध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कौन होते हो कि परमेश्वर से वाद-विवाद का दुस्साहस करो? क्या कभी कोई वस्तु अपने रचनेवाले से यह प्रश्न कर सकती है, “मुझे ऐसा क्यों बनाया है आपने?”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कुम्हार का यह अधिकार नहीं कि वह मिट्टी के एक ही पिंड से एक बर्तन अच्छे उपयोग के लिए तथा एक बर्तन साधारण उपयोग के लिए गढ़े?</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हुआ यदि परमेश्वर अपने क्रोध का प्रदर्शन और अपने सामर्थ्य के प्रकाशन के उद्देश्य से अत्यंत धीरज से विनाश के लिए निर्धारित पात्रों की सहते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इसमें उनका उद्देश्य यही था कि वह कृपापात्रों पर अपनी महिमा के धन को प्रकाशित कर सकें, जिन्हें उन्होंने महिमा ही के लिए पहले से तैयार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भी, जो उनके द्वारा बुलाए गए हैं, मात्र यहूदियों ही में से नहीं, परंतु गैर-यहूदियों में से भी.</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कि वह भविष्यवक्ता होशे के अभिलेख में भी कहते हैं: “मैं उन्हें ‘अपनी प्रजा’ घोषित करूंगा, जो मेरी प्रजा नहीं थे; तथा उन्हें ‘प्रिय’ संबोधित करूंगा, जो प्रियजन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“जिस स्थान पर उनसे यह कहा गया था, ‘तुम मेरी प्रजा नहीं हो,’ उसी स्थान पर वे ‘जीवित परमेश्वर की संतान’ घोषित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भविष्यवक्ता यशायाह इस्राएल के विषय में कातर शब्द में कहते हैं: “यद्यपि इस्राएल के वंशजों की संख्या समुद्रतट की बालू के कणों के तुल्य है, उनमें से थोड़े ही बचाए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परमेश्वर पृथ्वी पर अपनी दंड की आज्ञा का कार्य शीघ्र ही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ठीक जैसी भविष्यवक्ता यशायाह की पहले से लिखित बात है: “यदि स्वर्गीय सेनाओं के प्रभु ने हमारे लिए वंशज न छोड़े होते तो हमारी दशा सोदोम, और गोमोरा नगरों के समान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परिणाम क्या निकला? वे गैर-यहूदी, जो धार्मिकता को खोज भी नहीं रहे थे, उन्होंने धार्मिकता प्राप्‍त कर ली—वह भी वह धार्मिकता, जो विश्वास के द्वारा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धार्मिकता की व्यवस्था की खोज कर रहा इस्राएल उस व्यवस्था के भेद तक पहुंचने में असफल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 कारण है इसका? मात्र यह कि वे इसकी खोज विश्वास में नहीं परंतु मात्र रीतियों को पूरा करने के लिए करते रहे. परिणामस्वरूप उस ठोकर के पत्थर से उन्हें ठोकर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ठीक जैसा पवित्र शास्त्र का अभिलेख है: “मैं ज़ियोन में एक ठोकर के पत्थर तथा ठोकर खाने की चट्टान की स्थापना कर रहा हूं. जो इसमें विश्वास रखता है, वह लज्जित कभी न होगा.”</w:t>
      </w:r>
      <w:r>
        <w:rPr>
          <w:lang w:val="hi_IN" w:bidi="hi_IN"/>
        </w:rPr>
      </w:r>
      <w:r>
        <w:rPr>
          <w:lang w:val="hi_IN" w:bidi="hi_IN"/>
        </w:rPr>
      </w:r>
    </w:p>
    <w:p>
      <w:pPr/>
      <w:r>
        <w:rPr>
          <w:lang w:val="hi_IN" w:bidi="hi_IN"/>
        </w:rPr>
      </w:r>
    </w:p>
    <w:p>
      <w:pPr>
        <w:pStyle w:val="Heading2"/>
      </w:pPr>
      <w:r>
        <w:rPr>
          <w:lang w:val="hi_IN" w:bidi="hi_IN"/>
        </w:rPr>
        <w:t>Romans 10:1</w:t>
      </w:r>
      <w:r>
        <w:rPr>
          <w:lang w:val="hi_IN" w:bidi="hi_IN"/>
        </w:rPr>
      </w:r>
    </w:p>
    <w:p>
      <w:pPr/>
      <w:r>
        <w:rPr>
          <w:lang w:val="hi_IN" w:bidi="hi_IN"/>
        </w:rPr>
      </w:r>
      <w:r>
        <w:rPr>
          <w:vertAlign w:val="superscript"/>
          <w:lang w:val="hi_IN" w:bidi="hi_IN"/>
        </w:rPr>
        <w:t>1</w:t>
      </w:r>
      <w:r>
        <w:rPr>
          <w:lang w:val="hi_IN" w:bidi="hi_IN"/>
        </w:rPr>
        <w:t xml:space="preserve"> प्रिय भाई बहिनो, उनका उद्धार ही मेरी हार्दिक अभिलाषा तथा परमेश्वर से मेरी प्रार्थना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विषय में मैं यह गवाही देता हूं कि उनमें परमेश्वर के प्रति उत्साह तो है किंतु उनका यह उत्साह वास्तविक ज्ञान के अनुसार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धार्मिकता के विषय में अज्ञानता तथा अपनी ही धार्मिकता की स्थापना करने के उत्साह में उन्होंने स्वयं को परमेश्वर की धार्मिकता के अधीन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हर एक व्यक्ति के लिए, जो मसीह में विश्वास करता है, मसीह ही धार्मिकता की व्यवस्था की समाप्‍ति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मोशेह के अनुसार व्यवस्था पर आधारित धार्मिकता है, जो इनका अनुसरण करेगा, वह इनके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विश्वास पर आधारित धार्मिकता का भेद है: अपने मन में यह विचार न करो: स्वर्ग पर कौन चढ़ेगा, मसीह को उतार लाने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मसीह को मरे हुओं में से जीवित करने के उद्देश्य से पाताल में कौन उतरेगा?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है इसका मतलब: परमेश्वर का वचन तुम्हारे पास है—तुम्हारे मुख में तथा तुम्हारे हृदय में—विश्वास का वह संदेश, जो हमारे प्रचार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यदि तुम अपने मुख से मसीह येशु को प्रभु स्वीकार करते हो तथा हृदय में यह विश्वास करते हो कि परमेश्वर ने उन्हें मरे हुओं में से जीवित किया है तो तुम्हें उद्धार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विश्वास हृदय से किया जाता है, जिसका परिणाम है धार्मिकता तथा स्वीकृति मुख से होती है, जिसका परिणाम है उद्धार.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पवित्र शास्त्र का लेख है: हर एक, जो उनमें विश्वास करेगा, वह लज्जित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 तथा यूनानी में कोई भेद नहीं रह गया क्योंकि एक ही प्रभु सबके प्रभु हैं, जो उन सबके लिए, जो उनकी दोहाई देते हैं, अपार 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हर एक, जो प्रभु को पुकारेगा, उद्धार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भला उन्हें कैसे पुकारेंगे जिनमें उन्होंने विश्वास ही नहीं किया? वे भला उनमें विश्वास कैसे करेंगे, जिन्हें उन्होंने सुना ही नहीं? और वे भला सुनेंगे कैसे यदि उनकी उद्घोषणा करनेवाला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प्रचारक प्रचार कैसे कर सकेंगे यदि उन्हें भेजा ही नहीं गया? जैसा कि पवित्र शास्त्र का लेख है: कैसे सुहावने हैं वे चरण जिनके द्वारा अच्छी बातों का सुसमाचार लाया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भी सभी ने ईश्वरीय सुसमाचार पर ध्यान नहीं दिया. भविष्यवक्ता यशायाह का लेख है: “प्रभु! किसने हमारी बातों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स्पष्ट है कि विश्वास की उत्पत्ति होती है सुनने के माध्यम से तथा सुनना मसीह के वचन के माध्यम से.</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अब प्रश्न यह है: क्या उन्होंने सुना नहीं? निःसंदेह उन्होंने सुना है: उनका शब्द सारी पृथ्वी में तथा, उनका संदेश पृथ्वी के छोर तक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प्रश्न है, क्या इस्राएली इसे समझ सके? पहले मोशेह ने कहा: मैं एक ऐसी जनता के द्वारा तुममें जलनभाव उत्पन्‍न करूंगा, जो राष्ट्र है ही नहीं. मैं तुम्हें एक ऐसे राष्ट्र के द्वारा क्रोधित करूंगा, जिसमें समझ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भविष्यवक्ता यशायाह निडरतापूर्वक कहते हैं: मुझे तो उन्होंने पा लिया, जो मुझे खोज भी नहीं रहे थे तथा मैं उन पर प्रकट हो गया, जिन्होंने इसकी कामना भी नहीं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विषय में परमेश्वर का कथन है: “मैं आज्ञा न माननेवाली और हठीली प्रजा के सामने पूरे दिन हाथ पसारे रहा.”</w:t>
      </w:r>
      <w:r>
        <w:rPr>
          <w:lang w:val="hi_IN" w:bidi="hi_IN"/>
        </w:rPr>
      </w:r>
      <w:r>
        <w:rPr>
          <w:lang w:val="hi_IN" w:bidi="hi_IN"/>
        </w:rPr>
      </w:r>
    </w:p>
    <w:p>
      <w:pPr/>
      <w:r>
        <w:rPr>
          <w:lang w:val="hi_IN" w:bidi="hi_IN"/>
        </w:rPr>
      </w:r>
    </w:p>
    <w:p>
      <w:pPr>
        <w:pStyle w:val="Heading2"/>
      </w:pPr>
      <w:r>
        <w:rPr>
          <w:lang w:val="hi_IN" w:bidi="hi_IN"/>
        </w:rPr>
        <w:t>Romans 11:1</w:t>
      </w:r>
      <w:r>
        <w:rPr>
          <w:lang w:val="hi_IN" w:bidi="hi_IN"/>
        </w:rPr>
      </w:r>
    </w:p>
    <w:p>
      <w:pPr/>
      <w:r>
        <w:rPr>
          <w:lang w:val="hi_IN" w:bidi="hi_IN"/>
        </w:rPr>
      </w:r>
      <w:r>
        <w:rPr>
          <w:vertAlign w:val="superscript"/>
          <w:lang w:val="hi_IN" w:bidi="hi_IN"/>
        </w:rPr>
        <w:t>1</w:t>
      </w:r>
      <w:r>
        <w:rPr>
          <w:lang w:val="hi_IN" w:bidi="hi_IN"/>
        </w:rPr>
        <w:t xml:space="preserve"> तो मेरा प्रश्न यह है: क्या परमेश्वर ने अपनी प्रजा का त्याग कर दिया है? नहीं! बिलकुल नहीं! क्योंकि स्वयं मैं एक इस्राएली हूं—अब्राहाम की संतान तथा बिन्यामिन का वंशज.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ने अपनी पूर्वावगत प्रजा का त्याग नहीं कर दिया या क्या तुम यह नहीं जानते कि पवित्र शास्त्र में एलियाह से संबंधित भाग में क्या कहा गया है—इस्राएल के विरुद्ध होकर वह परमेश्वर से कैसे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उन्होंने आपके भविष्यद्वक्ताओं की हत्या कर दी है, उन्होंने आपकी वेदियां ध्वस्त कर दीं. मात्र मैं शेष रहा हूं और अब वे मेरे प्राणों के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परमेश्वर का उत्तर क्या था? “मैंने अपने लिए ऐसे सात हज़ार व्यक्ति चुन रखे हैं, जो बाल देवता के सामने नतमस्तक नहीं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ठीक इसी प्रकार वर्तमान में भी परमेश्वर के अनुग्रह में एक थोड़ा भाग चुना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यदि इसकी उत्पत्ति अनुग्रह के द्वारा ही हुई है तो इसका आधार काम नहीं हैं नहीं तो अनुग्रह, अनुग्रह नहीं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इसका परिणाम क्या निकला? इस्राएलियों को तो वह प्राप्‍त हुआ नहीं, जिसे वे खोज रहे थे; इसके विपरीत जो चुने हुए थे, उन्होंने इसे प्राप्‍त कर लिया तथा शेष हठीले बना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ठीक जिस प्रकार पवित्र शास्त्र का लेख है: “परमेश्वर ने उन्हें जड़ता की स्थिति में डाल दिया कि आज तक उनकी आंख देखने में तथा कान सुनने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दावीद का लेख है: “उनके भोज्य पदार्थ उनके लिए परीक्षा और फंदा, तथा ठोकर का पत्थर और प्रतिशोध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आंखों की ज्योति जाती रहे और वे देख न सकें, उनकी कमर स्थायी रूप से झुक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मेरा प्रश्न यह है: क्या उन्हें ऐसी ठोकर लगी कि वे कभी न उठ पाएं? नहीं! बिलकुल नहीं! यहूदियों के गिरने के द्वारा ही गैर-यहूदियों को उद्धार प्राप्‍त हुआ है कि यहूदियों में जलनभाव उत्पन्‍न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उनकी गिरावट ही संसार के लिए आत्मिक धन तथा उनकी असफलता ही गैर-यहूदियों के लिए आत्मिक धन साबित हुई है तो कितना ज्यादा होगा उन सभी की भरपूरी का प्रभाव!</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 तुमसे बातें करता हूं, जो गैर-यहूदी हो. अब, जबकि मैं गैर-यहूदियों के लिए प्रेरित हूं, मुझे अपनी सेवकाई का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 मैं किसी भी रीति से कुटुंबियों में जलनभाव उत्पन्‍न कर सकूं तथा इसके द्वारा उनमें से कुछ को तो उद्धार प्राप्‍त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यदि उनकी अस्वीकृति संसार से परमेश्वर के मेल-मिलाप का कारण बन गई है, तो उनकी स्वीकृति मरे हुओं में से जी उठने के अलावा क्या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भेंट का पहला पेडा पवित्र ठहरा तो गूंधा हुआ सारा आटा ही पवित्र है. यदि जड़ पवित्र है तो शाखाएं भी पवित्र ही हुईं 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कुछ शाखाएं तोड़ी गई तथा तुम, जो एक जंगली ज़ैतून हो, उनमें रोपे गए हो तथा उनके साथ ज़ैतून पेड़ की जड़ के अंग होने के कारण पौष्टिक सार के सहभागी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 उन शाखाओं का घमंड न भरना. यदि तुम घमंड भरते ही हो तो इस सच्चाई पर विचार करो: यह तुम नहीं, जो जड़ के पोषक हो परंतु जड़ ही है, जो तुम्हारा पोषक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तुम्हारा दूसरा तर्क होगा: “शाखाएं तोड़ी गई कि मुझे रोपा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ठीक है. किंतु उन्हें तो उनके अविश्वास के कारण अलग किया गया किंतु तुम स्थिर हो अपने विश्वास के कारण. इसके विषय में घमंड न भरते हुए श्रद्धा भाव को स्थान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परमेश्वर ने स्वाभाविक शाखाओं को भी न छोड़ा तो वह तुम पर भी कृपा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की कृपा तथा उनकी कठोरता पर विचार करो: गिरे हुए लोगों के लिए कठोरता तथा तुम्हारे लिए कृपा—यदि तुम वास्तव में उनकी कृपा की सीमा में बने रहते हो नहीं तो तुम्हें भी काटकर अलग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भी, यदि वे अपने अविश्वास के हठ में बने न रहें, रोपे जाएंगे क्योंकि परमेश्वर उन्हें रोपने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तुम्हें उस पेड़ से, जो प्राकृतिक रूप से जंगली ज़ैतून है, काटकर स्वभाव के विरुद्ध फल देनेवाले जैतून के पेड़ में जोड़ा गया है, तब वे शाखाएं, जो प्राकृतिक हैं, अपने ही मूल पेड़ में कितनी सरलतापूर्वक जोड़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प्रिय भाई बहिनो, मैं नहीं चाहता कि तुम इस भेद से अनजान रहो—ऐसा न हो कि तुम अपने ऊपर घमंड करने लगो—इस्राएलियों में यह कुछ भाग की कठोरता निर्धारित संख्या में गैर-यहूदियों के मसीह में आ जाने तक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 पूरा इस्राएल उद्धार प्राप्‍त करेगा—ठीक जिस प्रकार पवित्र शास्त्र का लेख है: उद्धारकर्ता का आगमन ज़ियोन से होगा. वह याकोब से अभक्ति को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मैं उनके पाप हर ले जाऊंगा, तब उनसे मेरी यही वाचा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ईश्वरीय सुसमाचार के दृष्टिकोण से तो वे तुम्हारे लिए परमेश्वर के शत्रु हैं किंतु चुन लिए जाने के दृष्टिकोण से पूर्वजों के लिए प्रियजन.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परमेश्वर द्वारा दिया गया वरदान तथा उनका बुलावा अटल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ठीक जिस प्रकार तुमने, जो किसी समय परमेश्वर की आज्ञा न माननेवाले थे, अब उन यहूदियों की अनाज्ञाकारिता के कारण कृपादृष्टि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अभी भी अनाज्ञाकारी हैं कि तुम पर दिखाई गई कृपादृष्टि के कारण उन पर भी कृपादृष्टि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समय परमेश्वर ने सभी को आज्ञा के उल्लंघन की सीमा में रख दिया है कि वह सभी पर कृपादृष्टि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ओह! कैसा अपार है परमेश्वर की बुद्धि और ज्ञान का भंडार! कैसे अथाह हैं उनके निर्णय! तथा कैसा रहस्यमयी है उनके काम करने का तरीका!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भला कौन जान सका है परमेश्वर के मन को? या कौन हुआ है उनका सलाहकार?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क्या किसी ने परमेश्वर को कभी कुछ दिया है कि परमेश्वर उसे वह लौटाएं?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हैं सब कुछ के स्रोत, वही हैं सब कुछ के कारक, वही हैं सब कुछ की नियति—उन्हीं की महिमा सदा-सर्वदा होती रहे, आमेन.</w:t>
      </w:r>
      <w:r>
        <w:rPr>
          <w:lang w:val="hi_IN" w:bidi="hi_IN"/>
        </w:rPr>
      </w:r>
      <w:r>
        <w:rPr>
          <w:lang w:val="hi_IN" w:bidi="hi_IN"/>
        </w:rPr>
      </w:r>
    </w:p>
    <w:p>
      <w:pPr/>
      <w:r>
        <w:rPr>
          <w:lang w:val="hi_IN" w:bidi="hi_IN"/>
        </w:rPr>
      </w:r>
    </w:p>
    <w:p>
      <w:pPr>
        <w:pStyle w:val="Heading2"/>
      </w:pPr>
      <w:r>
        <w:rPr>
          <w:lang w:val="hi_IN" w:bidi="hi_IN"/>
        </w:rPr>
        <w:t>Romans 12:1</w:t>
      </w:r>
      <w:r>
        <w:rPr>
          <w:lang w:val="hi_IN" w:bidi="hi_IN"/>
        </w:rPr>
      </w:r>
    </w:p>
    <w:p>
      <w:pPr/>
      <w:r>
        <w:rPr>
          <w:lang w:val="hi_IN" w:bidi="hi_IN"/>
        </w:rPr>
      </w:r>
      <w:r>
        <w:rPr>
          <w:vertAlign w:val="superscript"/>
          <w:lang w:val="hi_IN" w:bidi="hi_IN"/>
        </w:rPr>
        <w:t>1</w:t>
      </w:r>
      <w:r>
        <w:rPr>
          <w:lang w:val="hi_IN" w:bidi="hi_IN"/>
        </w:rPr>
        <w:t xml:space="preserve"> प्रिय भाई बहिनो, परमेश्वर की बड़ी दया के प्रकाश में तुम सबसे मेरी विनती है कि तुम अपने शरीर को परमेश्वर के लिए परमेश्वर को भानेवाला जीवन तथा पवित्र बलि के रूप में भेंट करो. यही तुम्हारी आत्मिक आराधना 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संसार के स्वरूप में न ढलो, परंतु मन के नए हो जाने के द्वारा तुममें जड़ से परिवर्तन हो जाए कि तुम परमेश्वर की इच्छा को, जो उत्तम, ग्रहण करने योग्य तथा त्रुटिहीन है, सत्यापित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मुझे दिए गए बड़े अनुग्रह के द्वारा मैं तुममें से हर एक को संबोधित करते हुए कहता हूं कि कोई भी स्वयं को अधिक न समझे, परंतु स्वयं के विषय में तुम्हारा आंकलन परमेश्वर द्वारा दिए गए विश्वास के परिमाण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इसलिये कि जिस प्रकार हमारे शरीर में अनेक अंग होते हैं और सब अंग एक ही काम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प्रकार हम, जो अनेक हैं, मसीह में एक शरीर तथा व्यक्तिगत रूप से सभी एक दूसरे 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हमें दिए गए अनुग्रह के अनुसार हममें पवित्र आत्मा द्वारा दी गई भिन्‍न-भिन्‍न क्षमताएं हैं. जिसे भविष्यवाणी की क्षमता प्राप्‍त है, वह उसका उपयोग अपने विश्वास के अनुसार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सेवकाई की, तो सेवकाई में; सिखाने की, तो सिखाने में;</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उपदेशक की, तो उपदेश देने में; सहायता की, तो बिना दिखावे के उदारतापूर्वक देने में; जिसे अगुवाई की, वह मेहनत के साथ अगुवाई करे तथा जिसे करुणाभाव की, वह इसका प्रयोग सहर्ष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 निष्कपट हो; बुराई से घृणा करो; आदर्श के प्रति आसक्त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आपसी प्रेम में समर्पित रहो; अन्यों को ऊंचा सम्मान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उत्साह कभी कम न हो; आत्मिक उत्साह बना रहे; प्रभु की सेवा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आशा में आनंद, क्लेशों में धीरज तथा प्रार्थना में नियमितता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पवित्र संतों की सहायता के लिए तत्पर रहो, आतिथ्य सत्कार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सतानेवालों के लिए तुम्हारे मुख से आशीष ही निकले—आशीष—न कि शाप;</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आनंदित हैं, उनके साथ आनंद मनाओ तथा जो शोकित हैं, उनके साथ शोक;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तुममें आपस में मेल भाव हो; तुम्हारी सोच में अहंकार न हो परंतु उनसे मिलने-जुलने के लिए तत्पर रहो, जो समाज की दृष्टि में छोटे हैं; स्वयं को ज्ञानवान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किसी के प्रति भी दुष्टता का बदला दुष्टता न हो; तुम्हारा स्वभाव सब की दृष्टि में सुहावना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संभव हो तो यथाशक्ति सभी के साथ मेल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प्रियजन, तुम स्वयं बदला न लो—इसे परमेश्वर के क्रोध के लिए छोड़ दो, क्योंकि शास्त्र का लेख है: बदला लेना मेरा काम है, प्रतिफल मैं दूंगा. प्रभु का कथन यह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तुम्हारा शत्रु भूखा है, उसे भोजन कराओ, यदि वह प्यासा है, उसे पानी दो; ऐसा करके तुम उसके सिर पर अंगारों का ढेर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बुराई से न हारकर बुराई को भलाई के द्वारा हरा दो.</w:t>
      </w:r>
      <w:r>
        <w:rPr>
          <w:lang w:val="hi_IN" w:bidi="hi_IN"/>
        </w:rPr>
      </w:r>
      <w:r>
        <w:rPr>
          <w:lang w:val="hi_IN" w:bidi="hi_IN"/>
        </w:rPr>
      </w:r>
    </w:p>
    <w:p>
      <w:pPr/>
      <w:r>
        <w:rPr>
          <w:lang w:val="hi_IN" w:bidi="hi_IN"/>
        </w:rPr>
      </w:r>
    </w:p>
    <w:p>
      <w:pPr>
        <w:pStyle w:val="Heading2"/>
      </w:pPr>
      <w:r>
        <w:rPr>
          <w:lang w:val="hi_IN" w:bidi="hi_IN"/>
        </w:rPr>
        <w:t>Romans 13:1</w:t>
      </w:r>
      <w:r>
        <w:rPr>
          <w:lang w:val="hi_IN" w:bidi="hi_IN"/>
        </w:rPr>
      </w:r>
    </w:p>
    <w:p>
      <w:pPr/>
      <w:r>
        <w:rPr>
          <w:lang w:val="hi_IN" w:bidi="hi_IN"/>
        </w:rPr>
      </w:r>
      <w:r>
        <w:rPr>
          <w:vertAlign w:val="superscript"/>
          <w:lang w:val="hi_IN" w:bidi="hi_IN"/>
        </w:rPr>
        <w:t>1</w:t>
      </w:r>
      <w:r>
        <w:rPr>
          <w:lang w:val="hi_IN" w:bidi="hi_IN"/>
        </w:rPr>
        <w:t xml:space="preserve"> तुममें से प्रत्येक प्रशासनिक अधिकारियों के अधीन रहे. यह इसलिये कि परमेश्वर द्वारा ठहराए अधिकारी के अलावा अन्य कोई अधिकारी नहीं है. वर्तमान अधिकारी परमेश्वर के द्वारा ही ठहराए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वह, जो अधिकारी का विरोध करता है, परमेश्वर के आदेश का विरोधी है और ऐसे विरोधी स्वयं अपने ऊपर दंड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अच्छे काम के लिए नहीं परंतु बुरे काम के लिए भय के कारण हैं. क्या तुम अधिकारियों से निर्भय रहना चाहते हो? तो वही करो, जो उचित है. इस पर तुम्हें अधिकारी की सराहना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अधिकारी तुम्हारे ही हित में परमेश्वर का सेवक है किंतु यदि तुम वह करते हो, जो बुरा है तो डरो क्योंकि उसके हाथ में तलवार व्यर्थ नहीं है. वह अधिकारी परमेश्वर द्वारा चुना हुआ सेवक है—कुकर्मियों के दंड के लिए प्रतिशोधी.</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यह सही है कि सिर्फ दंड के भय के कारण ही नहीं परंतु अंतरात्मा के हित में भी अधीन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इसी कारण राज्य-कर भी चुकाते हो कि राजा परमेश्वर के जनसेवक हैं और इसी काम के लिए समर्पित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जो कुछ दिया जाना निर्धारित है, उसे वह दो: जिसे कर देना है, उसे कर दो; जिसे शुल्क, उसे शुल्क; जिनसे डरना है, उनसे डरो तथा जो सम्मान के अधिकारी हैं, उनका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आपसी प्रेम के अलावा किसी के कर्ज़दार न हो. वह जो अपने पड़ोसी से प्रेम करता है, उसने व्यवस्था का पालन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व्यभिचार मत करो, हत्या मत करो, चोरी मत करो, लोभ मत करो, तथा इसके अतिरिक्त यदि कोई भी अन्य आज्ञा हो तो उसका सार यही है: अपने पड़ोसी के लिए तुम्हारा प्रेम वैसा ही हो जैसा तुम्हारा स्वयं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 पड़ोसी का बुरा नहीं करता. इसलिये प्रेम व्यवस्था की 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आवश्यक है कि तुम समय को पहचानो. तुम्हारा नींद से जाग जाने का समय आ चुका है. उस समय की तुलना में, जब हमने इस विश्वास को अपनाया था, हमारे उद्धार की पूर्ति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रात समाप्‍त होने पर है. दिन का आरंभ हो रहा है. इसलिये हम अंधकार के कामों को त्याग कर ज्योति के शस्त्र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हमारा स्वभाव समय के अनुसार—दिन के अनुकूल हो, न कि लीला-क्रीड़ा, पियक्कड़पन, व्यभिचार, भ्रष्‍ट आचरण, झगड़ा तथा जलन से भरा,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प्रभु येशु मसीह को धारण कर लो तथा शरीर की अभिलाषाओं को पूरा करने की इच्छा न करो.</w:t>
      </w:r>
      <w:r>
        <w:rPr>
          <w:lang w:val="hi_IN" w:bidi="hi_IN"/>
        </w:rPr>
      </w:r>
      <w:r>
        <w:rPr>
          <w:lang w:val="hi_IN" w:bidi="hi_IN"/>
        </w:rPr>
      </w:r>
    </w:p>
    <w:p>
      <w:pPr/>
      <w:r>
        <w:rPr>
          <w:lang w:val="hi_IN" w:bidi="hi_IN"/>
        </w:rPr>
      </w:r>
    </w:p>
    <w:p>
      <w:pPr>
        <w:pStyle w:val="Heading2"/>
      </w:pPr>
      <w:r>
        <w:rPr>
          <w:lang w:val="hi_IN" w:bidi="hi_IN"/>
        </w:rPr>
        <w:t>Romans 14:1</w:t>
      </w:r>
      <w:r>
        <w:rPr>
          <w:lang w:val="hi_IN" w:bidi="hi_IN"/>
        </w:rPr>
      </w:r>
    </w:p>
    <w:p>
      <w:pPr/>
      <w:r>
        <w:rPr>
          <w:lang w:val="hi_IN" w:bidi="hi_IN"/>
        </w:rPr>
      </w:r>
      <w:r>
        <w:rPr>
          <w:vertAlign w:val="superscript"/>
          <w:lang w:val="hi_IN" w:bidi="hi_IN"/>
        </w:rPr>
        <w:t>1</w:t>
      </w:r>
      <w:r>
        <w:rPr>
          <w:lang w:val="hi_IN" w:bidi="hi_IN"/>
        </w:rPr>
        <w:t xml:space="preserve"> विश्वास में कमजोर व्यक्ति को उसकी मान्यताओं के विषय में किसी भी शंका के बिना ही स्वीकार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व्यक्ति इस विश्वास से सब कुछ खाता है कि सभी कुछ भोज्य है किंतु जिसका विश्वास निर्बल है, वह मात्र साग-पात ही 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 सब कुछ खाता है, उसे तुच्छ दृष्टि से न देखे, जो सब कुछ नहीं खाता; इसी प्रकार वह, जो सब कुछ नहीं खाता, उस पर दोष न लगाए, जो सब कुछ खाता है क्योंकि परमेश्वर ने उसे स्वीकार कर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 हो तुम, जो किसी और के सेवक पर उंगली उठा रहे हो? सेवक स्थिर रहे या गिरे, यह उसके स्वामी की ज़िम्मेदारी है. वह स्थिर ही होगा क्योंकि प्रभु उसे स्थिर करने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कोई किसी एक विशेष दिन को महत्व देता है जबकि किसी अन्य के लिए सभी दिन एक समान होते हैं. हर एक अपनी-अपनी धारणा में ही पूरी तरह निश्चित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व्यक्ति किसी विशेष दिन को महत्व देता है, वह उसे प्रभु के लिए महत्व देता है तथा वह, जो सब कुछ खाता है, प्रभु के लिए खाता है क्योंकि वह इसके लिए परमेश्वर के प्रति धन्यवाद प्रकट करता है तथा जो नहीं खाता, वह प्रभु का ध्यान रखते हुए नहीं खाता तथा वह भी परमेश्वर ही के प्रति धन्यवाद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हममें से किसी का भी जीवन उसका अपना नहीं है और न ही किसी की मृत्यु स्वयं उसके लिए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यदि हम जीवित हैं तो प्रभु के लिए और यदि हमारी मृत्यु होती है, तो वह भी प्रभु के लिए ही. इसलिये हम जीवित रहें या हमारी मृत्यु हो, हम प्रभु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वह कारण है कि मसीह की मृत्यु हुई तथा वह मरे हुओं में से जीवित हो गए कि वह जीवितों तथा मरे हुओं दोनों ही के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तुम साथी पर आरोप क्यों लगाते हो? या तुम उसे तुच्छ क्यों समझते हो? हम सभी को परमेश्वर के न्याय आसन के सामने उपस्थित 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पवित्र शास्त्र का लेख है: “यह प्रभु का कहना है, ‘शपथ मेरे जीवन की, हर एक घुटना मेरे सामने झुक जाएगा, हर एक जीभ परमेश्वर को स्वीकार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हममें से प्रत्येक परमेश्वर को स्वयं अपना हिसाब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अब से हम एक दूसरे पर आरोप न लगाएं परंतु यह निश्चय करें कि हम अपने भाई के मार्ग में न तो बाधा उत्पन्‍न करेंगे और न ही ठोकर का कोई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यह मालूम है तथा प्रभु येशु मसीह में मैं पूरी तरह से निश्चित हूं कि अपने आप में कुछ भी अशुद्ध नहीं है. यदि किसी व्यक्ति ने किसी वस्तु को अशुद्ध मान ही लिया है, वह उसके लिए ही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आपके भोजन के कारण साथी उदास होता है तो तुम्हारा स्वभाव प्रेम के अनुसार नहीं रहा. अपने भोजन के कारण तो उसका विनाश न करो, जिसके लिए मसीह ने अपने प्राण दिए!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जो तुम्हारी दृष्टि में तुम्हारे लिए सही और उचित है, उसके विषय में अन्यों को निंदा करने का अवसर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परमेश्वर का राज्य मात्र खान-पान के विषय में नहीं परंतु पवित्र आत्मा में धार्मिकता, शांति तथा आनंद 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कोई मसीह की सेवा इस भाव में करता है, वह परमेश्वर को ग्रहण योग्य तथा मनुष्यों द्वारा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अपने सभी प्रयास पारस्परिक और एक दूसरे की उन्‍नति की दिशा में ही लक्षित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भोजन को महत्व देते हुए परमेश्वर के काम को न बिगाड़ो. वास्तव में सभी भोज्य पदार्थ स्वच्छ हैं किंतु ये उस व्यक्ति के लिए बुरे हो जाते हैं, जो इन्हें खाकर अन्य के लिए ठोकर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सही यह है कि न तो मांस का सेवन किया जाए और न ही दाखरस का या ऐसा कुछ भी किया जाए, जिससे साथी को ठोकर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 विषयों पर अपने विश्वास को स्वयं अपने तथा परमेश्वर के मध्य सीमित रखो. धन्य है वह व्यक्ति, जिसकी अंतरात्मा उसके द्वारा स्वीकृत किए गए विषयों में उसे नहीं धिक्कारती.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किसी व्यक्ति को अपने खान-पान के विषय में संशय है, वह अपने ऊपर दोष ले आता है क्योंकि उसका खान-पान विश्वास से नहीं है. जो कुछ विश्वास से नहीं, वह पाप है.</w:t>
      </w:r>
      <w:r>
        <w:rPr>
          <w:lang w:val="hi_IN" w:bidi="hi_IN"/>
        </w:rPr>
      </w:r>
      <w:r>
        <w:rPr>
          <w:lang w:val="hi_IN" w:bidi="hi_IN"/>
        </w:rPr>
      </w:r>
    </w:p>
    <w:p>
      <w:pPr/>
      <w:r>
        <w:rPr>
          <w:lang w:val="hi_IN" w:bidi="hi_IN"/>
        </w:rPr>
      </w:r>
    </w:p>
    <w:p>
      <w:pPr>
        <w:pStyle w:val="Heading2"/>
      </w:pPr>
      <w:r>
        <w:rPr>
          <w:lang w:val="hi_IN" w:bidi="hi_IN"/>
        </w:rPr>
        <w:t>Romans 15:1</w:t>
      </w:r>
      <w:r>
        <w:rPr>
          <w:lang w:val="hi_IN" w:bidi="hi_IN"/>
        </w:rPr>
      </w:r>
    </w:p>
    <w:p>
      <w:pPr/>
      <w:r>
        <w:rPr>
          <w:lang w:val="hi_IN" w:bidi="hi_IN"/>
        </w:rPr>
      </w:r>
      <w:r>
        <w:rPr>
          <w:vertAlign w:val="superscript"/>
          <w:lang w:val="hi_IN" w:bidi="hi_IN"/>
        </w:rPr>
        <w:t>1</w:t>
      </w:r>
      <w:r>
        <w:rPr>
          <w:lang w:val="hi_IN" w:bidi="hi_IN"/>
        </w:rPr>
        <w:t xml:space="preserve"> आवश्यक है कि हम, जो विश्वास में मजबूत हैं, कमज़ोरों की कमज़ोरी के प्रति धीरज का भाव रखें न कि सिर्फ अपनी प्रसन्‍नता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हममें से प्रत्येक अपने पड़ोसी की भलाई तथा उन्‍नति के लिए उसकी प्रसन्‍नता 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मसीह ने अपने आपको प्रसन्‍न नहीं किया जैसा कि पवित्र शास्त्र का लेख है: उनकी निंदा, जो आपके निंदक हैं, मुझ पर आ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पहले समय के सभी अभिलेख हमें शिक्षा देने के उद्देश्य से लिखे गए कि निरंतर प्रयास तथा पवित्र शास्त्र के प्रोत्साहन द्वारा हममें आशा का अनुभव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जो धीरज और प्रोत्साहन के दाता है, तुममें मसीह येशु के अनुरूप आपस में एकता का भाव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तुम एक मन और एक शब्द में परमेश्वर, हमारे प्रभु येशु मसीह के पिता का धन्यवाद और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एक दूसरे को स्वीकार करो—ठीक जिस प्रकार मसीह ने परमेश्वर की महिमा के लिए हमें स्वीकार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सुनो, परमेश्वर की सच्चाई की पुष्टि करने के लिए मसीह येशु ख़तना किए हुए लोगों के सेवक बन गए कि पूर्वजों से की गई प्रतिज्ञाओं की 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तथा गैर-यहूदी परमेश्वर की कृपादृष्टि के लिए उनकी महिमा करें, जैसा कि पवित्र शास्त्र का लेख है: इसलिये मैं गैर-यहूदियों के बीच आपका धन्यवाद करूंगा; मैं आपके नाम का गुणगान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लिखा है: गैर-यहूदियों! परमेश्वर की प्रजा के साथ मिलकर आनंद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यह भी: सभी गैर-यहूदियों! तुम प्रभु का धन्यवाद करो; सभी जनता उनका धन्यवाद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भविष्यवक्ता यशायाह ने भी कहा: यिशै की जड़ में कोपलें होंगी, तथा वह, जो उठेगा, गैर-यहूदियों पर शासन करेगा; वह सभी गैर-यहूदियों की आशा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जो आशा के स्रोत हैं, तुम्हारे विश्वास करने में तुम्हें सारे आनंद और शांति से भर दें, कि तुम पवित्र आत्मा के सामर्थ्य के द्वारा आशा में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प्रिय भाई बहिनो, तुम्हारे विषय में स्वयं मैं भी निश्चित हूं कि तुम भी सर्वगुणसम्पन्‍न, सभी ज्ञान से भरकर तथा एक दूसरे को कर्तव्य की याद दिलाने में पूरी तरह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मैंने कुछ विषयों पर तुम्हें साहस करके लिखा है कि तुम्हें इनका दोबारा स्मरण दिला सकूं. यह इसलिये कि मुझे परमेश्वर के द्वारा अनुग्रह प्रदान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मैं परमेश्वर के ईश्वरीय सुसमाचार के पुरोहित के रूप में गैर-यहूदियों के लिए मसीह येशु का सेवक बनूं कि गैर-यहूदी पवित्र आत्मा के द्वारा अलग किए जाकर परमेश्वर के लिए ग्रहण योग्य भेंट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मेरे पास मसीह येशु में परमेश्वर संबंधित विषयों पर गर्व करने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मात्र उन विषयों का वर्णन करना चाहूंगा, जो मसीह येशु ने मुझे माध्यम बनाकर मेरे प्रचार के द्वारा पूरे किए, जिसका परिणाम हुआ गैर-यहूदियों की आज्ञाकारिता.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सब अद्भुत चिह्नों तथा परमेश्वर के आत्मा के सामर्थ्य में किए गए कि येरूशलेम से लेकर सुदूर इल्लिरिकुम तक मसीह येशु के ईश्वरीय सुसमाचार का प्रचार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स्वयं मेरी बड़ी इच्छा तो यही रही है कि ईश्वरीय सुसमाचार का प्रचार उन्हीं क्षेत्रों में हो, जहां मसीह येशु के विषय में अब तक सुना नहीं गया कि मैं किसी अन्य व्यक्ति द्वारा रखी गई नींव पर निर्माण न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पवित्र शास्त्र का लेख है: वे, जिन्होंने उनका समाचार प्राप्‍त नहीं किया, उन्हें देखेंगे तथा वे, जिन्होंने कुछ भी नहीं सुना, समझ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वह कारण है कि तुमसे भेंट करने के लिए मेरे आने में बाधा पड़ती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इन देशों में मेरे सामने कोई स्थान बाकी नहीं रहा और अनेक वर्षों से मेरी यह इच्छा भी रही है कि तुमसे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 लिए यह संभव हो सकेगा जब मैं स्पेन यात्रा को जाऊंगा. मुझे आशा है कि जाते हुए तुमसे भेंट हो तथा थोड़े समय के लिए तुम्हारी संगति का आनंद लूं और तुम्हारी सहायता भी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इस समय तो मैं येरूशलेम के पवित्र लोगों की सहायता के लिए येरूशलेम की ओर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मकेदोनिया तथा आखाया प्रदेश की कलीसियाएं येरूशलेम के निर्धन पवित्र लोगों की सहायता के लिए खुशी से सामने आई.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सच मानो, उन्होंने यह खुशी से किया है. वे येरूशलेम वासियों के कर्ज़दार हैं क्योंकि जब गैर-यहूदियों ने उनसे आत्मिक धन प्राप्‍त किया है तो यह उचित ही है कि अब वे भौतिक वस्तुओं द्वारा भी उनकी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अपने कर्तव्य को पूरा कर जब मैं निश्चित हो जाऊंगा कि उन्हें यह राशि प्राप्‍त हो गई है, मैं स्पेन की ओर जाऊंगा तथा मार्ग में तुमसे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तो मुझे मालूम है कि जब मैं तुमसे भेंट करूंगा, मेरे साथ मसीह येशु की आशीष पूरी तरह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 प्रिय भाई बहिनो, हमारे प्रभु येशु मसीह तथा पवित्र आत्मा के प्रेम के द्वारा तुमसे मेरी विनती है कि मेरे साथ मिलकर परमेश्वर से मेरे लिए प्रार्थनाओं में जुट जाओ</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 मैं यहूदिया प्रदेश के अविश्वासी व्यक्तियों की योजनाओं से बच सकूं तथा येरूशलेम के पवित्र लोगों के प्रति मेरी सेवा उन्हें स्वीकार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 मैं परमेश्वर की इच्छा के द्वारा तुमसे आनंदपूर्वक भेंट कर सकूं तथा तुम्हारी संगति मेरे लिए एक सुखद विश्राम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शांति के परमेश्वर तुम सबके साथ रहें. आमेन.</w:t>
      </w:r>
      <w:r>
        <w:rPr>
          <w:lang w:val="hi_IN" w:bidi="hi_IN"/>
        </w:rPr>
      </w:r>
      <w:r>
        <w:rPr>
          <w:lang w:val="hi_IN" w:bidi="hi_IN"/>
        </w:rPr>
      </w:r>
    </w:p>
    <w:p>
      <w:pPr/>
      <w:r>
        <w:rPr>
          <w:lang w:val="hi_IN" w:bidi="hi_IN"/>
        </w:rPr>
      </w:r>
    </w:p>
    <w:p>
      <w:pPr>
        <w:pStyle w:val="Heading2"/>
      </w:pPr>
      <w:r>
        <w:rPr>
          <w:lang w:val="hi_IN" w:bidi="hi_IN"/>
        </w:rPr>
        <w:t>Romans 16:1</w:t>
      </w:r>
      <w:r>
        <w:rPr>
          <w:lang w:val="hi_IN" w:bidi="hi_IN"/>
        </w:rPr>
      </w:r>
    </w:p>
    <w:p>
      <w:pPr/>
      <w:r>
        <w:rPr>
          <w:lang w:val="hi_IN" w:bidi="hi_IN"/>
        </w:rPr>
      </w:r>
      <w:r>
        <w:rPr>
          <w:vertAlign w:val="superscript"/>
          <w:lang w:val="hi_IN" w:bidi="hi_IN"/>
        </w:rPr>
        <w:t>1</w:t>
      </w:r>
      <w:r>
        <w:rPr>
          <w:lang w:val="hi_IN" w:bidi="hi_IN"/>
        </w:rPr>
        <w:t xml:space="preserve"> मैं, हमारी बहन फ़ोइबे को, जो केनख्रेया नगर की कलीसिया की विश्वस्त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पवित्र लोगों के लिए सही है, प्रभु में उसे स्वीकार कर उसे जिस किसी रूप में भी सहायता की ज़रूरत हो, प्रदान करो. स्वयं उसने अनेकों की सहायता की है तथा मेरी भी.</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में मेरे सहसेवकों प्रिस्का तथा अकुलॉस को मेरा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मेरे हित में अपने प्राण जोख़िम में डाले थे. न केवल मैं परंतु गैर-यहूदियों की सभी कलीसियाएं उनकी ऋणी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कलीसिया को नमस्कार, जो उनके घर में इकट्ठा होती है. मेरे प्रिय मित्र ईपाएनेतॉस को नमस्कार. आसिया प्रदेश में उसी ने सबसे पहले मसीह को स्वीकार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मरियम को नमस्कार. उसने तुम्हारे लिए बहुत परिश्रम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आन्द्रोनिकॉस तथा यूनियस को नमस्कार. ये मेरे संबंधी तथा सहबंदी हैं. प्रेरितों में इनका स्थान वर्णनीय है. ये भी मुझसे पहले मसीह में आ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में मेरे प्रिय आम्पलियातॉस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मसीह में हमारे सहकर्मी अरबानस को नमस्कार और मेरे प्रिय स्ताख़ुस को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में प्रमाणित तथा स्वीकृत अपेल्लेस को नमस्कार. आरिस्तोबुलस के परिजनों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संबंधी हेरोदियॉन को नमस्कार. नारकिसस के परिजनों में से उन्हें, जो प्रभु के अनुगामी 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प्रभु के कर्मी त्रिफेना तथा त्रुफ़ोसा को नमस्कार. मेरे प्रिय परसिस को नमस्कार. उसने प्रभु में अथक परिश्रम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के चुने हुए व्यक्ति रूफ़ॉस को नमस्कार तथा उसकी माता को भी, जो मेरी भी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आसुन्क्रितॉस, फ़्लेगॉन, हेर्मेस, पात्रोबस, हेर्मेस तथा उनके सहयोगी भाई बहिनों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फ़िलोलोगॉस तथा यूलिया, नेरेयुस, उसकी बहन तथा ओलुम्पस तथा उनके साथ सभी पवित्र लोगों को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पारस्परिक नमस्कार पवित्र चुंबन के साथ हो. मसीह की सभी कलीसियाओं की ओर से तुम्हें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प्रिय भाई बहिनो, मेरी तुमसे विशेष विनती है कि उन पर विशेष ध्यान दो, जो तुम्हारे बीच फूट डालते तथा तुम्हें दी गई शिक्षा के मार्ग में बाधा उत्पन्‍न करते रहते हैं. उनसे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लोग हमारे प्रभु येशु मसीह के नहीं परंतु अपनी ही लालसाओं के दास हैं. अपनी चिकनी-चुपड़ी तथा चतुराई से की गई बातचीत के द्वारा वे भोले-भाले लोगों को भटका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 तुम्हारी आज्ञाकारिता के विषय में सुन चुके हैं. यह मेरे लिए आनंद का विषय है. फिर भी मेरी यह इच्छा है कि तुम भलाई के प्रति बुद्धिमान तथा बुराई के प्रति भोले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शांति के परमेश्वर शीघ्र ही शैतान को तुम्हारे पांवों के नीचे कुचल देंगे. हमारे प्रभु येशु मसीह का अनुग्रह तुम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 सहकर्मी तिमोथियॉस का नमस्कार. वैसे ही मेरे परिजन लुकियॉस, यासोन तथा सोसिपात्रॉस का 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पत्र के लिखनेवाले, तेर्तियॉस का तुम्हें प्रभु में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गायॉस का, जिसके यहां मैं अतिथि हूं और जिसके घर पर कलीसिया आराधना करती है, तुम्हें नमस्कार. नगर कोषाध्यक्ष इरास्तुस तथा संगी विश्वासी क्वार्तोस का भी तुम्हें नमस्कार.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हमारे प्रभु येशु मसीह का अनुग्रह तुम पर बना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उस परमेश्वर को, जो तुमको मेरे सुसमाचार और मसीह येशु के प्रचार द्वारा और सशक्त कर सकता, उस भेद के प्रकाशन के अनुसार, जो सनातन से छिपाकर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 अब परमेश्वर की आज्ञा के अनुसार भविष्यद्वक्ताओं के अभिलेखों द्वारा सभी राष्ट्रों पर प्रकट कर दिया गया है कि इसके द्वारा वे विश्वास की आज्ञाकारिता की ओर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येशु के द्वारा उन एकमात्र ज्ञानी परमेश्वर की महिमा सदा-सर्वदा होती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