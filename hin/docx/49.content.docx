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pStyle w:val="Heading2"/>
      </w:pPr>
      <w:r>
        <w:rPr>
          <w:lang w:val="hi_IN" w:bidi="hi_IN"/>
        </w:rPr>
        <w:t>License Information</w:t>
      </w:r>
      <w:r>
        <w:rPr>
          <w:lang w:val="hi_IN" w:bidi="hi_IN"/>
        </w:rPr>
      </w:r>
    </w:p>
    <w:p>
      <w:pPr/>
      <w:r>
        <w:rPr>
          <w:lang w:val="hi_IN" w:bidi="hi_IN"/>
        </w:rPr>
      </w:r>
      <w:r>
        <w:rPr>
          <w:b/>
          <w:lang w:val="hi_IN" w:bidi="hi_IN"/>
        </w:rPr>
        <w:t>Open Hindi Contemporary Version</w:t>
      </w:r>
      <w:r>
        <w:rPr>
          <w:lang w:val="hi_IN" w:bidi="hi_IN"/>
        </w:rPr>
        <w:t xml:space="preserve"> (Hindi) is based on</w:t>
      </w:r>
      <w:r>
        <w:rPr>
          <w:lang w:val="hi_IN" w:bidi="hi_IN"/>
        </w:rPr>
        <w:t xml:space="preserve">: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Ephesians 1:1</w:t>
      </w:r>
      <w:r>
        <w:rPr>
          <w:lang w:val="hi_IN" w:bidi="hi_IN"/>
        </w:rPr>
      </w:r>
    </w:p>
    <w:p>
      <w:pPr/>
      <w:r>
        <w:rPr>
          <w:lang w:val="hi_IN" w:bidi="hi_IN"/>
        </w:rPr>
      </w:r>
      <w:r>
        <w:rPr>
          <w:vertAlign w:val="superscript"/>
          <w:lang w:val="hi_IN" w:bidi="hi_IN"/>
        </w:rPr>
        <w:t>1</w:t>
      </w:r>
      <w:r>
        <w:rPr>
          <w:lang w:val="hi_IN" w:bidi="hi_IN"/>
        </w:rPr>
        <w:t xml:space="preserve"> पौलॉस की ओर से, जो परमेश्वर की इच्छा के अनुसार मसीह येशु का प्रेरित है, उन पवित्र लोगों को, जो इफ़ेसॉस नगर में मसीह येशु के विश्वासी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तुम्हें हमारे पिता परमेश्वर और हमारे प्रभु येशु मसीह की ओर से अनुग्रह और शांति प्राप्‍त होती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हमारे प्रभु येशु मसीह के परमेश्वर और पिता की स्तुति हो, जिन्होंने हमें मसीह में स्वर्गीय स्थानों में हर एक आत्मिक आशीष से आशीषित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उन्होंने संसार की सृष्टि से पूर्व ही हमें मसीह में चुन लिया कि हम उनकी दृष्टि में पवित्र व निष्कलंक हों. प्रेम में</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उन्होंने हमें अपनी इच्छा के भले उद्देश्य के अनुसार अपने लिए मसीह येशु के द्वारा आदि से ही अपनी संतान होने के लिए नियत किया,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 उनके अद्भुत अनुग्रह की स्तुति हो, जो उन्होंने हमें अपने उस प्रिय पुत्र में उदारतापूर्वक प्रदान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उन्हीं में हमें उनके बहुत अनुग्रह के अनुसार उनके लहू के द्वारा छुटकारा तथा अपराधों की क्षमा प्राप्‍त हुई</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अनुग्रह उन्होंने हम पर बहुतायत से बरसाया, उन्होंने सारी बुद्धिमानी और विवेक में,</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अपनी इच्छा का भेद हम पर अपने भले उद्देश्य के अनुसार प्रकट किया, जो उन्होंने स्वयं मसीह में स्थापित की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इंतजाम उन्होंने समयों को पूरा होने को ध्यान में रखकर मसीह में स्वर्ग तथा पृथ्वी की सभी वस्तुओं को इकट्ठा करने के लिए किया.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उन्हीं में उनके उद्देश्य के अनुरूप, जो अपनी इच्छा के अनुसार सभी कुछ संचालित करते हैं, हमने पहले से ठहराए जाकर एक मीरास प्राप्‍त की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 अंत में हम, जिन्होंने पहले से मसीह में आशा रखी, उनकी महिमा की स्तुति के साधन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जिनमें तुम्हें भी, जिन्होंने सत्य का वचन अर्थात् अपने उद्धार का ईश्वरीय सुसमाचार सुनकर प्रभु येशु मसीह में विश्वास किया है, उन्हीं में प्रतिज्ञा किए हुए पवित्र आत्मा से छाप लगाई गई,</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हमारी मीरास के बयाने के रूप में, परमेश्वर की निज प्रजा के रूप में छुटकारे, और उनकी महिमा की स्तुति के लिए हमें प्रदान किए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 कारण है कि मैं भी प्रभु येशु मसीह में तुम्हारे विश्वास और पवित्र लोगों के प्रति तुम्हारे प्रेम के विषय में सुनकर,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अपनी प्रार्थनाओं में तुम्हें याद करते हुए परमेश्वर को धन्यवाद देना नहीं छोड़ता.</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मेरी प्रार्थना यह है कि हमारे प्रभु येशु मसीह के परमेश्वर और प्रतापमय पिता तुम्हें ज्ञान व प्रकाशन की आत्मा प्रदान करें कि तुम उन्हें उत्तम रीति से जान सको.</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मैं प्रार्थना करता हूं कि अपने मन की आंखों के प्रकाशन से तुम जान सको कि उनकी बुलाहट की आशा और उनके पवित्र लोगों की मीरास के वैभव का धन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हम विश्वासियों के प्रति उनका सामर्थ्य कैसा महान है. यह सामर्थ्य उनकी महाशक्ति की काम-प्रणाली के अनुरूप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जिसे उन्होंने मसीह में प्रकाशित किया, जब उन्होंने उन्हें मरे हुओं में से जीवित कर स्वर्गीय स्थानों में अपनी दायीं ओर बैठाया,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सभी सत्ता, प्रधानता, सामर्थ्य, अधिकार और हर एक नाम के ऊपर, चाहे इस युग के या आनेवाले युग के.</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उन्होंने सब कुछ उनके अधीन कर दिया तथा कलीसिया के लिए सभी वस्तुओं का शिरोमणि ठहरा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कलीसिया, जो उनका शरीर, उनकी परिपूर्णता है, जो सब में सब कुछ भरकर करते हैं.</w:t>
      </w:r>
      <w:r>
        <w:rPr>
          <w:lang w:val="hi_IN" w:bidi="hi_IN"/>
        </w:rPr>
      </w:r>
      <w:r>
        <w:rPr>
          <w:lang w:val="hi_IN" w:bidi="hi_IN"/>
        </w:rPr>
      </w:r>
    </w:p>
    <w:p>
      <w:pPr/>
      <w:r>
        <w:rPr>
          <w:lang w:val="hi_IN" w:bidi="hi_IN"/>
        </w:rPr>
      </w:r>
    </w:p>
    <w:p>
      <w:pPr>
        <w:pStyle w:val="Heading2"/>
      </w:pPr>
      <w:r>
        <w:rPr>
          <w:lang w:val="hi_IN" w:bidi="hi_IN"/>
        </w:rPr>
        <w:t>Ephesians 2:1</w:t>
      </w:r>
      <w:r>
        <w:rPr>
          <w:lang w:val="hi_IN" w:bidi="hi_IN"/>
        </w:rPr>
      </w:r>
    </w:p>
    <w:p>
      <w:pPr/>
      <w:r>
        <w:rPr>
          <w:lang w:val="hi_IN" w:bidi="hi_IN"/>
        </w:rPr>
      </w:r>
      <w:r>
        <w:rPr>
          <w:vertAlign w:val="superscript"/>
          <w:lang w:val="hi_IN" w:bidi="hi_IN"/>
        </w:rPr>
        <w:t>1</w:t>
      </w:r>
      <w:r>
        <w:rPr>
          <w:lang w:val="hi_IN" w:bidi="hi_IN"/>
        </w:rPr>
        <w:t xml:space="preserve"> तुम अपने अपराधों और पापों में मरे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जिनमें तुम पहले इस संसार के अनुसार और आकाशमंडल के अधिकारी, उस आत्मा के अनुसार जी रहे थे, जो आत्मा अब भी आज्ञा न माननेवालों में काम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एक समय था जब हम भी इन्हीं में थे और अपनी वासनाओं में लीन रहते थे, शरीर और मन की अभिलाषाओं को पूरा करने में लगे हुए अन्यों के समान क्रोध की संतान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परंतु दया में धनी परमेश्वर ने अपने अपार प्रेम 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हम अपने अपराधों में मरे हुए थे, मसीह में हमें जीवित किया—उद्धार तुम्हें अनुग्रह ही से प्राप्‍त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परमेश्वर ने हमें मसीह येशु में जीवित किया और स्वर्गीय राज्य में उन्हीं के साथ बैठाया,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 वह आनेवाले समयों में अपने अनुग्रह का उत्तम धन मसीह येशु में हमारे लिए की गई कृपा में दिखा सकें.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अनुग्रह ही से, विश्वास के द्वारा तुम्हें उद्धार प्राप्‍त हुआ है. यह तुम्हारे कारण नहीं, बल्कि परमेश्वर का वरदान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यह कामों का प्रतिफल नहीं है कि कोई गर्व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हम परमेश्वर द्वारा पहले से ठहराए हुए भले कामों के लिए मसीह येशु में रचे गए परमेश्वर की रचना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इसलिये याद रखो कि तुम, जो अपने जन्म से गैर-यहूदी हो, जिन्हें ख़तनित लोग खतना-रहित कहते हैं—ख़तना, जो शरीर में मनुष्य द्वारा किया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याद रखो तुम उस समय संसार में मसीह से अलग, इस्राएल की नागरिकता से निकाले गए, प्रतिज्ञा की वाचाओं से अपरिचित, आशाहीन और परमेश्वर से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एक समय था जब तुम दूर थे, किंतु अब मसीह येशु में उनके लहू के द्वारा पास लाए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वह स्वयं हमारा मेल हैं, क्योंकि उन्होंने अपने शरीर में दोनों समूहों के बीच की दीवार को ढाह कर दोनों को एक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वह उन्होंने आदेशों की व्यवस्था जिसकी आज्ञाएं विधियों की रीति पर थी मिटा दी कि इसके द्वारा वह स्वयं में उन दो के स्थान पर एक नए मनुष्य को बनाकर मेल-मिलाप की स्थापना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क्रूस के द्वारा एक शरीर में हम दोनों का परमेश्वर से मेल-मिलाप करा सकें कि शत्रुता समाप्‍त की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वह आए और उन्हें, जो दूर थे और उन्हें भी, जो पास थे, शांति का संदेश सुनाया.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उन्हीं में होकर एक ही आत्मा में दोनों ही की पहुंच पिता परमेश्वर तक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इसलिये अब तुम परदेशी और मुसाफिर नहीं, परंतु परमेश्वर के पवित्र लोगों के साथ सहनागरिक और परमेश्वर के परिवार के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जिसकी संरचना प्रेरितों और भविष्यद्वक्ताओं द्वारा रखी गई नींव पर हुई, जिसकी आधारशिला स्वयं मसीह येशु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जिनमें सारी भवन की रचना एक साथ मिलकर प्रभु के लिए पवित्र मंदिर होने के लिए बढ़ती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जिनमें तुम सभी परमेश्वर का निवास स्थान होने के लिए पवित्र आत्मा द्वारा संयोजित किए जाते हुए बनाए जा रहे हो.</w:t>
      </w:r>
      <w:r>
        <w:rPr>
          <w:lang w:val="hi_IN" w:bidi="hi_IN"/>
        </w:rPr>
      </w:r>
      <w:r>
        <w:rPr>
          <w:lang w:val="hi_IN" w:bidi="hi_IN"/>
        </w:rPr>
      </w:r>
    </w:p>
    <w:p>
      <w:pPr/>
      <w:r>
        <w:rPr>
          <w:lang w:val="hi_IN" w:bidi="hi_IN"/>
        </w:rPr>
      </w:r>
    </w:p>
    <w:p>
      <w:pPr>
        <w:pStyle w:val="Heading2"/>
      </w:pPr>
      <w:r>
        <w:rPr>
          <w:lang w:val="hi_IN" w:bidi="hi_IN"/>
        </w:rPr>
        <w:t>Ephesians 3:1</w:t>
      </w:r>
      <w:r>
        <w:rPr>
          <w:lang w:val="hi_IN" w:bidi="hi_IN"/>
        </w:rPr>
      </w:r>
    </w:p>
    <w:p>
      <w:pPr/>
      <w:r>
        <w:rPr>
          <w:lang w:val="hi_IN" w:bidi="hi_IN"/>
        </w:rPr>
      </w:r>
      <w:r>
        <w:rPr>
          <w:vertAlign w:val="superscript"/>
          <w:lang w:val="hi_IN" w:bidi="hi_IN"/>
        </w:rPr>
        <w:t>1</w:t>
      </w:r>
      <w:r>
        <w:rPr>
          <w:lang w:val="hi_IN" w:bidi="hi_IN"/>
        </w:rPr>
        <w:t xml:space="preserve"> इसलिये मैं, पौलॉस, तुम गैर-यहूदियों के लिए मसीह येशु का बंदी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निश्चित ही तुमने परमेश्वर के अनुग्रह के उस प्रबंधन के विषय में सुना है, जो मुझे तुम्हारे लिए प्रदान किया गया,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अर्थात् वह भेद, जो मुझ पर प्रकाशन के द्वारा प्रकट किया गया, जिसका मैं संक्षेप में वर्णन पहले कर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 पढ़ते हुए तुम मसीह के भेद के विषय में मेरे विवेक को समझ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 मानव जाति पर अन्य पीढ़ियों में इस प्रकार प्रकट नहीं किया गया था, जिस प्रकार अब प्रभु के पवित्र प्रेरितों तथा भविष्यद्वक्ताओं पर पवित्र आत्मा में प्रकट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अब ईश्वरीय सुसमाचार के द्वारा गैर-यहूदी मसीह येशु में मीरास के साझी, एक ही शरीर के अंग और प्रतिज्ञा के सहभागी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परमेश्वर के अनुग्रह के वरदान में उनकी सक्रिय सामर्थ्य के अनुसार यह ईश्वरीय सुसमाचार मुझे सौंपा गया और मैं जिसका सेवक चुना गया.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मुझे, जो पवित्र लोगों में छोटे से भी छोटा हूं, गैर-यहूदियों में मसीह के अगम्य धन का प्रचार करने के लिए यह अनुग्रह प्रदान किया गया,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 सभी सृष्टि के सृजनहार परमेश्वर में युगों से गुप्‍त रखे गए इस भेद के प्रबंधन को सब पर प्रकट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 अब कलीसिया के द्वारा परमेश्वर का विभिन्‍न प्रकार का ज्ञान आकाशमंडल के प्रधानों और अधिकारियों पर प्रकट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उस सनातन उद्देश्य के अनुसार हुआ, जो परमेश्वर ने मसीह येशु हमारे प्रभु में पूरा किया.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जिनमें अपने विश्वास के द्वारा प्रवेश के लिए हमें साहस तथा भरोसा प्राप्‍त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इसलिये तुमसे मेरी यह विनती है कि तुम उन उत्पीड़नों के कारण, जो मैं तुम्हारे लिए सह रहा हूं, निराश न हो; क्योंकि वे तुम्हारा गौरव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कारण है कि मैं पिता के सामने घुटने टेकता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जिनमें स्वर्ग और पृथ्वी के हर एक गोत्र का नाम रखा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 वह अपनी अपार महिमा के अनुसार अपने पवित्र आत्मा के द्वारा तुम्हारे अंतरात्मा को शक्ति-सम्पन्‍न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 विश्वास के द्वारा मसीह तुम्हारे हृदय में वास करें और प्रेम में मजबूत व स्थिर होकर,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तुम सभी पवित्र जन मसीह के प्रेम की लंबाई, चौड़ाई, ऊंचाई व गहराई को भली-भांति समझ सको,</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मसीह के उस प्रेम को जान सको, जो ज्ञान से परे है कि परमेश्वर की सारी भरपूरी तुममें स्थापित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अब उन्हें जो हममें कार्यशील सामर्थ्य के द्वारा हमारी विनती और सोच और समझ से अपार कहीं अधिक बढ़कर करने में सक्षम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हममें इस समय सक्रिय सामर्थ्य के द्वारा, कलीसिया और मसीह येशु में उनकी महिमा पीढ़ी से पीढ़ी, सदा-सर्वदा होती रहे, आमेन.</w:t>
      </w:r>
      <w:r>
        <w:rPr>
          <w:lang w:val="hi_IN" w:bidi="hi_IN"/>
        </w:rPr>
      </w:r>
      <w:r>
        <w:rPr>
          <w:lang w:val="hi_IN" w:bidi="hi_IN"/>
        </w:rPr>
      </w:r>
    </w:p>
    <w:p>
      <w:pPr/>
      <w:r>
        <w:rPr>
          <w:lang w:val="hi_IN" w:bidi="hi_IN"/>
        </w:rPr>
      </w:r>
    </w:p>
    <w:p>
      <w:pPr>
        <w:pStyle w:val="Heading2"/>
      </w:pPr>
      <w:r>
        <w:rPr>
          <w:lang w:val="hi_IN" w:bidi="hi_IN"/>
        </w:rPr>
        <w:t>Ephesians 4:1</w:t>
      </w:r>
      <w:r>
        <w:rPr>
          <w:lang w:val="hi_IN" w:bidi="hi_IN"/>
        </w:rPr>
      </w:r>
    </w:p>
    <w:p>
      <w:pPr/>
      <w:r>
        <w:rPr>
          <w:lang w:val="hi_IN" w:bidi="hi_IN"/>
        </w:rPr>
      </w:r>
      <w:r>
        <w:rPr>
          <w:vertAlign w:val="superscript"/>
          <w:lang w:val="hi_IN" w:bidi="hi_IN"/>
        </w:rPr>
        <w:t>1</w:t>
      </w:r>
      <w:r>
        <w:rPr>
          <w:lang w:val="hi_IN" w:bidi="hi_IN"/>
        </w:rPr>
        <w:t xml:space="preserve"> इसलिये मैं, जो प्रभु के लिए बंदी हूं, तुमसे विनती करता हूं कि तुम्हारी जीवनशैली तुम्हारी बुलाहट के अनुरूप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तुममें विशुद्ध विनम्रता, सौम्यता तथा धीरज के साथ आपस में प्रेम में सहने का भाव भर 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शांति के बंधन में पवित्र आत्मा की एकता को यथाशक्ति संरक्षित बनाए रखो. एक ही शरीर है, एक ही आत्मा.</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ठीक इसी प्रकार वह आशा भी एक ही है जिसमें तुम्हें बुलाया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एक ही प्रभु, एक ही विश्वास, एक ही बपतिस्मा;</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सारी मानव जाति के पिता, जो सबके ऊपर, सबके बीच और सब में एक ही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किंतु हममें से हर एक को मसीह के वरदान के परिमाण के अनुसार अनुग्रह प्रदान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 संदर्भ में पवित्र शास्त्र का लेख है: “जब वह सबसे ऊंचे पर चढ़ गए, बंदियों को बंदी बनाकर ले गए और उन्होंने मनुष्यों को वरदान प्रदान किए.”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कहावत का मतलब क्या हो सकता है कि वह “सबसे ऊंचे पर चढ़ गए,” सिवाय इसके कि वह पहले अधोलोक में नीचे उतर गए?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वह, जो नीचे उतरे, वही हैं, जो आसमानों से भी ऊंचे स्थान में बड़े सम्मान के साथ चढ़े कि सारे सृष्टि को परिपूर्ण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उन्होंने कलीसिया को कुछ प्रेरित, कुछ भविष्यद्वक्ता, कुछ ईश्वरीय सुसमाचार सुनानेवाले तथा कुछ कलीसिया के रखवाले उपदेशक प्रदान किए,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 पवित्र सेवकाई के लिए सुसज्जित किए जाएं, कि मसीह का शरीर विकसित होता 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तक हम सभी को विश्वास और परमेश्वर-पुत्र के बहुत ज्ञान की एकता उपलब्ध न हो जाए—सिद्ध मनुष्य के समान—जो मसीह का संपूर्ण डीलडौल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हम बालक न रहेंगे, जो समुद्री लहरों जैसे इधर-उधर उछाले व फेंके जाते तथा मनुष्यों की ठग विद्या की आंधी और मनुष्य की चतुराइयों द्वारा बहाए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परंतु सच को प्रेमपूर्वक व्यक्त करते हुए हर एक पक्ष में हमारी उन्‍नति उनमें होती जाए, जो प्रधान हैं, अर्थात्, मसीह.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जिनके द्वारा सारा शरीर जोड़ों द्वारा गठकर और एक साथ मिलकर प्रेम में विकसित होता जाता है क्योंकि हर एक अंग अपना तय किया गया काम ठीक-ठाक करता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इसलिये मैं प्रभु के साथ पुष्टि करते हुए तुमसे विनती के साथ कहता हूं कि अब तुम्हारा स्वभाव गैर-यहूदियों के समान खोखली मन की रीति से प्रेरित न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उनके मन की कठोरता से उत्पन्‍न अज्ञानता के कारण वे परमेश्वर के जीवन से अलग हैं और उनकी बुद्धि अंधेरी 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सुन्‍न होकर उन्होंने स्वयं को लोभ से भरकर सब प्रकार की कामुकता और अनैतिकता के अधीन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मसीह के विषय में ऐसी शिक्षा तुम्हें नहीं दी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यदि वास्तव में तुमने उनके विषय में सुना और उनकी शिक्षा को ग्रहण किया है, जो मसीह येशु में सच के अनुरूप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इसलिये अपने पुराने स्वभाव से प्रेरित स्वभाव को त्याग दो, जो छल की लालसाओं के कारण भ्रष्‍ट होता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 तुम्हारे मन का स्वभाव नया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नए स्वभाव को धारण कर लो, जिसकी रचना धार्मिकता और पवित्रता में परमेश्वर के स्वरूप में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इसलिये झूठ का त्याग कर, हर एक व्यक्ति अपने पड़ोसी से सच ही कहे क्योंकि हम एक ही शरीर के अंग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“यदि तुम क्रोधित होते भी हो, तो भी पाप न करो.” सूर्यास्त तक तुम्हारे क्रोध का अंत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शैतान को कोई अवसर न दो.</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वह, जो चोरी करता रहा है, अब चोरी न करे किंतु परिश्रम करे कि वह अपने हाथों से किए गए उपयोगी कामों के द्वारा अन्य लोगों की भी सहायता कर सके, जिन्हें किसी प्रकार की ज़रूरत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तुम्हारे मुख से कोई भद्दे शब्द नहीं परंतु ऐसा वचन निकले, जो अवसर के अनुकूल, अन्यों के लिए अनुग्रह का कारण तथा सुननेवालों के लिए भला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परमेश्वर की पवित्र आत्मा को शोकित न करो, जिनके द्वारा तुम्हें छुटकारे के दिन के लिए छाप दी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सब प्रकार की कड़वाहट, रोष, क्रोध, झगड़ा, निंदा, आक्रोश तथा बैरभाव को स्वयं से अलग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एक दूसरे के प्रति कृपालु तथा सहृदय बने रहो, तथा एक दूसरे को उसी प्रकार क्षमा करो, जिस प्रकार परमेश्वर ने मसीह में तुम्हें क्षमा किया है.</w:t>
      </w:r>
      <w:r>
        <w:rPr>
          <w:lang w:val="hi_IN" w:bidi="hi_IN"/>
        </w:rPr>
      </w:r>
      <w:r>
        <w:rPr>
          <w:lang w:val="hi_IN" w:bidi="hi_IN"/>
        </w:rPr>
      </w:r>
    </w:p>
    <w:p>
      <w:pPr/>
      <w:r>
        <w:rPr>
          <w:lang w:val="hi_IN" w:bidi="hi_IN"/>
        </w:rPr>
      </w:r>
    </w:p>
    <w:p>
      <w:pPr>
        <w:pStyle w:val="Heading2"/>
      </w:pPr>
      <w:r>
        <w:rPr>
          <w:lang w:val="hi_IN" w:bidi="hi_IN"/>
        </w:rPr>
        <w:t>Ephesians 5:1</w:t>
      </w:r>
      <w:r>
        <w:rPr>
          <w:lang w:val="hi_IN" w:bidi="hi_IN"/>
        </w:rPr>
      </w:r>
    </w:p>
    <w:p>
      <w:pPr/>
      <w:r>
        <w:rPr>
          <w:lang w:val="hi_IN" w:bidi="hi_IN"/>
        </w:rPr>
      </w:r>
      <w:r>
        <w:rPr>
          <w:vertAlign w:val="superscript"/>
          <w:lang w:val="hi_IN" w:bidi="hi_IN"/>
        </w:rPr>
        <w:t>1</w:t>
      </w:r>
      <w:r>
        <w:rPr>
          <w:lang w:val="hi_IN" w:bidi="hi_IN"/>
        </w:rPr>
        <w:t xml:space="preserve"> परमेश्वर की प्रेम पात्र संतान होने के नाते, तुम परमेश्वर के पीछे चलनेवाले बनो.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तुम्हारा स्वभाव प्रेममय हो, जिस प्रकार मसीह ने तुमसे प्रेम किया है. वह हमारे लिए परमेश्वर के सामने स्वयं मनमोहक सुगंधित भेंट व बलि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जैसा कि पवित्र लोगों के लिए सही है, तुम्हारे बीच व्यभिचारिता, किसी भी प्रकार की मलिनता और किसी भी प्रकार के लोभ का वर्णन तक न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न ही तुम्हारे बीच निर्लज्जता और मूर्खता भरी बातचीत या अश्लील मज़ाक हो, जो हमेशा ही व्यर्थ है परंतु तुम्हारे बीच धन्यवाद ही सुना 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तुम यह अच्छी तरह से जानते हो कि किसी भी व्यभिचारी, मलिन तथा लोभी व्यक्ति का, जो मूर्तिपूजक ही है, मसीह और परमेश्वर के राज्य में मीरास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कोई तुम्हें व्यर्थ की बातों के जाल में न फंसा पाए क्योंकि इन सबके कारण अनाज्ञाकारी व्यक्ति परमेश्वर के क्रोध के भागी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उनके सहभागी न बनो.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इसके पहले तुम अंधकार थे, मगर अब प्रभु में ज्योति हो. इसलिये ज्योति की संतान की तरह स्वभाव 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ज्योति का फल सब प्रकार की धार्मिकता, सदाचार और सच में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डूंढ़ो कि हमारे किन कामों से प्रभु संतुष्ट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अंधकार के निष्फल कामों में शामिल न हो परंतु उन्हें संकोच प्रकाश में लाओ.</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 कामों की तो चर्चा करना भी लज्जास्पद है, जो अनाज्ञाकारियों द्वारा गुप्‍त में किए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ज्योति में आने पर सब कुछ प्रकट हो जाता है क्योंकि ज्योति ही है, जो सब कुछ प्रकट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 पर कहा गया है: “सोए हुए, जागो, मरे हुओं में से जी उठो, मसीह तुम पर ज्योति चमकाएंगे.”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अपने स्वभाव के विषय में विशेष रूप से सावधान रहो. तुम्हारा स्वभाव मूर्खों सा न हो परंतु बुद्धिमानों सा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समय का सदुपयोग करो, क्योंकि यह बुरे दिनों का समय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इसलिये निर्बुद्धि नहीं परंतु प्रभु की इच्छा के ज्ञान के लिए विवेक प्राप्‍त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दाखरस से मतवाले न हो क्योंकि इससे भ्रष्टाचार पैदा होती है. परंतु, पवित्र आत्मा से भर जाओ,</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प्रभु के लिए आपस में सारे हृदय से तुम भजन, स्तुति गान व आत्मिक गीत गाते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हर एक विषय के लिए हमेशा हमारे प्रभु येशु मसीह के नाम में पिता परमेश्वर के प्रति धन्यवाद देते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मसीह में आदर के कारण एक दूसरे के प्रति समर्पित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पत्नी, अपने पति के अधीन उसी प्रकार रहे, जैसे प्रभु के.</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क्योंकि पति उसी प्रकार अपनी पत्नी का सिर है, जिस प्रकार मसीह अपनी देह कलीसिया के सिर हैं, जिसके वह उद्धारकर्ता भी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जिस प्रकार कलीसिया मसीह के अधीन है, उसी प्रकार पत्नी हर एक विषय में पति के अधीन रहे.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पति, अपनी पत्नी से, उसी प्रकार प्रेम करे जिस प्रकार मसीह ने कलीसिया से प्रेम किया और स्वयं को उसके लिए बलिदान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 वह उसे वचन के स्‍नान के द्वारा पाप से शुद्ध कर अपने लिए अलग करे,</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 उसे अपने लिए ऐसी तेजस्वी कलीसिया बनाकर पेश करें जिसमें न कोई कलंक, न कोई झुर्री, न ही इनके जैसा कोई दोष हो परंतु वह पवित्र व निष्कलंक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 प्रकार, पति के लिए उचित है कि वह अपनी पत्नी से वैसे ही प्रेम करे जैसे अपने शरीर से करता है. वह, जो अपनी पत्नी से प्रेम करता है, स्वयं से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क्योंकि कोई भी अपने शरीर से घृणा नहीं करता परंतु स्नेहपूर्वक उसका पोषण करता है, जिस प्रकार मसीह कलीसिया का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“क्योंकि हम उनके शरीर के अंग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 कारण पुरुष अपने माता-पिता को छोड़कर अपनी पत्नी से मिला रहेगा तथा वे दोनों एक देह होंगे”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यह एक गहरा भेद है और मैं यह मसीह और कलीसिया के संदर्भ में उपयोग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फिर भी, तुममें से हर एक अपनी पत्नी से अपने समान प्रेम करें और पत्नी अपने पति का सम्मान करे.</w:t>
      </w:r>
      <w:r>
        <w:rPr>
          <w:lang w:val="hi_IN" w:bidi="hi_IN"/>
        </w:rPr>
      </w:r>
      <w:r>
        <w:rPr>
          <w:lang w:val="hi_IN" w:bidi="hi_IN"/>
        </w:rPr>
      </w:r>
    </w:p>
    <w:p>
      <w:pPr/>
      <w:r>
        <w:rPr>
          <w:lang w:val="hi_IN" w:bidi="hi_IN"/>
        </w:rPr>
      </w:r>
    </w:p>
    <w:p>
      <w:pPr>
        <w:pStyle w:val="Heading2"/>
      </w:pPr>
      <w:r>
        <w:rPr>
          <w:lang w:val="hi_IN" w:bidi="hi_IN"/>
        </w:rPr>
        <w:t>Ephesians 6:1</w:t>
      </w:r>
      <w:r>
        <w:rPr>
          <w:lang w:val="hi_IN" w:bidi="hi_IN"/>
        </w:rPr>
      </w:r>
    </w:p>
    <w:p>
      <w:pPr/>
      <w:r>
        <w:rPr>
          <w:lang w:val="hi_IN" w:bidi="hi_IN"/>
        </w:rPr>
      </w:r>
      <w:r>
        <w:rPr>
          <w:vertAlign w:val="superscript"/>
          <w:lang w:val="hi_IN" w:bidi="hi_IN"/>
        </w:rPr>
        <w:t>1</w:t>
      </w:r>
      <w:r>
        <w:rPr>
          <w:lang w:val="hi_IN" w:bidi="hi_IN"/>
        </w:rPr>
        <w:t xml:space="preserve"> हे बालको, प्रभु में अपने माता-पिता का आज्ञापालन करें क्योंकि उचित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“अपने माता-पिता का सम्मान करो”—आज्ञाओं में से यह ऐसी पहली आज्ञा है जिसके साथ प्रतिज्ञा जुड़ी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“तुम्हारा भला हो और तुम पृथ्वी पर बहुत दिन तक जीवित रहो.”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तुममें जो पिता हैं, अपनी संतान को क्रोध न दिलाएं, परंतु प्रभु की शिक्षा व अनुशासन में उनका पालन पोषण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 दास हैं, अपने सांसारिक स्वामियों का आज्ञापालन सच्चाई से व एकचित्त होकर ऐसे करें मानो मसीह 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सब मात्र दिखावे के लिए व उन्हें प्रसन्‍न करने के उद्देश्य मात्र से नहीं परंतु मसीह के दास के रूप में हृदय से परमेश्वर की इच्छा की पूर्ति करते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सच्चे हृदय से स्वामियों की सेवा इस प्रकार करते रहो मानो मनुष्य मात्र की नहीं परंतु प्रभु की सेवा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जानते हुए कि हर एक मनुष्य चाहे वह दास हो या स्वतंत्र, अपने अच्छे कामों का प्रतिफल प्रभु से प्राप्‍त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 स्वामी हैं, वे भी दासों के साथ ऐसा ही व्यवहार करें और उन्हें डराना-धमकाना छोड़ दें, यह ध्यान रखते हुए कि तुम्हारे व दासों दोनों ही के स्वामी स्वर्ग में हैं, जिनके स्वभाव में किसी भी प्रकार का भेद-भाव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इसलिये, प्रभु व उनके अपार सामर्थ्य में बलवंत बनो.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परमेश्वर के सभी अस्त्र-शस्त्रों से स्वयं को सुसज्जित कर लो, कि तुम शैतान के छल-बल के प्रतिरोध में खड़े रह सको.</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हमारा मल्ल-युद्ध सिर्फ मनुष्यों से नहीं, परंतु प्रधानों, अधिकारियों, अंधकार की सांसारिक शक्तियों और आकाशमंडल में दुष्टता की आत्मिक सेनाओं से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इसलिये स्थिर खड़े रहने के लिए सभी ज़रूरतों को पूरी कर परमेश्वर के सभी अस्त्र-शस्त्रों से स्वयं को सुसज्जित कर लो कि तुम उस बुरे दिन में सामना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इसलिये अपनी कमर सच से कसकर, धार्मिकता का कवच धारण कर स्थिर खड़े रहो,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पांवों में शांति के ईश्वरीय सुसमाचार के प्रचार की तत्परता के जूते धारण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इनके अलावा विश्वास की ढाल भी, कि तुम दुष्ट के सभी जलते हुए बाणों को बुझा सको.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उद्धार का टोप तथा आत्मा की तलवार, परमेश्वर का वचन धारण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तथा आत्मा में हर समय विनती और प्रार्थना की जाती रहे. जागते हुए लगातार बिना थके प्रयास करना तुम्हारा लक्ष्य हो. सभी पवित्र लोगों के लिए निरंतर प्रार्थना किया करो.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मेरे लिए भी प्रार्थना करो कि मेरा मुख खुलने पर मुझे ईश्वरीय सुसमाचार के भेद की साहस के साथ बोलने की क्षमता प्रदान की जाए,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जिस ईश्वरीय सुसमाचार के लिए मैं इन बेड़ियों में भी राजदूत हूं कि मैं इनमें रहते हुए साहस के साथ बोल सकूं, जैसा कि सही भी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तुख़िकस, जो प्रभु में मेरा प्रिय भाई और एक विश्वासयोग्य सेवक है, तुम्हें मेरी सभी परिस्थितियों और गतिविधियों से अवगत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 उसे तुम्हारे पास इसी उद्देश्य से भेज रहा हूं, कि तुम हमारी स्थिति से अवगत हो जाओ, और वह तुम्हारे हृदयों को प्रोत्साहित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पिता परमेश्वर और प्रभु येशु मसीह की ओर से सभी भाई बहनों को शांति और विश्वास के साथ सप्रेम नमस्कार.</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उन सभी पर अनुग्रह होता रहे, जो हमारे प्रभु येशु मसीह से कभी न खत्म होनेवाला प्रेम करते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