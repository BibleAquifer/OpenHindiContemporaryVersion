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Philemon 1:1</w:t>
      </w:r>
      <w:r>
        <w:rPr>
          <w:lang w:val="hi_IN" w:bidi="hi_IN"/>
        </w:rPr>
      </w:r>
    </w:p>
    <w:p>
      <w:pPr/>
      <w:r>
        <w:rPr>
          <w:lang w:val="hi_IN" w:bidi="hi_IN"/>
        </w:rPr>
      </w:r>
      <w:r>
        <w:rPr>
          <w:vertAlign w:val="superscript"/>
          <w:lang w:val="hi_IN" w:bidi="hi_IN"/>
        </w:rPr>
        <w:t>1</w:t>
      </w:r>
      <w:r>
        <w:rPr>
          <w:lang w:val="hi_IN" w:bidi="hi_IN"/>
        </w:rPr>
        <w:t xml:space="preserve"> मसीह येशु के लिए बंदी पौलॉस तथा हमारे भाई तिमोथियॉस की ओर से, हमारे प्रिय सहकर्मी फ़िलेमोन,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हमारी बहन आप्फ़िया, हमारे साथी योद्धा आरखिप्पॉस और कलीसिया को, जो तुम्हारे घर में इकट्ठा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पिता परमेश्वर और प्रभु येशु मसीह का अनुग्रह व शांति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प्रार्थनाओं में तुम्हें याद करते हुए मैं हमेशा अपने परमेश्वर का धन्यवाद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मैं प्रभु येशु मसीह तथा सभी पवित्र लोगों के प्रति तुम्हारे प्रेम और विश्वास के बारे में 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मेरी प्रार्थना है कि तुम्हारे विश्वास का सहभागी होना हर एक वरदान के स्पष्ट अहसास के द्वारा, जो तुममें मसीह के लिए है, प्रभावशाली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प्रिय भाई बहनो, तुम्हारी प्रेम भावना से मुझे बहुत आनंद व प्रोत्साहन मिला है क्योंकि तुम्हारे कारण पवित्र लोगों के मन आनंदित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यद्यपि मुझे मसीह में तुम्हें यह आज्ञा देने का अधिकार है कि तुम्हारा क्या करना सही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मसीह येशु के लिए बंदी बूढ़ा पौलॉस, प्रेमवश तुमसे इस समय मात्र विनती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विनती मेरे पुत्र ओनेसिमॉस के संबंध में है, जो कारावास में मेरा आत्मिक पुत्र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 इससे पहले तुम्हारे लिए किसी काम का न था किंतु अब तुम्हारे और मेरे, दोनों के लिए बड़े काम का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जो अब मेरे हृदय का टुकड़ा है, मैं तुम्हारे पास वापस भेज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हालांकि मैं चाहता था कि उसे अपने पास ही रखूं कि वह तुम्हारा स्थान लेकर ईश्वरीय सुसमाचार के लिए मुझ बंदी की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मैंने तुम्हारी सलाह के बिना कुछ भी करना उचित न समझा कि तुम्हारी उदारता मजबूरीवश नहीं परंतु अपनी इच्छा से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वह तुमसे कुछ समय के लिए इसी कारण अलग हुआ कि तुम उसे हमेशा के लिए प्राप्‍त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दास के रूप में नहीं परंतु दास से ऊंचे एक प्रिय भाई के रूप में, विशेषकर मेरे लिए. वह मुझे तो अत्यंत प्रिय है ही किंतु मुझसे बढ़कर तुम्हें दोनों ही रूपों में—व्यक्ति के रूप में तथा प्रभु में भाई के रूप 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यदि तुम मुझे अपना सहभागी समझते हो तो मेरी विनती है कि तुम उसे ऐसे अपना लो जैसे तुमने मुझे अपनाया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उसने किसी भी प्रकार से तुम्हारी कोई हानि की है या उस पर तुम्हारा कोई कर्ज़ है तो उसे मेरे नाम लिख देना.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पौलॉस, अपने हाथ से यह लिख रहा हूं कि मैं वह कर्ज़ चुका दूंगा—मुझे तुम्हें यह याद दिलाना आवश्यक नहीं कि तुम्हारा सारा जीवन मेरा कर्ज़दार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प्रिय भाई बहनो, मेरी कामना है कि प्रभु में मुझे तुमसे यह सहायता प्राप्‍त हो और मेरा मन मसीह में आनंदित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तुम्हारे आज्ञाकारी होने पर भरोसा करके, मैं तुम्हें यह लिख रहा हूं क्योंकि मैं जानता हूं कि तुम मेरे कहे से कहीं अधिक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साथ ही, मेरे घर का भी प्रबंध करो क्योंकि मुझे आशा है कि तुम्हारी प्रार्थनाओं के उत्तर में मैं परमेश्वर द्वारा तुम्हें दोबारा लौटा दिया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मसीह येशु में मेरा साथी बंदी एपाफ़्रास.</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तथा मेरे सहकर्मी मार्कास, आरिस्तारख़ॉस, देमास और लूकॉस तुम्हें नमस्कार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प्रभु येशु मसीह का अनुग्रह तुम्हारी आत्मा के साथ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