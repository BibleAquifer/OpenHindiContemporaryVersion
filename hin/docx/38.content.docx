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Zechariah 1:1</w:t>
      </w:r>
      <w:r>
        <w:rPr>
          <w:lang w:val="hi_IN" w:bidi="hi_IN"/>
        </w:rPr>
      </w:r>
    </w:p>
    <w:p>
      <w:pPr/>
      <w:r>
        <w:rPr>
          <w:lang w:val="hi_IN" w:bidi="hi_IN"/>
        </w:rPr>
      </w:r>
      <w:r>
        <w:rPr>
          <w:vertAlign w:val="superscript"/>
          <w:lang w:val="hi_IN" w:bidi="hi_IN"/>
        </w:rPr>
        <w:t>1</w:t>
      </w:r>
      <w:r>
        <w:rPr>
          <w:lang w:val="hi_IN" w:bidi="hi_IN"/>
        </w:rPr>
        <w:t xml:space="preserve"> राजा दारयावेश के शासनकाल के दूसरे साल के आठवें महीने में याहवेह का यह वचन बेरेखियाह के पुत्र और इद्दो के पोते ज़करयाह भविष्यवक्ता के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तुम्हारे पूर्वजों से बहुत क्रोधित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लोगों को बताओ: सर्वशक्तिमान याहवेह का यह कहना है: ‘मेरे पास लौट आओ,’ सर्वशक्तिमान याहवेह की यह घोषणा है, ‘तो मैं भी तुम्हारे पास लौट आऊंगा,’ सर्वशक्तिमान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अपने पूर्वजों के समान मत बनो, जिन्हें पहले के भविष्यवक्ताओं ने पुकार-पुकारकर कहा था: सर्वशक्तिमान याहवेह का यह कहना है: ‘अपने बुरे चालचलन और अपने बुरे कार्यों को छोड़ो.’ किंतु उन्होंने न तो मेरी बातों को सुना और न ही मेरी ओर ध्यान दिया,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तुम्हारे पूर्वज अब कहां हैं? और भविष्यवक्ता, भविष्यद्वक्ता, क्या वे सदाकाल तक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 मेरे वचन और कानून, जो मैंने अपने सेवक भविष्यवक्ताओं को दिये थे, क्या वे तुम्हारे पूर्वजों की मृत्यु के बाद भी बने हुए नहीं हैं? “तब उन्होंने प्रायश्चित किया और कहा, ‘सर्वशक्तिमान याहवेह ने ठीक वही किया है जैसा कि हमारे चालचलन और हमारे कर्मों के कारण हमारे साथ किया जाना चाहिये, जैसा कि उन्होंने करने की ठानी थी.’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राजा दारयावेश के शासनकाल के दूसरे साल के ग्यारहवें महीने अर्थात् शबात महीने के चौबीसवें दिन याहवेह का यह वचन बेरेखियाह के पुत्र और इद्दो के पोते ज़करयाह भविष्यवक्ता के पास पहुंचा.</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रात के समय मैंने एक दर्शन में देखा कि मेरे सामने लाल घोड़े पर सवार एक व्यक्ति था. वह घाटी में मेंहदी के पेड़ों के बीच खड़ा था, और उसके पीछे लाल, भूरे और सफेद रंग के घोड़े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मैंने पूछा, “हे मेरे प्रभु, ये क्या हैं?” जो स्वर्गदूत मुझसे बात कर रहा था, उसने उत्तर दिया, “मैं तुम्हें दिखाऊंगा कि 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जो व्यक्ति मेंहदी के पेड़ों के बीच खड़ा था, उसने कहा, “ये वे हैं जिन्हें याहवेह ने पूरे पृथ्वी पर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उन्होंने याहवेह के उस स्वर्गदूत को यह सूचित किया, जो मेंहदी के पेड़ों के बीच खड़ा था, “हम पूरी पृथ्वी में गये और देखा कि सारी पृथ्वी में चैन और शांति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याहवेह के दूत ने कहा, “हे सर्वशक्तिमान याहवेह, आप जो येरूशलेम तथा यहूदिया के शहरों पर पिछले सत्तर सालों से क्रोधित हैं, कब तक आप इन पर अपनी दया नहीं दिखाएंगे?”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याहवेह ने उस स्वर्गदूत से, जो मुझसे बात कर रहा था, दयालु और सांत्वनापूर्ण शब्द कहा.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वह स्वर्गदूत जो मुझसे बातें कर रहा था, उसने कहा, “इन बातों की घोषणा करो: सर्वशक्तिमान याहवेह का यह कहना है: ‘येरूशलेम तथा ज़ियोन के प्रति मेरी बहुत जलन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मैं उन जनताओं से बहुत क्रोधित हूं जो आराम में हैं. पहले मैं सिर्फ थोड़ा क्रोधित था, किंतु उन्होंने खुद ही अपनी विपत्तियां बढ़ा ली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याहवेह का यह कहना है: ‘मैं कृपा करने के लिये येरूशलेम लौटूंगा, और वहां मेरे भवन को फिर से बनाया जाएगा. और येरूशलेम के ऊपर नापने की लकीर खींची जाएगी,’ सर्वशक्तिमान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“आगे और घोषणा करो: सर्वशक्तिमान याहवेह का यह कहना है: ‘मेरे नगर फिर समृद्ध होंगे, और याहवेह फिर ज़ियोन को सांत्वना देंगे तथा येरूशलेम को अपना ठहराएंगे.’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मैंने देखा, और वहां मेरे सामने चार सींग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 मैंने उस स्वर्गदूत, जो मुझसे बातें कर रहा था, उससे पूछा, “ये क्या हैं?” उसने मुझे उत्तर दिया, “ये वे सींग हैं जिन्होंने यहूदिया, इस्राएल और येरूशलेम को तितर-बितर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याहवेह ने मुझे चार शिल्पकार दिखाये.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मैंने पूछा, “ये क्या करने के लिये आये हैं?” उन्होंने उत्तर दिया, “ये वे सींग हैं जिन्होंने यहूदिया को तितर-बितर कर दिया है, ताकि कोई अपना सिर न उठा सके, पर ये शिल्पकार उन्हें भयभीत करने उन जनताओं के इन सीगों को काट डालने के लिये आए हैं जो यहूदिया देश के शत्रुओं को भयभीत कर देंगे और उन राष्ट्रों के सींग काट डालेंगे, जिन्होंने यहूदिया के लोगों को तितर-बितर करने के लिये आक्रमण किया है.”</w:t>
      </w:r>
      <w:r>
        <w:rPr>
          <w:lang w:val="hi_IN" w:bidi="hi_IN"/>
        </w:rPr>
      </w:r>
      <w:r>
        <w:rPr>
          <w:lang w:val="hi_IN" w:bidi="hi_IN"/>
        </w:rPr>
      </w:r>
    </w:p>
    <w:p>
      <w:pPr/>
      <w:r>
        <w:rPr>
          <w:lang w:val="hi_IN" w:bidi="hi_IN"/>
        </w:rPr>
      </w:r>
    </w:p>
    <w:p>
      <w:pPr>
        <w:pStyle w:val="Heading2"/>
      </w:pPr>
      <w:r>
        <w:rPr>
          <w:lang w:val="hi_IN" w:bidi="hi_IN"/>
        </w:rPr>
        <w:t>Zechariah 2:1</w:t>
      </w:r>
      <w:r>
        <w:rPr>
          <w:lang w:val="hi_IN" w:bidi="hi_IN"/>
        </w:rPr>
      </w:r>
    </w:p>
    <w:p>
      <w:pPr/>
      <w:r>
        <w:rPr>
          <w:lang w:val="hi_IN" w:bidi="hi_IN"/>
        </w:rPr>
      </w:r>
      <w:r>
        <w:rPr>
          <w:vertAlign w:val="superscript"/>
          <w:lang w:val="hi_IN" w:bidi="hi_IN"/>
        </w:rPr>
        <w:t>1</w:t>
      </w:r>
      <w:r>
        <w:rPr>
          <w:lang w:val="hi_IN" w:bidi="hi_IN"/>
        </w:rPr>
        <w:t xml:space="preserve"> तब मैं अपने सामने एक व्यक्ति को अपने हाथ में नापनेवाली रस्सी लिये हुए देखा.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 उससे पूछा, “तुम कहां जा रहे हो?” उसने उत्तर दिया, “मैं येरूशलेम शहर को नापने जा रहा हूं ताकि पता चल सके कि उसकी लंबाई और चौड़ाई कितनी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मुझसे बातें करनेवाला स्वर्गदूत जा रहा था, तब एक दूसरा स्वर्गदूत उससे मिलने आया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उससे कहा: “दौड़कर जाओ, और उस जवान से कहो, ‘मनुष्यों और पशुओं के बहुतायत के कारण येरूशलेम बिना दीवारों का शहर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मैं स्वयं, इसके चारों ओर आग की दीवार बन जाऊंगा,’ याहवेह की घोषणा है, ‘और उसके भीतर मैं उसकी महिमा बनूंगा.’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“आओ! आओ! उत्तर के देश से भाग जाओ,” याहवेह की घोषणा है, “क्योंकि मैंने तुम्हें आकाश के चारों दिशाओं के हवा के समान तितर-बितर कर दिया है,”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 ज़ियोन! आओ, तुम जो बाबेलवासियों के बीच रहते हो, बचकर भाग निकलो!”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सर्वशक्तिमान याहवेह का यह कहना है: “उन्होंने अपने महिमा के निमित्त ही मुझे उन जातियों के विरुद्ध भेजा है, जिन्होंने तुम्हें लूट लिया हे—क्योंकि यदि कोई तुम्हें छूता है, तो वह उसकी (याहवेह की) आंख की पुतली को छूता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निश्चित रूप से उनके विरुद्ध अपना हाथ उठाऊंगा ताकि उनके गुलाम उन्हें लूटें. तब तुम जान जाओगे कि सर्वशक्तिमान याहवेह 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 मेरी बेटी, ज़ियोन, ऊंचे स्वरों में गा और आनंदित हो. क्योंकि मैं आकर तुम्हारे बीच निवास करूंगा,”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दिन बहुत सी जातियां याहवेह के साथ मिल जाएंगी और वे मेरे लोग बन जाएंगे. मैं तुम्हारे बीच निवास करूंगा और तुम जान जाओगे कि सर्वशक्तिमान याहवेह ने मुझे तुम्हारे पास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पवित्र देश में यहूदिया को अपने भाग के रूप में ले लेंगे और येरूशलेम को फिर चुन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 सब लोगों, याहवेह के सामने शांत रहो, क्योंकि उन्होंने अपने पवित्र निवास से अपने आपको खड़ा किया है.”</w:t>
      </w:r>
      <w:r>
        <w:rPr>
          <w:lang w:val="hi_IN" w:bidi="hi_IN"/>
        </w:rPr>
      </w:r>
      <w:r>
        <w:rPr>
          <w:lang w:val="hi_IN" w:bidi="hi_IN"/>
        </w:rPr>
      </w:r>
    </w:p>
    <w:p>
      <w:pPr/>
      <w:r>
        <w:rPr>
          <w:lang w:val="hi_IN" w:bidi="hi_IN"/>
        </w:rPr>
      </w:r>
    </w:p>
    <w:p>
      <w:pPr>
        <w:pStyle w:val="Heading2"/>
      </w:pPr>
      <w:r>
        <w:rPr>
          <w:lang w:val="hi_IN" w:bidi="hi_IN"/>
        </w:rPr>
        <w:t>Zechariah 3:1</w:t>
      </w:r>
      <w:r>
        <w:rPr>
          <w:lang w:val="hi_IN" w:bidi="hi_IN"/>
        </w:rPr>
      </w:r>
    </w:p>
    <w:p>
      <w:pPr/>
      <w:r>
        <w:rPr>
          <w:lang w:val="hi_IN" w:bidi="hi_IN"/>
        </w:rPr>
      </w:r>
      <w:r>
        <w:rPr>
          <w:vertAlign w:val="superscript"/>
          <w:lang w:val="hi_IN" w:bidi="hi_IN"/>
        </w:rPr>
        <w:t>1</w:t>
      </w:r>
      <w:r>
        <w:rPr>
          <w:lang w:val="hi_IN" w:bidi="hi_IN"/>
        </w:rPr>
        <w:t xml:space="preserve"> तब उसने मुझे दिखाया कि महापुरोहित यहोशू याहवेह के दूत के सामने खड़ा है, और स्वर्गदूत के दाएं तरफ शैतान, यहोशू पर दोष लगाने के लिये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ने शैतान से कहा, “हे शैतान, याहवेह तुझे डांटे! याहवेह, जिसने येरूशलेम को चुन लिया है, तुझे डांटे! क्या यह व्यक्ति आग से निकाली गई जलती हुई लाठी के समान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समय यहोशू स्वर्गदूत के सामने गंदे कपड़े पहने हुए खड़ा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स्वर्गदूत ने अपने सामने खड़े व्यक्तियों से कहा, “उसके गंदे कपड़ों को उतार दो.” तब उसने यहोशू से कहा, “देखो, मैंने तुम्हारे पापों को दूर कर दिया है, और मैं तुम्हें सुंदर कपड़े पहनाऊंगा.”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मैंने कहा, “उसके सिर पर एक साफ पगड़ी रखो.” तब उन्होंने महापुरोहित यहोशू को एक साफ पगड़ी और साफ कपड़े पहनाए, और याहवेह का दूत उसके पास खड़ा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बाद याहवेह के दूत ने यहोशू को यह आश्वासन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“सर्वशक्तिमान याहवेह का यह कहना है: ‘यदि तुम मेरी आज्ञाओं को मानोगे और मेरी विधियों पर चलोगे, तो तुम मेरे भवन पर शासन करोगे और मेरे आंगनों पर तुम्हारा अधिकार होगा, और मैं तुम्हें इन लोगों के बीच में जगह दूंगा जो यहां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‘हे महापुरोहित यहोशू, तुम और तुम्हारे सामने बैठे हुए तुम्हारे सहकर्मी, तुम सब जो आनेवाली चीज़ों के प्रतीक मात्र हो, सुन तो लो: मैं अपने सेवक, शाखा को लानेवाला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पत्थर को देखो, जिसे मैंने यहोशू के सामने रखा है! उस एक ही पत्थर में सात नेत्र हैं, और मैं उस पर एक लेख उकेरूंगा,’ सर्वशक्तिमान याहवेह का कहना है, ‘और मैं एक ही दिन में इस देश के पाप को हटा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‘उस दिन, तुममें से हर एक अपने पड़ोसी को अंगूर और अंजीर पेड़ के नीचे संगति करने के लिए आमंत्रित करेगा.’ सर्वशक्तिमान याहवेह की यह घोषणा है.”</w:t>
      </w:r>
      <w:r>
        <w:rPr>
          <w:lang w:val="hi_IN" w:bidi="hi_IN"/>
        </w:rPr>
      </w:r>
      <w:r>
        <w:rPr>
          <w:lang w:val="hi_IN" w:bidi="hi_IN"/>
        </w:rPr>
      </w:r>
    </w:p>
    <w:p>
      <w:pPr/>
      <w:r>
        <w:rPr>
          <w:lang w:val="hi_IN" w:bidi="hi_IN"/>
        </w:rPr>
      </w:r>
    </w:p>
    <w:p>
      <w:pPr>
        <w:pStyle w:val="Heading2"/>
      </w:pPr>
      <w:r>
        <w:rPr>
          <w:lang w:val="hi_IN" w:bidi="hi_IN"/>
        </w:rPr>
        <w:t>Zechariah 4:1</w:t>
      </w:r>
      <w:r>
        <w:rPr>
          <w:lang w:val="hi_IN" w:bidi="hi_IN"/>
        </w:rPr>
      </w:r>
    </w:p>
    <w:p>
      <w:pPr/>
      <w:r>
        <w:rPr>
          <w:lang w:val="hi_IN" w:bidi="hi_IN"/>
        </w:rPr>
      </w:r>
      <w:r>
        <w:rPr>
          <w:vertAlign w:val="superscript"/>
          <w:lang w:val="hi_IN" w:bidi="hi_IN"/>
        </w:rPr>
        <w:t>1</w:t>
      </w:r>
      <w:r>
        <w:rPr>
          <w:lang w:val="hi_IN" w:bidi="hi_IN"/>
        </w:rPr>
        <w:t xml:space="preserve"> फिर वह स्वर्गदूत जिसने मुझसे बातें की थी, लौट आया और मुझे ऐसा जगाया, जैसे किसी को नींद से जगाया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मुझसे प्रश्न किया, “तुम्हें क्या दिखाई दे रहा है?” मैंने उत्तर दिया, “मुझे एक ठोस सोने का दीवट दिखाई दे रहा है जिसके चोटी पर एक कटोरा है जिसमें सात दीये हैं, और दीयों पर बाती के लिए सात-सात नालियां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दीवट के पास दो जैतून के पेड़ भी हैं, एक कटोरे के दायीं ओर तथा दूसरा उसके बायीं ओर.”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स्वर्गदूत मुझसे बातें कर रहा था, मैंने उससे पूछा, “हे मेरे प्रभु, ये सब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उत्तर दिया, “क्या तुम नहीं जानते कि ये क्या हैं?” मैंने उत्तर दिया, “हे मेरे प्रभु,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अतः स्वर्गदूत ने मुझसे कहा, “यह ज़ेरुब्बाबेल के लिये याहवेह का वचन है: ‘न तो बल से और न ही शक्ति से, पर मेरे आत्मा के द्वारा,’ सर्वशक्तिमान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 विशाल पहाड़, क्या हो तुम? ज़ेरुब्बाबेल के सामने तुम समतल मैदान बन जाओगे. तब वह चोटी के पत्थर को यह चिल्लाते हुए ले आएगा, ‘परमेश्वर इसे आशीष दे! परमेश्वर इसे आशीष दे!’ ”</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बाद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“ज़ेरुब्बाबेल ने अपने हाथों से इस मंदिर की नींव डाली है; और उसी के द्वारा यह काम पूरा होगा. तब तुम जानोगे कि सर्वशक्तिमान याहवेह ने मुझे तुम्हारे पास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“कौन है जो छोटी बातों के दिन को तुच्छ समझता है, जबकि याहवेह की सात आंखें जो सारी पृथ्वी पर नजर रखती हैं, जब वे यह देखेंगी कि चुना हुआ चोटी का पत्थर ज़ेरुब्बाबेल के हाथ में है, तो वे आनंदित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मैंने स्वर्गदूत से पूछा, “ये जैतून के दो पेड़ों का मतलब क्या है, जो दीवट के दायीं और बायीं तरफ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 उससे फिर पूछा, “दो सोने के नलियों के बाजू में जैतून की ये दो शाखायें क्या हैं जो सुनहरा तेल उंडेलती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स्वर्गदूत ने उत्तर दिया, “क्या तुम नहीं जानते कि ये क्या हैं?” मैंने कहा, “हे मेरे प्रभु, नहीं.”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उसने कहा, “ये दो वे हैं जिन्हें सारी पृथ्वी के प्रभु की सेवा करने के लिये अभिषेक किया गया है.”</w:t>
      </w:r>
      <w:r>
        <w:rPr>
          <w:lang w:val="hi_IN" w:bidi="hi_IN"/>
        </w:rPr>
      </w:r>
      <w:r>
        <w:rPr>
          <w:lang w:val="hi_IN" w:bidi="hi_IN"/>
        </w:rPr>
      </w:r>
    </w:p>
    <w:p>
      <w:pPr/>
      <w:r>
        <w:rPr>
          <w:lang w:val="hi_IN" w:bidi="hi_IN"/>
        </w:rPr>
      </w:r>
    </w:p>
    <w:p>
      <w:pPr>
        <w:pStyle w:val="Heading2"/>
      </w:pPr>
      <w:r>
        <w:rPr>
          <w:lang w:val="hi_IN" w:bidi="hi_IN"/>
        </w:rPr>
        <w:t>Zechariah 5:1</w:t>
      </w:r>
      <w:r>
        <w:rPr>
          <w:lang w:val="hi_IN" w:bidi="hi_IN"/>
        </w:rPr>
      </w:r>
    </w:p>
    <w:p>
      <w:pPr/>
      <w:r>
        <w:rPr>
          <w:lang w:val="hi_IN" w:bidi="hi_IN"/>
        </w:rPr>
      </w:r>
      <w:r>
        <w:rPr>
          <w:vertAlign w:val="superscript"/>
          <w:lang w:val="hi_IN" w:bidi="hi_IN"/>
        </w:rPr>
        <w:t>1</w:t>
      </w:r>
      <w:r>
        <w:rPr>
          <w:lang w:val="hi_IN" w:bidi="hi_IN"/>
        </w:rPr>
        <w:t xml:space="preserve"> मैंने फिर देखा, और मेरे सामने उड़ता हुआ एक चर्मपत्र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मुझसे पूछा, “तुम्हें क्या दिखाई दे रहा है?” मैंने उत्तर दिया, “मुझे उड़ता हुआ एक चर्मपत्र दिखाई दे रहा है, जो लगभग दस मीटर लंबा तथा पांच मीटर चौड़ा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उसने मुझसे कहा, “यह वह शाप है जो सारे देश पर लगेगा; क्योंकि इस पत्र के एक तरफ जो लिखा है, उसके अनुसार हर एक चोर को निकाल दिया जाएगा, और इस पत्र के दूसरी ओर जो लिखा है, उसके अनुसार हर वह व्यक्ति जो झूठी शपथ खाता है, वह भी निकाल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सर्वशक्तिमान याहवेह घोषणा करते हैं, ‘मैं इस शाप को भेजूंगा, और यह हर चोर के घर में और मेरे नाम से झूठी शपथ खानेवाले हर व्यक्ति के घर में घुसेगा. यह उस घर में बना रहेगा और उसे उसके लकड़ी और पत्थर सहित पूरी तरह नष्ट कर देगा.’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वह स्वर्गदूत जो मुझसे बातें कर रहा था, सामने आकर मुझसे कहने लगा, “ऊपर देखो कि वहां प्रगट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पूछा, “यह क्या है?” उसने उत्तर दिया, “यह एक टोकरी है.” और उसने आगे कहा, “यह पूरे देश के लोगों का पाप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सीसे के ढक्कन को हटाया गया, और वहां टोकरी में एक स्त्री बैठी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स्वर्गदूत ने कहा, “यह दुष्टता है,” और उसने उस स्त्री को टोकरी में वापस धकेल दिया और सीसे के ढक्कन को टोकरी पर ढांक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मैंने ऊपर देखा—और वहां मेरे सामने दो स्त्रियां थी, जो अपने पंखों से हवा में उड़ रही थी! उनके पंख एक सारस के समान थे, और उन्होंने उस टोकरी को आकाश और पृथ्वी के बीच में उठा लिया.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वह स्वर्गदूत जो मुझसे बातें कर रहा था, मैंने उससे पूछा, “वे उस टोकरी को कहां लिए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उसने उत्तर दिया, “बेबीलोनिया देश को, जहां वे इसके लिए एक घर बनाएंगी. जब घर बन जाएगा, तब टोकरी को वहां उसके जगह में रख दिया जाएगा.”</w:t>
      </w:r>
      <w:r>
        <w:rPr>
          <w:lang w:val="hi_IN" w:bidi="hi_IN"/>
        </w:rPr>
      </w:r>
      <w:r>
        <w:rPr>
          <w:lang w:val="hi_IN" w:bidi="hi_IN"/>
        </w:rPr>
      </w:r>
    </w:p>
    <w:p>
      <w:pPr/>
      <w:r>
        <w:rPr>
          <w:lang w:val="hi_IN" w:bidi="hi_IN"/>
        </w:rPr>
      </w:r>
    </w:p>
    <w:p>
      <w:pPr>
        <w:pStyle w:val="Heading2"/>
      </w:pPr>
      <w:r>
        <w:rPr>
          <w:lang w:val="hi_IN" w:bidi="hi_IN"/>
        </w:rPr>
        <w:t>Zechariah 6:1</w:t>
      </w:r>
      <w:r>
        <w:rPr>
          <w:lang w:val="hi_IN" w:bidi="hi_IN"/>
        </w:rPr>
      </w:r>
    </w:p>
    <w:p>
      <w:pPr/>
      <w:r>
        <w:rPr>
          <w:lang w:val="hi_IN" w:bidi="hi_IN"/>
        </w:rPr>
      </w:r>
      <w:r>
        <w:rPr>
          <w:vertAlign w:val="superscript"/>
          <w:lang w:val="hi_IN" w:bidi="hi_IN"/>
        </w:rPr>
        <w:t>1</w:t>
      </w:r>
      <w:r>
        <w:rPr>
          <w:lang w:val="hi_IN" w:bidi="hi_IN"/>
        </w:rPr>
        <w:t xml:space="preserve"> तब मैंने फिर ऊपर देखा, और मेरे सामने चार रथ दो पर्वतों के बीच में से निकलकर आ रहे थे को देखा, और ये पर्वत कांसा धातु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पहले रथ में लाल घोड़े, दूसरे रथ में काले,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तीसरे रथ में सफेद और चौथे रथ में चितकबरे घोड़े थे—और सबके सब ताकतवर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मुझसे जो स्वर्गदूत बातें कर रहा था, मैंने उससे पूछा, “हे प्रभु, 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स्वर्गदूत ने मुझे उत्तर दिया, “ये स्वर्ग की वे चार आत्माएं हैं, जो सारे संसार के प्रभु के सामने खड़ी रहती हैं और अब उनके सामने से बाहर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रथ में काले रंग के घोड़े हैं, वह उत्तर के देश को जा रहा है और जिसमें सफेद घोड़े हैं, वह पश्चिम की ओर, और जिसमें चितकबरे घोड़े हैं, वह दक्षिण की ओर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ये ताकतवर घोड़े बाहर गये, तो वे सारी पृथ्वी में जाने के लिए अधीर थे. और उसने कहा, “सारी पृथ्वी में जाओ!” अतः वे सारी पृथ्वी में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उसने मुझे पुकारकर कहा, “देखो, वे जो उत्तरी देश की ओर गये हैं, उन्होंने उत्तर के देश में मेरी आत्मा को शांति दी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“बाबेल से लौटे बंधुआई के इन लोगों हेल्दै, तोबियाह तथा येदाइयाह से सोना और चांदी ले लो और उसी दिन ज़ेफनियाह के पुत्र योशियाह के घर जाओ.</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सोना और चांदी को लेकर एक मुकुट बनाओ, और उस मुकुट को यहोत्सादाक के पुत्र महापुरोहित यहोशू के सिर पर रखो.</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बताओ कि सर्वशक्तिमान याहवेह का यह कहना है: ‘यह वह व्यक्ति है जिसका नाम शाखा है, और वह अपने ही जगह से शाखा निकालकर याहवेह के मंदिर का निर्माण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वही है जो याहवेह के मंदिर का निर्माण करेगा, और वह राजकीय वस्त्र धारण करेगा और सिंहासन पर बैठकर राज करेगा. और उसके सिंहासन पर एक पुरोहित होगा और उन दोनों के बीच अच्छा समन्वय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के मंदिर में मुकुट को एक स्मृति के रूप में हेल्दाई, तोबियाह, येदाइयाह और ज़ेफनियाह के पुत्र हेन को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लोग दूर-दूर से आएंगे और याहवेह के मंदिर के बनाने में मदद करेंगे, और तुम जानोगे कि सर्वशक्तिमान याहवेह ने मुझे तुम्हारे पास भेजा है. और यह तभी होगा, जब तुम याहवेह अपने परमेश्वर की आज्ञाओं का पालन मन लगाकर करोगे.”</w:t>
      </w:r>
      <w:r>
        <w:rPr>
          <w:lang w:val="hi_IN" w:bidi="hi_IN"/>
        </w:rPr>
      </w:r>
      <w:r>
        <w:rPr>
          <w:lang w:val="hi_IN" w:bidi="hi_IN"/>
        </w:rPr>
      </w:r>
    </w:p>
    <w:p>
      <w:pPr/>
      <w:r>
        <w:rPr>
          <w:lang w:val="hi_IN" w:bidi="hi_IN"/>
        </w:rPr>
      </w:r>
    </w:p>
    <w:p>
      <w:pPr>
        <w:pStyle w:val="Heading2"/>
      </w:pPr>
      <w:r>
        <w:rPr>
          <w:lang w:val="hi_IN" w:bidi="hi_IN"/>
        </w:rPr>
        <w:t>Zechariah 7:1</w:t>
      </w:r>
      <w:r>
        <w:rPr>
          <w:lang w:val="hi_IN" w:bidi="hi_IN"/>
        </w:rPr>
      </w:r>
    </w:p>
    <w:p>
      <w:pPr/>
      <w:r>
        <w:rPr>
          <w:lang w:val="hi_IN" w:bidi="hi_IN"/>
        </w:rPr>
      </w:r>
      <w:r>
        <w:rPr>
          <w:vertAlign w:val="superscript"/>
          <w:lang w:val="hi_IN" w:bidi="hi_IN"/>
        </w:rPr>
        <w:t>1</w:t>
      </w:r>
      <w:r>
        <w:rPr>
          <w:lang w:val="hi_IN" w:bidi="hi_IN"/>
        </w:rPr>
        <w:t xml:space="preserve"> दारयावेश राजा के शासनकाल के चौथे साल के नवें महीने याने कि किसलेव के महीने के चौथे दिन याहवेह का यह वचन ज़करयाह के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बेथेल के लोगों ने याहवेह से बिनती करने और यह पूछने के लिये शारेज़र, रेगेम-मेलेख तथा उनके साथियों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सर्वशक्तिमान याहवेह के भवन के पुरोहितों और भविष्यवक्ताओं के पास भेजा, “क्या हम पांचवें महीने में शोक मनायें और उपवास करें, जैसा कि हम कई सालों से करते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सर्वशक्तिमान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“देश के सारे लोगों और पुरोहितों से पूछो, ‘जब तुमने पांचवें और सातवें महीने में पिछले सत्तर सालों तक उपवास तथा विलाप किया, तो क्या सही में तुमने मेरे लिए ही उपवास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जब तुम खाते और पीते थे, तो क्या तुम ये सब सिर्फ अपने मौज-मस्ती के लिये नहीं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ये याहवेह के वचन नहीं हैं, जिसकी घोषणा उन्होंने पहले के भविष्यवक्ताओं के ज़रिये की थी, जब येरूशलेम और उसके आस-पास के नगर शांति और समृद्धि में थे, और नेगेव और पश्चिम के नीचे के देश बस गये थे?’ ”</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याहवेह का यह वचन ज़करयाह के पास फिर आया: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“सर्वशक्तिमान याहवेह ने यह कहा है: ‘निष्पक्ष न्याय करो; एक दूसरे के प्रति दया और सहानुभूति दिखाओ.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विधवा या अनाथ, विदेशी या गरीब पर अत्याचार मत करो. एक दूसरे के विरुद्ध षड़्‍यंत्र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उन्होंने इस बात पर कोई ध्यान नहीं दिया; ढीठता से उन्होंने अपना मुंह मोड़ लिया और अपने कानों को बंद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अपना हृदय पत्थर के समान कठोर बना लिया और कानून की बातों या सर्वशक्तिमान याहवेह के उन वचनों को नहीं सुना जिसे उन्होंने अपनी आत्मा के द्वारा पहले के भविष्यवक्ताओं के ज़रिये भेजा था. इसलिये सर्वशक्तिमान याहवेह बहुत क्रोधित 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‘जब मैंने पुकारा, तो उन्होंने नहीं सुना; इसलिये जब वे मुझे पुकारेंगे, तो मैं भी उनकी नहीं सुनूंगा,’ सर्वशक्तिमान याहवेह का यह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‘मैंने उन्हें एक बवंडर से जाति-जाति के लोगों के बीच बिखेर दिया है, जहां वे अजनबी थे. वह देश जिसे वे अपने पीछे छोड़ आये, ऐसा उजाड़ पड़ा था कि उसमें से होकर कोई भी नहीं जाता. इसी प्रकार से उन्होंने उस खुशनुमा देश को उजाड़ दिया.’ ”</w:t>
      </w:r>
      <w:r>
        <w:rPr>
          <w:lang w:val="hi_IN" w:bidi="hi_IN"/>
        </w:rPr>
      </w:r>
      <w:r>
        <w:rPr>
          <w:lang w:val="hi_IN" w:bidi="hi_IN"/>
        </w:rPr>
      </w:r>
    </w:p>
    <w:p>
      <w:pPr/>
      <w:r>
        <w:rPr>
          <w:lang w:val="hi_IN" w:bidi="hi_IN"/>
        </w:rPr>
      </w:r>
    </w:p>
    <w:p>
      <w:pPr>
        <w:pStyle w:val="Heading2"/>
      </w:pPr>
      <w:r>
        <w:rPr>
          <w:lang w:val="hi_IN" w:bidi="hi_IN"/>
        </w:rPr>
        <w:t>Zechariah 8:1</w:t>
      </w:r>
      <w:r>
        <w:rPr>
          <w:lang w:val="hi_IN" w:bidi="hi_IN"/>
        </w:rPr>
      </w:r>
    </w:p>
    <w:p>
      <w:pPr/>
      <w:r>
        <w:rPr>
          <w:lang w:val="hi_IN" w:bidi="hi_IN"/>
        </w:rPr>
      </w:r>
      <w:r>
        <w:rPr>
          <w:vertAlign w:val="superscript"/>
          <w:lang w:val="hi_IN" w:bidi="hi_IN"/>
        </w:rPr>
        <w:t>1</w:t>
      </w:r>
      <w:r>
        <w:rPr>
          <w:lang w:val="hi_IN" w:bidi="hi_IN"/>
        </w:rPr>
        <w:t xml:space="preserve"> सर्वशक्तिमान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सर्वशक्तिमान याहवेह का यह कहना है: “ज़ियोन के लिये मैं बहुत जलन रखता हूं; मैं उसके लिये ईर्ष्या से जल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का यह कहना है: “मैं ज़ियोन लौट आऊंगा और येरूशलेम में निवास करूंगा. तब येरूशलेम ईमानदार शहर कहलाएगा, और सर्वशक्तिमान याहवेह का पर्वत, पवित्र पर्वत कहलाएगा.”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सर्वशक्तिमान याहवेह का यह कहना है: “एक बार फिर येरूशलेम के गलियों में बूढ़े पुरुष और महिलायें बैठा करेंगी और बहुत उम्र होने के कारण हर एक के हाथ में लाठी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शहर की गलियां खेलते हुए बालक-बालिकाओं से भरी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सर्वशक्तिमान याहवेह का यह कहना है: “उस समय इन लोगों के बचे हुओं को यह अद्भुत लगे, पर क्या यह मुझे अद्भुत लगेगा?” सर्वशक्तिमान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सर्वशक्तिमान याहवेह का यह कहना है: “मैं अपने लोगों को पूर्व और पश्चिम के देशों से बचाऊंगा.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उन्हें येरूशलेम में बसने के लिये वापस ले आऊंगा; वे मेरे लोग होंगे, और मैं उनके परमेश्वर के रूप में उनके प्रति विश्वासयोग्य और धर्मी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सर्वशक्तिमान याहवेह का यह कहना है: “अब तुम इन बातों को सुनो, ‘तुम्हारे हाथ मजबूत रहें ताकि मंदिर को बनाया जा सके.’ यही बात उन भविष्यवक्ताओं के द्वारा कही गई है जो सर्वशक्तिमान याहवेह के भवन की नीव डालने के समय उपस्थित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 समय से पहले न तो मनुष्य को मजदूरी मिलती थी और न ही पशुओं के लिए भाड़ा. अपने शत्रुओं के कारण, कोई भी अपने काम-धंधे में जाने के लिये सुरक्षित नहीं था, क्योंकि मैंने ही उन्हें एक दूसरे के विरुद्ध कर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 अब मैं इन लोगों के बचे हुओं से वैसा व्यवहार न करूंगा, जैसा कि पहले के दिनों में करता था,” सर्वशक्तिमान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“बीज अच्छी तरह से बढ़ेगा, अंगूर की लता में फल लगेगा, भूमि में फसल होगी, और आकाश से ओस पड़ेगी. मैं ये सब चीज़ें इन लोगों के बचे हुओं को एक उत्तराधिकार के रूप में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कि हे यहूदिया और इस्राएल, तुम जाति-जाति के लोगों के बीच एक अभिशाप बन गये हो, तो मैं तुम्हें बचाऊंगा, और तुम एक आशीष का कारण बनोगे. भयभीत न हो, पर तुम्हारे हाथ मजबूत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सर्वशक्तिमान याहवेह का यह कहना है: “जब तुम्हारे पूर्वजों ने मुझे क्रोधित किया था, तो जैसा कि मैंने तुम्हारे ऊपर विपत्ति लाने और दया न करने की बात ठान ली थी,” सर्वशक्तिमान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“वैसा ही अब मैंने येरूशलेम तथा यहूदिया पर फिर से भलाई करने की ठान ली है. भयभीत 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 वे बातें हैं, जिन्हें तुम्हें करना है: एक दूसरे के साथ सत्य बोलो, और अपने अदालतों में सच और सही निर्णय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एक दूसरे के विरुद्ध बुरी युक्ति न करो, और झूठी शपथ खाने में तत्पर न हो. क्योंकि मैं इन सब बातों से घृणा करता हूं,”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सर्वशक्तिमान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सर्वशक्तिमान याहवेह का यह कहना है: “चौथे, पांचवें, सातवें तथा दसवें माह के उपवास यहूदिया के लिए आनंद और खुशी के अवसर और सुखद पर्व हो जायेंगे. अतः सत्य और शांति से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सर्वशक्तिमान याहवेह का यह कहना है: “बहुत से लोग और बहुत से शहरों के रहनेवाले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एक शहर के रहनेवाले दूसरे शहर में जाकर कहेंगे, ‘आओ, याहवेह से विनती करने तुरंत चलें और सर्वशक्तिमान याहवेह की खोज में रहें. मैं स्वयं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बहुत सारे लोग और सामर्थ्यी जातियों के लोग सर्वशक्तिमान याहवेह को खोजने और उससे विनती करने येरूशलेम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सर्वशक्तिमान याहवेह का यह कहना है: “उन दिनों में सब भाषाओं और जातियों से दस व्यक्ति एक यहूदी व्यक्ति को उसके कपड़े के छोर से पकड़कर कहेंगे, ‘हम तुम्हारे साथ चलते हैं, क्योंकि हमने यह सुना है कि परमेश्वर तुम्हारे साथ हैं.’ ”</w:t>
      </w:r>
      <w:r>
        <w:rPr>
          <w:lang w:val="hi_IN" w:bidi="hi_IN"/>
        </w:rPr>
      </w:r>
      <w:r>
        <w:rPr>
          <w:lang w:val="hi_IN" w:bidi="hi_IN"/>
        </w:rPr>
      </w:r>
    </w:p>
    <w:p>
      <w:pPr/>
      <w:r>
        <w:rPr>
          <w:lang w:val="hi_IN" w:bidi="hi_IN"/>
        </w:rPr>
      </w:r>
    </w:p>
    <w:p>
      <w:pPr>
        <w:pStyle w:val="Heading2"/>
      </w:pPr>
      <w:r>
        <w:rPr>
          <w:lang w:val="hi_IN" w:bidi="hi_IN"/>
        </w:rPr>
        <w:t>Zechariah 9:1</w:t>
      </w:r>
      <w:r>
        <w:rPr>
          <w:lang w:val="hi_IN" w:bidi="hi_IN"/>
        </w:rPr>
      </w:r>
    </w:p>
    <w:p>
      <w:pPr/>
      <w:r>
        <w:rPr>
          <w:lang w:val="hi_IN" w:bidi="hi_IN"/>
        </w:rPr>
      </w:r>
      <w:r>
        <w:rPr>
          <w:vertAlign w:val="superscript"/>
          <w:lang w:val="hi_IN" w:bidi="hi_IN"/>
        </w:rPr>
        <w:t>1</w:t>
      </w:r>
      <w:r>
        <w:rPr>
          <w:lang w:val="hi_IN" w:bidi="hi_IN"/>
        </w:rPr>
        <w:t xml:space="preserve"> एक भविष्यवाणी: हद्राख देश के विरुद्ध में याहवेह का यह वचन है और इसका प्रभाव दमेशेक पर पड़ेगा— क्योंकि सारे लोगों और इस्राएल के सारे गोत्रों की दृष्टि याहवेह पर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इसकी सीमा से लगे देश हामाथ पर लगी है, और सोर और सीदोन पर भी लगी है, यद्यपि वे बहुत कुशल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सोर ने अपने लिए एक दृढ़ गढ़ बनाया है; उसने चांदी को धूल के समान, और सोना को गली के कीचड़ के समान बटोर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 प्रभु उसकी सब चीज़ों को ले लेगा और उसकी शक्ति को समुद्र में डाल देगा, और वह आग में जलकर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अश्कलोन यह देखकर भयभीत होगा; अज्जाह अति कष्ट में छटपटाएगा, और यही स्थिति एक्रोन की भी होगी, क्योंकि उसकी आशा जाती रहेगी. अज्जाह में राजा न रह जाएगा और अश्कलोन को त्याग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एक दोगली जाति के लोग अशदोद पर अधिकार कर लेंगे, और मैं फिलिस्तीनियों के घमंड को तोड़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उनके मुंह में से रक्त, और उनके दांतों के बीच से निषेध किए गये भोजन को छीन लूंगा. तब वे जो बच जाएंगे, वे हमारे परमेश्वर के हो जाएंगे और यहूदिया में एक गोत्र बन जाएंगे, और एक्रोन यबूसियों के समान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 मैं अपने मंदिर को लुटेरों से बचाने के लिये उसकी पहरेदारी हेतु पड़ाव डालूंगा. कोई भी अत्याचारी फिर कभी मेरे लोगों पर अधिकार करने न पाएगा, क्योंकि अब मैं पहरेदारी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बेटी ज़ियोन, अति आनंदित हो! हे बेटी येरूशलेम, जय जयकार करो! देखो, तुम्हारा राजा तुम्हारे पास आ रहा है, वह धर्मी और विजयी होकर आता है, वह विनम्र और एक गधे पर, एक बछड़े पर, एक गधी के बच्‍चे पर सवार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एफ्राईम से रथों को और येरूशलेम से युद्ध के घोड़ों को ले लूंगा, और युद्ध के धनुष तोड़ दिये जाएंगे. तब वह जाति-जाति के लोगों के बीच शांति की घोषणा करेगा. उसका साम्राज्य एक समुद्र से लेकर दूसरे समुद्र तक और नदी से लेकर पृथ्वी के छोर तक फैलेगा.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जहां तक तुम्हारा संबंध है, तुम्हारे साथ मेरी वाचा के लहू के कारण, मैं तुम्हारे कैदियों को उस जलहीन गड्ढे से बाहर निकाल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आशा लिये हुए कैदियों, अपने गढ़ में लौट आओ; आज मैं घोषणा करता हूं कि मैं तुम्हें उसका दो गुणा लौटा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यहूदिया को अपने धनुष के सदृश झुकाऊंगा और एफ्राईम से इसे भर दूंगा. हे ज़ियोन, मैं तुम्हारे बेटों को यावन के बेटों के विरुद्ध उत्तेजित करूंगा, और तुम्हें योद्धा की तलवार के समान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याहवेह उन पर प्रकट होगा; और उसके तीर बिजली के समान चमकेंगे. परम याहवेह तुरही फूंकेंगे; वे दक्षिण से उठे आंधी से होकर चलेंगे,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सर्वशक्तिमान याहवेह उनकी रक्षा करेंगे. वे नष्ट कर देंगे और गोफन के पत्थरों के द्वारा उन पर जयवंत होंगे. वे पिएंगे और ऐसा कोलाहल करेंगे जैसे लोग दाखमधु पीकर करते हैं; वे उस कटोरे के समान भर जाएंगे जिसका उपयोग वेदी के कोनों को छिड़कने के लिये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जैसे कि एक चरवाहा अपने झुंड की रक्षा करता है वैसे ही उनका परमेश्वर याहवेह उस दिन अपने लोगों की रक्षा करेगा. वे उसके देश में ऐसे चमकेंगे जैसे मुकुट में जड़े हुए रत्न चमकते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कितने आकर्षक और सुंदर होंगे वे! जवान अन्‍न खाकर, और जवान युवतियां नयी अंगूर की दाखमधु पीकर हृष्ट-पुष्ट हो जाएंगी.</w:t>
      </w:r>
      <w:r>
        <w:rPr>
          <w:lang w:val="hi_IN" w:bidi="hi_IN"/>
        </w:rPr>
      </w:r>
      <w:r>
        <w:rPr>
          <w:lang w:val="hi_IN" w:bidi="hi_IN"/>
        </w:rPr>
      </w:r>
    </w:p>
    <w:p>
      <w:pPr/>
      <w:r>
        <w:rPr>
          <w:lang w:val="hi_IN" w:bidi="hi_IN"/>
        </w:rPr>
      </w:r>
    </w:p>
    <w:p>
      <w:pPr>
        <w:pStyle w:val="Heading2"/>
      </w:pPr>
      <w:r>
        <w:rPr>
          <w:lang w:val="hi_IN" w:bidi="hi_IN"/>
        </w:rPr>
        <w:t>Zechariah 10:1</w:t>
      </w:r>
      <w:r>
        <w:rPr>
          <w:lang w:val="hi_IN" w:bidi="hi_IN"/>
        </w:rPr>
      </w:r>
    </w:p>
    <w:p>
      <w:pPr/>
      <w:r>
        <w:rPr>
          <w:lang w:val="hi_IN" w:bidi="hi_IN"/>
        </w:rPr>
      </w:r>
      <w:r>
        <w:rPr>
          <w:vertAlign w:val="superscript"/>
          <w:lang w:val="hi_IN" w:bidi="hi_IN"/>
        </w:rPr>
        <w:t>1</w:t>
      </w:r>
      <w:r>
        <w:rPr>
          <w:lang w:val="hi_IN" w:bidi="hi_IN"/>
        </w:rPr>
        <w:t xml:space="preserve"> याहवेह से विनती करो कि वह वसन्त ऋतु में वर्षा भेजें; यह याहवेह ही है जो बादलों को गरजाते और आंधी लाते है. वह सब लोगों को वर्षा देते, और हर एक के लिए खेत में पौधा उपजाते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मूर्तियां धोखा देनेवाली बात कहते हैं, और भावी कहनेवाले झूठे दर्शन देखते हैं; वे झूठे स्वप्न के बारे में बताते हैं, और वे व्यर्थ में सांत्वना देते हैं. इसलिये चरवाहे की कमी के कारण दुःख से लोग भेड़ की तरह भटकते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क्रोध चरवाहों पर भड़क रहा है, ओर मैं अगुओं को दंड दूंगा; क्योंकि सर्वशक्तिमान याहवेह अपने झुंड अर्थात् यहूदाह के लोगों की देखरेख करेगा, और वह उन्हें युद्ध में गर्व करनेवाले घोड़े के समान बनाएगा.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यहूदाह से कोने का पत्थर आयेगा, उससे तंबू की खूंटी, उससे युद्ध का धनुष, और उससे ही हर एक शासक आएंगे.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एक साथ वे युद्ध में उन योद्धाओं के समान होंगे, जो गली के कीचड़ में अपने शत्रुओं को रौंदते हैं. वे लड़ेंगे क्योंकि याहवेह उनके साथ है, और वे शत्रु के घुड़सवारों को लज्जित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यहूदाह के लोगों को मजबूत करूंगा और योसेफ़ के वंश को बचाऊंगा. उनके प्रति अपनी करुणा के कारण मैं उन्हें लौटा ले आऊंगा. वे ऐसे हो जाएंगे मानो मैंने उन्हें कभी त्यागा ही न था, क्योंकि मैं उनका परमेश्वर याहवेह हूं इसलिये मैं उनकी सुनकर उन्हें उत्तर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एफ्राईमी लोग योद्धा के समान हो जाएंगे, उनका हृदय ऐसा प्रफुल्लित होगा, जैसा दाखमधु पीने से होता है. उनके बच्‍चे इसे देखकर आनंदित होंगे; और उनका मन याहवेह में आनंदित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उन्हें संकेत देकर इकट्ठा करूंगा. निश्चित रूप से, मैं उन्हें छुड़ाऊंगा; वे पहले की तरह असंख्य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यद्यपि मैंने उन्हें लोगों के बीच में बिखरा दिया है, फिर भी उन दूर देशों में वे मुझे स्मरण करेंगे. वहां वे और उनकी संतान बचे रहेंगे, और वे लौट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उन्हें मिस्र देश से लौटा लाऊंगा और उन्हें अश्शूर देश से इकट्ठा करूंगा. मैं उन्हें गिलआद और लबानोन देश में ले आऊंगा, और उन्हें इतना बढ़ाऊंगा कि वहां उनके लिये पर्याप्‍त जगह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समस्याओं के समुद्र से होकर गुज़रेंगे; समुद्र की बड़ी लहरें शांत कर दी जाएंगी नील नदी का सब गहरा जल सूख जाएगा. अश्शूरियों का घमंड तोड़ दिया जाएगा और मिस्र का राजदंड जाता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उन्हें याहवेह में मजबूत करूंगा और वे उसके नाम में सुरक्षित रहा करेंगे.” याहवेह की यह घोषणा है.</w:t>
      </w:r>
      <w:r>
        <w:rPr>
          <w:lang w:val="hi_IN" w:bidi="hi_IN"/>
        </w:rPr>
      </w:r>
      <w:r>
        <w:rPr>
          <w:lang w:val="hi_IN" w:bidi="hi_IN"/>
        </w:rPr>
      </w:r>
    </w:p>
    <w:p>
      <w:pPr/>
      <w:r>
        <w:rPr>
          <w:lang w:val="hi_IN" w:bidi="hi_IN"/>
        </w:rPr>
      </w:r>
    </w:p>
    <w:p>
      <w:pPr>
        <w:pStyle w:val="Heading2"/>
      </w:pPr>
      <w:r>
        <w:rPr>
          <w:lang w:val="hi_IN" w:bidi="hi_IN"/>
        </w:rPr>
        <w:t>Zechariah 11:1</w:t>
      </w:r>
      <w:r>
        <w:rPr>
          <w:lang w:val="hi_IN" w:bidi="hi_IN"/>
        </w:rPr>
      </w:r>
    </w:p>
    <w:p>
      <w:pPr/>
      <w:r>
        <w:rPr>
          <w:lang w:val="hi_IN" w:bidi="hi_IN"/>
        </w:rPr>
      </w:r>
      <w:r>
        <w:rPr>
          <w:vertAlign w:val="superscript"/>
          <w:lang w:val="hi_IN" w:bidi="hi_IN"/>
        </w:rPr>
        <w:t>1</w:t>
      </w:r>
      <w:r>
        <w:rPr>
          <w:lang w:val="hi_IN" w:bidi="hi_IN"/>
        </w:rPr>
        <w:t xml:space="preserve"> हे लबानोन, अपने दरवाजों को खोलो, कि आग तुम्हारे देवदार के पेड़ों को भस्म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सनोवर के पेड़, तुम विलाप करो, क्योंकि देवदार का पेड़ गिर गया है; भव्य पेड़ नष्ट हो गये हैं! हे बाशान के बलूत पेड़, विलाप करो; क्योंकि घने जंगल काट डाले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चरवाहों के विलाप को सुनो; उनके अच्छे चरागाह नष्ट हो गये हैं! सिंहों के गर्जन को सुनो; क्योंकि यरदन नदी की रसदार झाड़ियां नष्ट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मेरे परमेश्वर का यह कहना है: “वध के लिए चिन्हित पशुओं के झुंड की रखवाली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उनके खरीददार उनका वध करते हैं, और उन्हें कोई दंड नहीं मिलता. जो उन्हें बेचते हैं वे कहते हैं, ‘याहवेह की स्तुति हो, मैं धनी हो गया हूं!’ उनके खुद के चरवाहे उन पर दया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अब इस देश के लोगों पर कोई दया नहीं करूंगा,” याहवेह की यह घोषणा है. “मैं हर एक को उनके पड़ोसी और उनके राजा के अधीन कर दूंगा, हर एक व्यक्ति राजा के अधीन हो जाएगा. वे उस देश को नाश कर देंगे, और मैं किसी को उनके हाथ से नहीं बचाऊंगा.”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अतः मैंने वध के लिये चिन्हित पशुओं के झुंड की रखवाली की, विशेष रूप से झुंड के उन पशुओं की जिनके ऊपर अत्याचार किया जा रहा था. तब मैंने दो लाठियां लीं, और उनमें से एक नाम अनुग्रह और दूसरे का नाम एकता रखा, और मैं ही झुंड की देखभाल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उसके बाद मैंने एक माह के भीतर ही तीन चरवाहों को काम से अलग कर दिया. वह झुंड मुझसे बहुत घृणा करने लगे, और मैं उनसे ऊब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कहा, “मैं अब तुम्हारी देखभाल नहीं करूंगा. जो मर रहा है वह मरे, और जो नाश हो रहा है वह नाश हो, और जो बच जाते हैं वे एक दूसरे का मांस खाएं.”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वह वाचा जिसे मैंने सब जाति के लोगों के साथ बांधी थी, उसे तोड़ते हुए मैंने अपने अनुग्रह नाम की लाठी को लिया और उसे तोड़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वाचा उसी दिन तोड़ दी गयी, और झुंड के पीड़ित पशु जो मेरी ओर ताक रहे थे, वे जान गये कि यह याहवेह का वचन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मैंने उनसे कहा, “यदि तुमको यह अच्छा लगे, तो तुम मुझे मेरी मजदूरी दे दो; पर यदि नहीं देना चाहते, तो कोई बात नहीं.” तब उन्होंने मेरी मजदूरी के तीस चांदी के टुकड़े मुझे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याहवेह ने मुझसे कहा, “इस राशि को कुम्हार के आगे फेंक दो”—यह अच्छा मूल्य है जिसे उन्होंने मेरा ठहराया है! अतः मैंने चांदी के उन तीस टुकड़ों को लेकर याहवेह के भवन में कुम्हार के आगे फेंक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मैंने यहूदिया और इस्राएल के बीच पारिवारिक संबंध को तोड़ते हुए, मैंने एकता नाम के अपनी दूसरी लाठी को तोड़ा.</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याहवेह ने मुझसे कहा, “एक मूर्ख चरवाहा के साज-सामान को फिर से 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मैं इस देश में एक ऐसा चरवाहा ठहरानेवाला हूं, जो खोये हुओं की चिंता नहीं करेगा, न जवानों को ढूंढ़ेगा, न घायलों को चंगा करेगा, न ही तंदुरुस्तों को खिलायेगा, पर वह अच्छे भेड़ के मांस को खायेगा, और उनके खुरों को फाड़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निकम्मे चरवाहे पर हाय, जो पशुओं के झुंड को छोड़कर भाग जाता है! ऐसा हो कि उसकी भुजा और दायीं आंख पर तलवार चले! उसकी भुजा पूरी तरह सूख जाए, और वह अपनी दायीं आंख से पूरी तरह अंधा हो जाए!”</w:t>
      </w:r>
      <w:r>
        <w:rPr>
          <w:lang w:val="hi_IN" w:bidi="hi_IN"/>
        </w:rPr>
      </w:r>
      <w:r>
        <w:rPr>
          <w:lang w:val="hi_IN" w:bidi="hi_IN"/>
        </w:rPr>
      </w:r>
    </w:p>
    <w:p>
      <w:pPr/>
      <w:r>
        <w:rPr>
          <w:lang w:val="hi_IN" w:bidi="hi_IN"/>
        </w:rPr>
      </w:r>
    </w:p>
    <w:p>
      <w:pPr>
        <w:pStyle w:val="Heading2"/>
      </w:pPr>
      <w:r>
        <w:rPr>
          <w:lang w:val="hi_IN" w:bidi="hi_IN"/>
        </w:rPr>
        <w:t>Zechariah 12:1</w:t>
      </w:r>
      <w:r>
        <w:rPr>
          <w:lang w:val="hi_IN" w:bidi="hi_IN"/>
        </w:rPr>
      </w:r>
    </w:p>
    <w:p>
      <w:pPr/>
      <w:r>
        <w:rPr>
          <w:lang w:val="hi_IN" w:bidi="hi_IN"/>
        </w:rPr>
      </w:r>
      <w:r>
        <w:rPr>
          <w:vertAlign w:val="superscript"/>
          <w:lang w:val="hi_IN" w:bidi="hi_IN"/>
        </w:rPr>
        <w:t>1</w:t>
      </w:r>
      <w:r>
        <w:rPr>
          <w:lang w:val="hi_IN" w:bidi="hi_IN"/>
        </w:rPr>
        <w:t xml:space="preserve"> एक भविष्यवाणी: इस्राएल के विषय में याहवेह का वचन. याहवेह, जो आकाश को फैलाते हैं, जो पृथ्वी की नींव रखते हैं, और जो मनुष्य के भीतर आत्मा को बनाते हैं, वे यह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येरूशलेम को एक ऐसा प्याला बनानेवाला हूं, जो आस-पास के लोगों को लड़खड़ा देगा. यहूदिया और साथ ही साथ येरूशलेम भी घेर 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दिन, जब पृथ्वी सब जातियां येरूशलेम के विरुद्ध इकट्ठा होंगी, तो मैं उसे सब जातियों के लिये एक अडिग चट्टान बना दूंगा. जो भी उसे हटाने की कोशिश करेगा, वह अपने आपको घायल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दिन, मैं हर एक घोड़े को आतंकित करूंगा और उस पर सवार व्यक्ति के मति को भ्रष्‍ट कर दूंगा,” याहवेह की यह घोषणा है. “यहूदाह के घराने पर कृपादृष्टि रखूंगा, पर मैं अन्यजातियों के सब घोड़ों को अंधा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यहूदाह गोत्र के लोग अपने मन में कहेंगे, ‘येरूशलेम के लोग बलवान हैं, क्योंकि सर्वशक्तिमान याहवेह उनका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दिन मैं यहूदाह के लोगों को लकड़ी के ढेर में आग का एक भट्ठा जैसे, पूलियों के बीच जलता हुआ एक मशाल जैसे बना दूंगा. वे अपने दाएं तथा बाएं आस-पास के सब लोगों को भस्म कर देंगे, पर येरूशलेम अपने जगह में अडिग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पहले यहूदिया के निवासियों को बचायेंगे, ताकि दावीद के घराने और येरूशलेम के निवासियों का आदर यहूदिया से बढ़कर 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दिन स्वयं याहवेह येरूशलेम में रहनेवालों की रक्षा करेंगे, ताकि उनमें सबसे दुर्बल भी दावीद के जैसा शक्तिशाली हो जाए और दावीद का घराना परमेश्वर के जैसा, याहवेह के आगे-आगे जानेवाले स्वर्गदूत के जैसा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दिन मैं उन सब जनताओं को नष्ट करने के लिये निकलूंगा, जो येरूशलेम पर चढ़ाई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मैं दावीद के घराने और येरूशलेम के निवासियों पर कृपा तथा याचना करनेवाली एक आत्मा उंडेलूंगा. वे मेरी ओर ताकेंगे, जिसे उन्होंने बेधा है, और वे उसके लिए वैसा ही विलाप करेंगे, जैसे कोई अपने एकमात्र बच्‍चे के लिए विलाप करता है, और वे उसके लिये ऐसे शोक मनाएंगे जैसे कोई अपने पहलौठे बेटे की मृत्यु पर शोक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दिन येरूशलेम में विलाप ऐसा भयंकर होगा, जैसा हदद-रिम्मोन ने मगिद्दो के मैदान में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 देश शोक मनाएगा, हर गोत्र, हर एक जन अपनी पत्नी के साथ शोक मनाएगा: दावीद के घराने के गोत्र के लोग और उनकी पत्नियां, नाथान के घराने के गोत्र के लोग और उनकी पत्नियां,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लेवी के घराने के गोत्र के लोग और उनकी पत्नियां, शिमेई के गोत्र के लोग और उनकी पत्नियां,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बचे सब गोत्र के लोग और उनकी पत्नियां शोक मनाएंगे.</w:t>
      </w:r>
      <w:r>
        <w:rPr>
          <w:lang w:val="hi_IN" w:bidi="hi_IN"/>
        </w:rPr>
      </w:r>
      <w:r>
        <w:rPr>
          <w:lang w:val="hi_IN" w:bidi="hi_IN"/>
        </w:rPr>
      </w:r>
    </w:p>
    <w:p>
      <w:pPr/>
      <w:r>
        <w:rPr>
          <w:lang w:val="hi_IN" w:bidi="hi_IN"/>
        </w:rPr>
      </w:r>
    </w:p>
    <w:p>
      <w:pPr>
        <w:pStyle w:val="Heading2"/>
      </w:pPr>
      <w:r>
        <w:rPr>
          <w:lang w:val="hi_IN" w:bidi="hi_IN"/>
        </w:rPr>
        <w:t>Zechariah 13:1</w:t>
      </w:r>
      <w:r>
        <w:rPr>
          <w:lang w:val="hi_IN" w:bidi="hi_IN"/>
        </w:rPr>
      </w:r>
    </w:p>
    <w:p>
      <w:pPr/>
      <w:r>
        <w:rPr>
          <w:lang w:val="hi_IN" w:bidi="hi_IN"/>
        </w:rPr>
      </w:r>
      <w:r>
        <w:rPr>
          <w:vertAlign w:val="superscript"/>
          <w:lang w:val="hi_IN" w:bidi="hi_IN"/>
        </w:rPr>
        <w:t>1</w:t>
      </w:r>
      <w:r>
        <w:rPr>
          <w:lang w:val="hi_IN" w:bidi="hi_IN"/>
        </w:rPr>
        <w:t xml:space="preserve"> “उस दिन दावीद के घराने और येरूशलेम निवासियों को उनके पाप और अशुद्धता से शुद्ध करने के लिये एक झरना फूटेगा.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दिन, मैं देश से सारे मूर्तियों के नाम मिटा दूंगा, और उन्हें फिर कभी याद किया न जाएगा.” सर्वशक्तिमान याहवेह की यह घोषणा है, “मैं देश से भविष्यवक्ताओं और अशुद्धता की आत्मा दोनों को निकाल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फिर भी यदि कोई भविष्यवाणी करे, तो उसको पैदा करनेवाले उसके माता-पिता उससे कहेंगे, ‘अवश्य है कि तू मर जाए, क्योंकि तूने याहवेह के नाम में झूठ बोला है,’ तब उसके खुद के माता-पिता उस भविष्यवाणी करनेवाले को तलवार से मार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दिन हर एक भविष्यवक्ता अपने भविष्य दर्शन के बारे में लज्जित होगा. वे लोगों को धोखा देने के लिये भविष्यवक्ताओं के लिए निर्धारित बाल से बने कपड़े नहीं पहनेंगे.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परंतु हर एक कहेगा, ‘मैं भविष्यवक्ता नहीं हूं. मैं एक किसान हूं; मैं अपनी जवानी से ही भूमि से अपनी जीविका चलाता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कोई उससे पूछे, ‘तुम्हारे शरीर पर ये घाव कैसे हैं?’ तो वह उत्तर देगा, ‘मेरे मित्रों के घर में मुझे ये घाव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 तलवार, मेरे चरवाहे के विरुद्ध सक्रिय हो जा, उस व्यक्ति के विरुद्ध, जो मेरा घनिष्ठ है!” सर्वशक्तिमान याहवेह की यह घोषणा है. “चरवाहे पर वार करो, और भेड़ें तितर-बितर हो जाएंगी, और मैं बच्चों के विरुद्ध अपना हाथ उठाऊंगा.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की घोषणा है, पूरे देश में दो तिहाई लोगों पर वार करके मार डाला जाएगा; फिर भी एक तिहाई लोग उसमें बचे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इन एक तिहाई लोगों को मैं आग में डाल दूंगा; मैं उन्हें चांदी की तरह परिष्कृत करूंगा और उन्हें ऐसे परखूंगा, जैसे सोने को परखा जाता है. वे लोग मेरा नाम लेकर पुकारेंगे और मैं उनकी सुनूंगा; मैं कहूंगा, ‘वे मेरे लोग हैं,’ और वे कहेंगे, ‘याहवेह हमारे परमेश्वर हैं.’ ”</w:t>
      </w:r>
      <w:r>
        <w:rPr>
          <w:lang w:val="hi_IN" w:bidi="hi_IN"/>
        </w:rPr>
      </w:r>
      <w:r>
        <w:rPr>
          <w:lang w:val="hi_IN" w:bidi="hi_IN"/>
        </w:rPr>
      </w:r>
    </w:p>
    <w:p>
      <w:pPr/>
      <w:r>
        <w:rPr>
          <w:lang w:val="hi_IN" w:bidi="hi_IN"/>
        </w:rPr>
      </w:r>
    </w:p>
    <w:p>
      <w:pPr>
        <w:pStyle w:val="Heading2"/>
      </w:pPr>
      <w:r>
        <w:rPr>
          <w:lang w:val="hi_IN" w:bidi="hi_IN"/>
        </w:rPr>
        <w:t>Zechariah 14:1</w:t>
      </w:r>
      <w:r>
        <w:rPr>
          <w:lang w:val="hi_IN" w:bidi="hi_IN"/>
        </w:rPr>
      </w:r>
    </w:p>
    <w:p>
      <w:pPr/>
      <w:r>
        <w:rPr>
          <w:lang w:val="hi_IN" w:bidi="hi_IN"/>
        </w:rPr>
      </w:r>
      <w:r>
        <w:rPr>
          <w:vertAlign w:val="superscript"/>
          <w:lang w:val="hi_IN" w:bidi="hi_IN"/>
        </w:rPr>
        <w:t>1</w:t>
      </w:r>
      <w:r>
        <w:rPr>
          <w:lang w:val="hi_IN" w:bidi="hi_IN"/>
        </w:rPr>
        <w:t xml:space="preserve"> हे येरूशलेम, याहवेह का एक ऐसा दिन आनेवाला है, जब तुम्हारी संपत्ति लूट ली जाएगी और तुम्हारे अपने घेरे के अंदर ही बांट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जाति-जाति के लोगों को येरूशलेम के विरुद्ध युद्ध करने के लिए इकट्ठा करूंगा; शहर पर अधिकार कर लिया जाएगा, घर-द्वार लूट लिये जाएंगे, और स्त्रियों से बलात्कार किया जाएगा. शहर की आधी जनसंख्या बंधुआई में चली जाएगी, पर बचे लोग शहर में 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याहवेह जाकर उन जातियों के विरुद्ध ऐसे लड़ेंगे जैसे वे युद्ध के दिन लड़ते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दिन याहवेह येरूशलेम के पूर्व में जैतून पहाड़ पर जा खड़े होंगे, और जैतून पहाड़ पूर्व और पश्चिम दो भाग में बंट जाएगा और बीच में एक बड़ी घाटी बन जाएगी, जिससे आधा पहाड़ उत्तर की ओर तथा आधा पहाड़ दक्षिण की ओर हट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तुम मेरी इस पहाड़ की घाटी से होकर भागोगे, क्योंकि यह घाटी आत्सल तक फैली होगी. तुम ऐसे भागोगे, जैसे तुम यहूदिया के राजा उज्जियाह के दिनों में हुए भूकंप के समय भागे थे. तब याहवेह मेरे परमेश्वर सब पवित्र लोगों के साथ आएंगे.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दिन न तो सूर्य का प्रकाश होगा और न ही ठंडा, कुहरे से भरा अंधेरा.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एक अतुलनीय दिन होगा—ऐसा दिन जिसे सिर्फ याहवेह ही जानते हैं—दिन और रात के बीच कोई अंतर न होगा. जब शाम होगी, तभी प्रकाश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दिन जीवन का जल येरूशलेम से बह निकलेगा, इसमें का आधा पानी पूर्व से मृत सागर की ओर तथा आधा पानी पश्चिम से भूमध्य सागर की ओर बहेगा, और यह ग्रीष्मकाल और साथ ही साथ शीतकाल में भी बहता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सारी पृथ्वी पर याहवेह ही राजा होंगे. उस दिन एक ही याहवेह होंगे, और सिर्फ उन्हीं का ही नाम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सारी भूमि, गेबा से लेकर येरूशलेम के दक्षिण में रिम्मोन तक अराबाह के समान हो जाएगी. परंतु बिन्यामिन द्वार से लेकर पहले द्वार के लिए चिन्हित स्थान तक, तथा कोने के द्वार तक और हनानेल के मीनार से लेकर राजा के रसकुण्डों तक येरूशलेम को ऊंचा उठाया जाएगा, और यह अपने स्थान में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लोग आकर इसमें बसेंगे; और यह फिर कभी नाश नहीं किया जाएगा. येरूशलेम सुरक्षित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जनता, जिन्होंने येरूशलेम से युद्ध किया है, उन सब पर याहवेह ऐसी महामारी लायेंगे कि जब वे अपने पैरों पर खड़े ही होंगे तो उनका मांस सड़ जाएगा, उनकी आंखें उनके गोलकों में ही सड़ जाएंगी, और उनकी जीभ उनके मुंह में ही सड़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दिन याहवेह की ओर से लोगों में बड़े आतंक के साथ घबराहट फैलेगी. वे एक दूसरे को हाथ से पकड़कर एक दूसरे पर वार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यहूदिया भी आकर येरूशलेम में लड़ेगा. आस-पास की सभी जनताओं की संपत्ति इकट्ठी की जाएगी—जिसमें बहुत सारा सोना, चांदी और कपड़ा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घोड़ों, खच्चरों, ऊंटों, गधों और उन शिविरों में सब पशुओं पर भी इसी प्रकार की महामारी आ पड़ेगी.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वे सब जनता, जिन्होंने येरूशलेम पर आक्रमण किया था, उनमें से बचे लोग हर साल येरूशलेम जाकर राजा, सर्वशक्तिमान याहवेह की आराधना करेंगे, और तंबुओं का त्योहार मनायेंगे.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यदि पृथ्वी के लोगों में से कोई भी राजा, सर्वशक्तिमान याहवेह की आराधना करने के लिये येरूशलेम नहीं जाएगा, तो उनके यहां वर्षा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मिस्र के लोग आराधना और उत्सव में भाग लेने के लिये नहीं जाएंगे, तो उनके यहां भी वर्षा न होगी. याहवेह उन पर वह महामारी लायेगा, जो वह उन जनताओं पर लाता है, जो तंबुओं का उत्सव मनाने नहीं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मिस्र देश के लोगों की सजा और उन सब जनताओं की सजा होगी, जो तंबुओं का उत्सव मनाने नहीं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 दिन घोड़ों की गर्दन में लटकी घण्टियों पर ये शब्द खुदे हुए होंगे, “याहवेह के लिए पवित्र,” और याहवेह के भवन में भोजन पकाने के बर्तन, वेदी के सामने रखे पवित्र कटोरों 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येरूशलेम और यहूदिया में हर एक बर्तन सर्वशक्तिमान याहवेह के लिये पवित्र होगा, और वे सब जो बलि चढ़ाने के लिए आएंगे, वे उन बर्तनों में से कुछ को लेंगे और उनमें पकायेंगे. और उस दिन सर्वशक्तिमान याहवेह के भवन में फिर कोई कनानी (व्यापारी) न 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