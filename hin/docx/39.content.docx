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Malachi 1:1</w:t>
      </w:r>
      <w:r>
        <w:rPr>
          <w:lang w:val="hi_IN" w:bidi="hi_IN"/>
        </w:rPr>
      </w:r>
    </w:p>
    <w:p>
      <w:pPr/>
      <w:r>
        <w:rPr>
          <w:lang w:val="hi_IN" w:bidi="hi_IN"/>
        </w:rPr>
      </w:r>
      <w:r>
        <w:rPr>
          <w:vertAlign w:val="superscript"/>
          <w:lang w:val="hi_IN" w:bidi="hi_IN"/>
        </w:rPr>
        <w:t>1</w:t>
      </w:r>
      <w:r>
        <w:rPr>
          <w:lang w:val="hi_IN" w:bidi="hi_IN"/>
        </w:rPr>
        <w:t xml:space="preserve"> एक भविष्यवाणी: मलाकी के माध्यम से इस्राएल को दिया गया याहवेह का वचन.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याहवेह कहते हैं, “मैंने तुम्हें प्रेम किया है. “पर तुम कहते हो, ‘आपने किस प्रकार से प्रेम किया है?’ ” याहवेह स्पष्ट करते हैं, “क्या एसाव याकोब का भाई नहीं था? फिर भी मैंने याकोब 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 एसाव से नफरत किया, और उसके पहाड़ी भागों को उजाड़ दिया और उसकी पैतृक भूमि को बंजर भूमि के सियारों के लिए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एदोम कह सकता है, “यद्यपि हमें उजाड़ दिया गया है, पर हम खंडहरों को फिर बनाएंगे.” पर सर्वशक्तिमान याहवेह का यह कहना है: “वे फिर बना सकते हैं, पर मैं गिरा दूंगा. उनका देश दुष्टों का देश कहलाएगा, और वे एक ऐसे लोग होंगे जिनके ऊपर याहवेह का कोप हमेशा बना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स्वयं अपने आंखों से देखोगे और कहोगे, ‘याहवेह महान है—और तो और वह इस्राएल की सीमा के बाहर भी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बेटा अपने पिता का और एक गुलाम अपने मालिक का सम्मान करता है. यदि मैं एक पिता हूं, तो कहां है वह सम्मान, जिसका मैं हकदार हूं? यदि मैं एक मालिक हूं, तो कहां है वह आदर, जिसका मैं हकदार हूं?” सर्वशक्तिमान याहवेह का कहना है. “हे पुरोहितो, ये तुम हो जो मेरे नाम का अनादर हो. “पर तुम पूछते हो, ‘हमने किस प्रकार से आपके नाम का अनादर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 वेदी पर अशुद्ध भोजन चढ़ाने के द्वारा. “पर तुम पूछते हो, ‘हमने किस प्रकार से आपको अशुद्ध किया है?’ “यह कहने के द्वारा कि याहवेह का मेज़ तुच्छ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तुम अंधे पशुओं को बलिदान चढ़ाते हो, तो क्या यह गलत नहीं है? जब तुम लंगड़े या बीमारयुक्त पशुओं को बलिदान करते हो, तो क्या यह गलत नहीं है? ऐसी भेंट अपने राज्यपाल को देने की कोशिश करो! क्या वह तुमसे खुश होगा? क्या वह तुमको स्वीकार करेगा?”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तुम परमेश्वर से निवेदन करो कि वह हम पर अनुग्रह करें. तुम्हारे हाथों से इस प्रकार के बलिदान को देखकर क्या वे तुम्हें स्वीकार करेंगे?”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“अच्छा होता कि तुममें से कोई मंदिर के दरवाजों को बंद कर देता, ताकि तुम मेरी वेदी पर बेकार की आग न जलाते! मैं तुमसे खुश नहीं हूं,” सर्वशक्तिमान याहवेह का कहना है, “और मैं तुम्हारे हाथ से कोई भेंट स्वीकार 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जहां-जहां सूर्य उदय होता और सूर्य डूबता है, उन सब जगहों में जाति-जाति के लोगों के बीच मेरा नाम महान होगा. हर एक जगह में, मेरे पास धूप एवं शुद्ध भेंटें लायी जाएंगी, क्योंकि जाति-जाति के लोगों में मेरा नाम महान होगा,”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 तुम यह कहकर इसे अपवित्र करते हो, ‘प्रभु की मेज़ अशुद्ध है,’ और, ‘इस पर रखा भोजन तुच्छ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 यह भी कहते हो, ‘यह एक बोझ है!’ और तुम घृणापूर्वक इस पर अपनी नाक सिकोड़ते हो,” सर्वशक्तिमान याहवेह का कहना है. “जब तुम घायल, लंगड़े या बीमारयुक्त पशुओं को लाकर उन्हें बलिदान के रूप में चढ़ाते हो, तो क्या मुझे इस प्रकार के बलिदान को तुम्हारे हाथ से ग्रहण करना चाहिये?”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धोखेबाज श्रापित है, जिसके पास उसके झुंड में ग्रहण योग्य नर पशु हो और उसने उसे देने की शपथ भी खायी हो, पर वह एक दोषयुक्त पशु प्रभु को चढ़ाता है. क्योंकि मैं एक महान राजा हूं,” सर्वशक्तिमान याहवेह का कहना है, “और जाति-जाति के लोगों के बीच मेरे नाम का भय माना जाए.</w:t>
      </w:r>
      <w:r>
        <w:rPr>
          <w:lang w:val="hi_IN" w:bidi="hi_IN"/>
        </w:rPr>
      </w:r>
      <w:r>
        <w:rPr>
          <w:lang w:val="hi_IN" w:bidi="hi_IN"/>
        </w:rPr>
      </w:r>
    </w:p>
    <w:p>
      <w:pPr/>
      <w:r>
        <w:rPr>
          <w:lang w:val="hi_IN" w:bidi="hi_IN"/>
        </w:rPr>
      </w:r>
    </w:p>
    <w:p>
      <w:pPr>
        <w:pStyle w:val="Heading2"/>
      </w:pPr>
      <w:r>
        <w:rPr>
          <w:lang w:val="hi_IN" w:bidi="hi_IN"/>
        </w:rPr>
        <w:t>Malachi 2:1</w:t>
      </w:r>
      <w:r>
        <w:rPr>
          <w:lang w:val="hi_IN" w:bidi="hi_IN"/>
        </w:rPr>
      </w:r>
    </w:p>
    <w:p>
      <w:pPr/>
      <w:r>
        <w:rPr>
          <w:lang w:val="hi_IN" w:bidi="hi_IN"/>
        </w:rPr>
      </w:r>
      <w:r>
        <w:rPr>
          <w:vertAlign w:val="superscript"/>
          <w:lang w:val="hi_IN" w:bidi="hi_IN"/>
        </w:rPr>
        <w:t>1</w:t>
      </w:r>
      <w:r>
        <w:rPr>
          <w:lang w:val="hi_IN" w:bidi="hi_IN"/>
        </w:rPr>
        <w:t xml:space="preserve"> “और अब, हे पुरोहितो, यह चेतावनी तुम्हारे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यदि तुम नहीं सुनते हो, और यदि तुम मेरे नाम का आदर करने का निश्चय नहीं करते हो,” सर्वशक्तिमान याहवेह का कहना है, “तो मैं तुमको एक शाप दूंगा, और मैं तुम्हारी आशीषों को श्रापित करूंगा. हां, मैं उन्हें पहले ही शापित कर चुका हूं, क्योंकि तुमने मेरा आदर न करने का निश्चय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“तुम्हारे कारण मैं तुम्हारी संतान को डांटूंगा; तुम्हारे त्योहार में बलिदान किए गये पशुओं के गोबर को मैं तुम्हारे चेहरों पर मलूंगा, और तुम्हें इसी स्थिति में ले जाया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तुम जानोगे कि मैंने ये चेतावनी दी है, ताकि लेवी के साथ बांधी गई मेरी वाचा बनी रहे,”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“मेरी वाचा उसके साथ थी; यह जीवन और शांति की एक वाचा थी, और मैंने इस वाचा को उसे दिया था; यह आदर सम्मान के लिये था और उसने मेरा आदर सम्मान किया और मेरे नाम का भय माना.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अपने मुंह से सही निर्देश देता था, और उसके मुंह से कोई गलत बात नहीं निकलती थी. वह शांति और ईमानदारी से मेरे साथ चलता था, और उसने बहुतों को पापमय जीवन से लौटा ले आया.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एक पुरोहित को अपनी बातों से ज्ञान को बनाए रखना चाहिये, क्योंकि वह सर्वशक्तिमान याहवेह का संदेशवाहक है और लोग उससे शिक्षा पाने की आशा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परंतु तुम सही रास्ते से भटक गये हो, और तुम्हारी शिक्षा से बहुतों ने ठोकर खाई है; तुमने लेवी के साथ बांधी गई वाचा को तोड़ दिया है,”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“इसलिये मैंने तुमको सब लोगों के सामने तुच्छ जाना है और तुम्हें अपमानित किया है, क्योंकि तुम मेरे बताए रास्ते पर नहीं चले हो, और कानून के मामले में पक्षपात किए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 हम सभी के एक ही पिता नहीं? क्या एक ही परमेश्वर ने हमारी सृष्टि नहीं की? तब हम क्यों एक दूसरे से विश्वासघात करके अपने पूर्वजों की वाचा को तोड़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यहूदाह ने विश्वासघात किया है. इस्राएल तथा येरूशलेम में एक घृणित काम किया गया है: यहूदाह ने उन स्त्रियों से विवाह किया है, जो दूसरे देवताओं की आराधना करती हैं और ऐसा करके उसने याहवेह के उस पवित्र स्थान को अपवित्र किया है जिससे याहवेह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भी व्यक्ति ऐसा करता है, वह कोई भी क्यों न हो, उसे याहवेह याकोब के तंबुओं से निकाल दे—भले ही वह व्यक्ति सर्वशक्तिमान याहवेह को चढ़ाने के लिये एक बलिदान लाए.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दूसरा काम तुम यह करते हो: तुम रोते हुए याहवेह की वेदी को अपने आंसुओं से भिगो देते हो. तुम रोते और विलाप करते हो क्योंकि अब याहवेह तुम्हारी भेंटों पर कृपादृष्टि नहीं करते या खुश होकर उन्हें तुम्हारे हाथों ग्रहण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 पूछते हो, “ऐसा क्यों?” ऐसा इसलिये होता है, क्योंकि याहवेह तुम्हारे और तुम्हारे जवानी के दिनों की पत्नी के बीच गवाह है. तुमने उसके साथ विश्वासघात किया है, यद्यपि वह तुम्हारे जीवन भर की साथी और शादी में किए गये वाचा की तुम्हारी पत्नी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 तुम्हें एक परमेश्वर ने नहीं बनाया? तुम्हारी देह और आत्मा उसकी है. और एक परमेश्वर किस बात की अपेक्षा करता है? श्रद्धा करनेवाली संतान. इसलिये सावधान रहो, और अपने जवानी के दिनों की पत्नी के साथ विश्वासघात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इस्राएल के परमेश्वर का कहना है, “जो व्यक्ति अपनी पत्नी से घृणा करता और उसे तलाक देता है, तो वह उस पर हिंसा करता है जिसकी उसने रक्षा करना चाहिये,” सर्वशक्तिमान याहवेह का कहना है. इसलिये सावधान रहो, और विश्वासघात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तुमने अपनी बातों से याहवेह को खिन्‍न कर दिया है. और तुम पूछते हो, “हमने उन्हें कैसे खिन्‍न किया है?” ये कहने के द्वारा, “वे सब जो बुरे काम करते हैं, वे याहवेह की दृष्टि में अच्छे व्यक्ति हैं, और याहवेह उनसे खुश हैं” या “न्यायी परमेश्वर कहां है?”</w:t>
      </w:r>
      <w:r>
        <w:rPr>
          <w:lang w:val="hi_IN" w:bidi="hi_IN"/>
        </w:rPr>
      </w:r>
      <w:r>
        <w:rPr>
          <w:lang w:val="hi_IN" w:bidi="hi_IN"/>
        </w:rPr>
      </w:r>
    </w:p>
    <w:p>
      <w:pPr/>
      <w:r>
        <w:rPr>
          <w:lang w:val="hi_IN" w:bidi="hi_IN"/>
        </w:rPr>
      </w:r>
    </w:p>
    <w:p>
      <w:pPr>
        <w:pStyle w:val="Heading2"/>
      </w:pPr>
      <w:r>
        <w:rPr>
          <w:lang w:val="hi_IN" w:bidi="hi_IN"/>
        </w:rPr>
        <w:t>Malachi 3:1</w:t>
      </w:r>
      <w:r>
        <w:rPr>
          <w:lang w:val="hi_IN" w:bidi="hi_IN"/>
        </w:rPr>
      </w:r>
    </w:p>
    <w:p>
      <w:pPr/>
      <w:r>
        <w:rPr>
          <w:lang w:val="hi_IN" w:bidi="hi_IN"/>
        </w:rPr>
      </w:r>
      <w:r>
        <w:rPr>
          <w:vertAlign w:val="superscript"/>
          <w:lang w:val="hi_IN" w:bidi="hi_IN"/>
        </w:rPr>
        <w:t>1</w:t>
      </w:r>
      <w:r>
        <w:rPr>
          <w:lang w:val="hi_IN" w:bidi="hi_IN"/>
        </w:rPr>
        <w:t xml:space="preserve"> “मैं अपने-अपने संदेशवाहक को भेजूंगा, जो मेरे आने के पहले मेरा मार्ग तैयार करेगा. तब वह प्रभु जिसकी खोज तुम कर रहे हो, वे अचानक अपने मंदिर में आ जाएंगे; वाचा का वह संदेशवाहक जिसे तुम चाहते हो, वह आ जाएगा,”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उसके आने के दिन को कौन सह सकता है? जब वह प्रगट होगा, तो उसके आगे कौन खड़ा रह सकेगा? क्योंकि वह सोनार की भट्टी के समान प्रचंड या धोबी के साबुन के जैसा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चांदी को साफ करनेवाला और शुद्ध करनेवाला के रूप में बैठेगा; वह लेवियों को शुद्ध करेगा और उन्हें सोने और चांदी के समान साफ करेगा. तब याहवेह के पास लोग होंगे, जो धर्मीपन में भेंट चढ़ाएंगे,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यहूदिया तथा येरूशलेम के लोगों की भेंट को याहवेह ऐसे ग्रहण करेंगे, जैसे पहले के दिनों में और पहले के वर्षों में ग्रहण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मैं तुम्हें परखने के लिये आऊंगा. मैं तुरंत उन लोगों के विरुद्ध गवाही दूंगा, जो जादू-टोन्हा करते, व्यभिचार करते, झूठी गवाही देते, और जो मजदूरों की मजदूरी को दबाते, जो विधवाओं और अनाथों पर अत्याचार करते, और तुम्हारे बीच रहनेवाले परदेशियों का न्याय बिगाड़ते, और मेरा भय नहीं मानते हैं,”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याहवेह नहीं बदलता हूं. इसलिये तुम, जो याकोब की संतान हो, नाश नहीं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पूर्वजों के समय से तुम मेरे आदेशों से हटते आये हो, तुमने उनका पालन नहीं किया है. मेरे पास लौट आओ, और मैं तुम्हारे पास लौट आऊंगा,” सर्वशक्तिमान याहवेह का कहना है. “पर तुम पूछते हो, ‘हमें कैसे लौटना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 मात्र एक मरणशील मनुष्य परमेश्वर को लूट सकता है? तो भी तुम मुझे लूटते हो. “पर तुम पूछते हो, ‘हम आपको कैसे लूट रहे हैं?’ “दशमांश और भेंटों में.</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तुम एक शाप के अधीन हो—तुम्हारी पूरी जाति—क्योंकि तुम मुझे लूट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सारा दशमांश भंडार घर में ले आओ, कि मेरे भवन में भोजन रहे. इस विषय में मुझे परखकर देखो,” सर्वशक्तिमान याहवेह का कहना है, “कि मैं किस प्रकार तुम्हारे लिए स्वर्ग के झरोखे खोलकर आशीषों की ऐसी बारिश करूंगा कि इसे रखने के लिए तुम्हारे पास पर्याप्‍त जगह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 तुम्हारी फसल को नाश करनेवाले कीड़ों को रोकूंगा, और तुम्हारे खेतों में अंगूर के फल पकने के पहले कच्चे नहीं गिरेंगे,”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सब जाति के लोग तुम्हें आशीषित कहेंगे, क्योंकि तुम्हारा देश खुशी से भरा एक देश होगा,”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“तुमने मेरे विरुद्ध अभिमान से भरकर बात कही है,” याहवेह का कहना है. “फिर भी तुम पूछते हो, ‘हमने आपके विरुद्ध क्या कहा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“तुमने कहा है, ‘व्यर्थ है परमेश्वर की सेवा करना. उसके बताए कामों को पूरा करने और सर्वशक्तिमान याहवेह के सामने शोकित मनुष्य के रूप में जाने से हमें क्या फायदा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अब हम घमंडी मनुष्य को आशीषित सुखी कहते हैं. निश्चित रूप से बुरा काम करनेवाले समृद्ध होते जा रहे हैं, और यहां तक कि जब वे परमेश्वर को परखते हैं, तब भी वे बच निकलते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तब जो याहवेह का भय मानते थे, उन्होंने एक दूसरे से बात की, और याहवेह ने ध्यान से उनकी बातें सुनी. जिन्होंने याहवेह का भय माना और उसके नाम का आदर किया, उनके बारे में याहवेह के सामने एक स्मरण पुस्तिका लिखी गई.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सर्वशक्तिमान याहवेह का कहना है, “उस दिन जब मैं अपना कार्य करूंगा,” तो वे लोग मेरे कीमती भाग होंगे. मैं उन्हें बचाऊंगा, जैसे कि एक पिता अपने सेवा करनेवाले बेटे के ऊपर करुणा करता और उसे बचाता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तुम फिर धर्मी और दुष्ट के बीच, और परमेश्वर की सेवा करनेवाले और परमेश्वर की सेवा नहीं करनेवाले के बीच फर्क को देखोगे.</w:t>
      </w:r>
      <w:r>
        <w:rPr>
          <w:lang w:val="hi_IN" w:bidi="hi_IN"/>
        </w:rPr>
      </w:r>
      <w:r>
        <w:rPr>
          <w:lang w:val="hi_IN" w:bidi="hi_IN"/>
        </w:rPr>
      </w:r>
    </w:p>
    <w:p>
      <w:pPr/>
      <w:r>
        <w:rPr>
          <w:lang w:val="hi_IN" w:bidi="hi_IN"/>
        </w:rPr>
      </w:r>
    </w:p>
    <w:p>
      <w:pPr>
        <w:pStyle w:val="Heading2"/>
      </w:pPr>
      <w:r>
        <w:rPr>
          <w:lang w:val="hi_IN" w:bidi="hi_IN"/>
        </w:rPr>
        <w:t>Malachi 4:1</w:t>
      </w:r>
      <w:r>
        <w:rPr>
          <w:lang w:val="hi_IN" w:bidi="hi_IN"/>
        </w:rPr>
      </w:r>
    </w:p>
    <w:p>
      <w:pPr/>
      <w:r>
        <w:rPr>
          <w:lang w:val="hi_IN" w:bidi="hi_IN"/>
        </w:rPr>
      </w:r>
      <w:r>
        <w:rPr>
          <w:vertAlign w:val="superscript"/>
          <w:lang w:val="hi_IN" w:bidi="hi_IN"/>
        </w:rPr>
        <w:t>1</w:t>
      </w:r>
      <w:r>
        <w:rPr>
          <w:lang w:val="hi_IN" w:bidi="hi_IN"/>
        </w:rPr>
        <w:t xml:space="preserve"> सर्वशक्तिमान याहवेह का यह कहना है, “निश्चय ही, धधकती भट्टी के समान जलता हुआ वह दिन आ रहा है. सब अभिमानी और बुरे काम करनेवाले भूसे के समान हो जाएंगे, और वह दिन जो आनेवाला है, उन्हें आग में डाल देगा. उनमें न तो कोई जड़ और न ही कोई शाखा बचेगी.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 तुम जो मेरे नाम का सम्मान करते हो, तुम्हारे लिये धर्मीपन का सूर्य चंगाई देनेवाले अपने किरण के साथ उदय होगा. और तुम बाहर जाओगे और मोटे-ताजे बछड़े के समान उछल-कूद करोगे.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तुम दुष्टों को कुचल दोगे; वे मेरे ठहराये दिन में तुम्हारे पैरों के नीचे की राख समान हो जाएंगे,” सर्वशक्तिमान याहवेह का कहना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“मेरे सेवक मोशेह के कानून को याद करो, वह आज्ञा और कानून जिसे मैंने उसे होरेब पहाड़ पर सब इस्राएलियों के लिये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“देखो, इसके पहले कि याहवेह का वह बड़ा और भयानक दिन आये, मैं तुम्हारे पास एलियाह भविष्यवक्ता को भेजूंगा.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वह माता-पिता के हृदय को उनके बच्चों की ओर, और बच्चों के हृदय को उनके माता-पिता की ओर कर देगा; अन्यथा मैं आकर देश का पूरा सत्यानाश कर दूंगा.”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