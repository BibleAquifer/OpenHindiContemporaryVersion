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Timothy 1:1</w:t>
      </w:r>
      <w:r>
        <w:rPr>
          <w:lang w:val="hi_IN" w:bidi="hi_IN"/>
        </w:rPr>
      </w:r>
    </w:p>
    <w:p>
      <w:pPr/>
      <w:r>
        <w:rPr>
          <w:lang w:val="hi_IN" w:bidi="hi_IN"/>
        </w:rPr>
      </w:r>
      <w:r>
        <w:rPr>
          <w:vertAlign w:val="superscript"/>
          <w:lang w:val="hi_IN" w:bidi="hi_IN"/>
        </w:rPr>
        <w:t>1</w:t>
      </w:r>
      <w:r>
        <w:rPr>
          <w:lang w:val="hi_IN" w:bidi="hi_IN"/>
        </w:rPr>
        <w:t xml:space="preserve"> पौलॉस की ओर से, जो मसीह येशु में उस जीवन की प्रतिज्ञा के अनुसार, परमेश्वर की इच्छा के द्वारा मसीह येशु का प्रेरित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प्रिय पुत्र तिमोथियॉस को: हमारे पिता परमेश्वर और मसीह येशु, हमारे प्रभु की ओर से अनुग्रह, कृपा और शांति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रात-दिन अपनी प्रार्थनाओं में तुम्हें याद करते हुए परमेश्वर को धन्यवाद देता हूं, जिनकी सेवा मैं शुद्ध विवेक से उसी प्रकार करता हूं, जैसे मेरे पूर्वज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आंसुओं को याद करते हुए, मुझे तुमसे मिलने की लालसा होती है कि मेरा आनंद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मुझे तुम्हारा निष्कपट विश्वास याद आता है, जो सबसे पहले तुम्हारी नानी लोइस तथा तुम्हारी माता यूनिके में मौजूद था, और जो निश्चित ही तुममें भी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कारण है कि मैं तुम्हें याद दिला रहा हूं कि परमेश्वर द्वारा दी गई उस क्षमता को पुनर-ज्वलित करो, जो तुम पर मेरे हाथ रखने के द्वारा तुममें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इसलिये कि परमेश्वर ने हमें भय का नहीं परंतु सामर्थ्य, प्रेम तथा आत्म-अनुशासन का मन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न तो हमारे प्रभु के विषय में गवाही देने में और न मुझसे, जो उनके लिए बंदी हूं, लज्जित होना परंतु परमेश्वर द्वारा दी गई सामर्थ्य के अनुसार ईश्वरीय सुसमाचार के लिए कष्ट उठाने में मेरे साथ शामिल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ही हमें उद्धार प्रदान किया तथा पवित्र जीवन के लिए हमें बुलाया है—हमारे कामों के आधार पर नहीं परंतु सनातन काल से मसीह येशु में हमारे लिए आरक्षित अपने ही उद्देश्य तथा अनुग्रह के अंतर्गत.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अनुग्रह की अभिव्यक्ति अब हमारे उद्धारकर्ता मसीह येशु के प्रकट होने के द्वारा हुई है, जिन्होंने एक ओर तो मृत्यु को नष्ट किया तथा दूसरी ओर ईश्वरीय सुसमाचार के द्वारा जीवन तथा अमरता को प्रकाशित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ईश्वरीय सुसमाचार के लिए मैं प्रचारक, प्रेरित तथा शिक्षक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कारण है कि मैं ये यातनाएं भी सह रहा हूं किंतु यह मेरे लिए लज्जास्पद नहीं है क्योंकि मैं जानता हूं कि मैंने किन में विश्वास किया है तथा मुझे यह पूरा निश्चय है कि वह उस दिन तक मेरी धरोहर की रक्षा करने में पूरी तरह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 सच्ची शिक्षा तुमने मुझसे प्राप्‍त की है, उसे उस विश्वास और प्रेम में, जो मसीह येशु में बसा है, अपना आदर्श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पवित्र आत्मा के द्वारा, जिनका हमारे भीतर वास है, उस अनुपम धरोहर 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 यह मालूम ही है कि आसिया प्रदेश के सभी विश्वासी मुझसे दूर हो गए हैं, उनमें फ़िगेलस तथा हरमोगेनेस भी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ओनेसिफ़ोरस के परिवार पर प्रभु कृपा करें. उसने अक्सर मुझमें नई स्फूर्ति का संचार किया है. मेरी बेड़ियां उसके लिए लज्जा का विषय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रोम नगर में था, उसने यत्नपूर्वक मुझे खोजा और मुझसे भेंट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इफ़ेसॉस नगर में की गई उसकी सेवाओं से तुम भली-भांति परिचित हो. प्रभु करें कि उस दिन उसे प्रभु की कृपा प्राप्‍त हो!</w:t>
      </w:r>
      <w:r>
        <w:rPr>
          <w:lang w:val="hi_IN" w:bidi="hi_IN"/>
        </w:rPr>
      </w:r>
      <w:r>
        <w:rPr>
          <w:lang w:val="hi_IN" w:bidi="hi_IN"/>
        </w:rPr>
      </w:r>
    </w:p>
    <w:p>
      <w:pPr/>
      <w:r>
        <w:rPr>
          <w:lang w:val="hi_IN" w:bidi="hi_IN"/>
        </w:rPr>
      </w:r>
    </w:p>
    <w:p>
      <w:pPr>
        <w:pStyle w:val="Heading2"/>
      </w:pPr>
      <w:r>
        <w:rPr>
          <w:lang w:val="hi_IN" w:bidi="hi_IN"/>
        </w:rPr>
        <w:t>2 Timothy 2:1</w:t>
      </w:r>
      <w:r>
        <w:rPr>
          <w:lang w:val="hi_IN" w:bidi="hi_IN"/>
        </w:rPr>
      </w:r>
    </w:p>
    <w:p>
      <w:pPr/>
      <w:r>
        <w:rPr>
          <w:lang w:val="hi_IN" w:bidi="hi_IN"/>
        </w:rPr>
      </w:r>
      <w:r>
        <w:rPr>
          <w:vertAlign w:val="superscript"/>
          <w:lang w:val="hi_IN" w:bidi="hi_IN"/>
        </w:rPr>
        <w:t>1</w:t>
      </w:r>
      <w:r>
        <w:rPr>
          <w:lang w:val="hi_IN" w:bidi="hi_IN"/>
        </w:rPr>
        <w:t xml:space="preserve"> इसलिये, हे पुत्र, मसीह येशु में प्राप्‍त हुए अनुग्रह में बलवान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 शिक्षाओं को, जो तुमने अनेकों गवाहों की उपस्थिति में मुझसे प्राप्‍त की हैं, ऐसे विश्वासयोग्य व्यक्तियों को सौंप दो, जिनमें बाकियों को भी शिक्षा देने की क्षमता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के अच्छे योद्धा की तरह मेरे साथ दुःखों का सामना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कोई भी योद्धा रणभूमि में दैनिक जीवन के झंझटों में नहीं पड़ता कि वह योद्धा के रूप में अपने भर्ती करनेवाले को संतुष्ट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यदि कोई अखाड़े की प्रतियोगिता में भाग लेता है किंतु नियम के अनुसार प्रदर्शन नहीं करता, विजय पदक प्राप्‍त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सही ही है कि परिश्रमी किसान उपज से अपना हिस्सा सबसे पहले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शिक्षाओं पर विचार करो. प्रभु तुम्हें सब विषयों में समझ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ईश्वरीय सुसमाचार के अनुसार, जिसका मैं प्रचारक हूं, मरे हुओं में से जीवित, दावीद के वंशज मसीह येशु को याद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ईश्वरीय सुसमाचार के लिए मैं कष्ट सह रहा हूं, यहां तक कि मैं अपराधी जैसा बेड़ियों में जकड़ा गया हूं—परंतु परमेश्वर का वचन कैद नहीं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कारण है कि मैं उनके लिए, जो चुने हुए हैं, सभी कष्ट सह रहा हूं कि उन्हें भी वह उद्धार प्राप्‍त हो, जो मसीह येशु में मिलता है तथा उसके साथ अनंत महिमा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बात सत्य है: यदि उनके साथ हमारी मृत्यु हुई है तो हम उनके साथ जीवित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हम धीरज धारण किए रहें तो, हम उनके साथ शासन भी करेंगे, यदि हम उनका इनकार करेंगे तो, वह भी हमारा इनकार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चाहे सच्चाई पर चलना त्याग दें, तो भी वह विश्वासयोग्य रहते हैं, क्योंकि वह अपने स्वभाव के विरुद्ध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 इन विषयों की याद दिलाते रहो. परमेश्वर की उपस्थिति में उन्हें चेतावनी दो कि वे शब्दों पर वाद-विवाद न किया करें. इससे किसी का कोई लाभ नहीं होता परंतु इससे सुननेवालों का विनाश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सत्य के वचन को ठीक रीति से काम में लाते हुए परमेश्वर के ऐसे ग्रहण योग्य सेवक बनने का पूरा प्रयास करो, जिसे लज्जित न 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सांसारिक और व्यर्थ की बातचीत से दूर रहो, नहीं तो सांसारिकता बढ़ती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इस प्रकार की शिक्षा सड़े घाव की तरह फैल जाएगी. ह्यूमैनेऑस तथा फ़िलेतॉस इसी के समर्थकों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यह कहते हुए सच से भटक गए कि पुनरुत्थान तो पहले ही हो चुका. इस प्रकार उन्होंने कुछ को विश्वास से अलग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परमेश्वर की पक्की नींव स्थिर है, जिस पर यह मोहर लगी है: “प्रभु उन्हें जानते हैं, जो उनके हैं.” तथा “हर एक, जिसने प्रभु को अपनाया है, अधर्म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सम्पन्‍न घर में केवल सोने-चांदी के ही नहीं परंतु लकड़ी तथा मिट्टी के भी बर्तन होते हैं—कुछ अच्छे उपयोग के लिए तथा कुछ अनादर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जो व्यक्ति स्वयं को इस प्रकार की गंदगी से साफ़ कर लेता है, उसे अच्छा, अलग किया हुआ, स्वामी के लिए उपयोगी तथा हर एक भले काम के लिए तैयार किया हुआ बर्तन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जवानी की अभिलाषाओं से दूर भागो तथा उनकी संगति में धार्मिकता, विश्वास, प्रेम और शांति का स्वभाव करो, जो निर्मल हृदय से प्रभु को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मूर्खता तथा अज्ञानतापूर्ण विवादों से दूर रहो; यह जानते हुए कि इनसे झगड़ा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प्रभु के दास का झगड़ालू होना सही नहीं है. वह सबके साथ कृपालु, निपुण शिक्षक, अन्याय की स्थिति में धीरजवंत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विरोधियों को नम्रतापूर्वक इस संभावना की आशा में समझाए कि क्या जाने परमेश्वर उन्हें सत्य के ज्ञान की प्राप्‍ति के लिए पश्चाताप की ओर भेजें.</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सचेत हो जाएं तथा शैतान के उस फंदे से छूट जाएं जिसमें उसने उन्हें अपनी इच्छा पूरी करने के लिए जकड़ रखा है.</w:t>
      </w:r>
      <w:r>
        <w:rPr>
          <w:lang w:val="hi_IN" w:bidi="hi_IN"/>
        </w:rPr>
      </w:r>
      <w:r>
        <w:rPr>
          <w:lang w:val="hi_IN" w:bidi="hi_IN"/>
        </w:rPr>
      </w:r>
    </w:p>
    <w:p>
      <w:pPr/>
      <w:r>
        <w:rPr>
          <w:lang w:val="hi_IN" w:bidi="hi_IN"/>
        </w:rPr>
      </w:r>
    </w:p>
    <w:p>
      <w:pPr>
        <w:pStyle w:val="Heading2"/>
      </w:pPr>
      <w:r>
        <w:rPr>
          <w:lang w:val="hi_IN" w:bidi="hi_IN"/>
        </w:rPr>
        <w:t>2 Timothy 3:1</w:t>
      </w:r>
      <w:r>
        <w:rPr>
          <w:lang w:val="hi_IN" w:bidi="hi_IN"/>
        </w:rPr>
      </w:r>
    </w:p>
    <w:p>
      <w:pPr/>
      <w:r>
        <w:rPr>
          <w:lang w:val="hi_IN" w:bidi="hi_IN"/>
        </w:rPr>
      </w:r>
      <w:r>
        <w:rPr>
          <w:vertAlign w:val="superscript"/>
          <w:lang w:val="hi_IN" w:bidi="hi_IN"/>
        </w:rPr>
        <w:t>1</w:t>
      </w:r>
      <w:r>
        <w:rPr>
          <w:lang w:val="hi_IN" w:bidi="hi_IN"/>
        </w:rPr>
        <w:t xml:space="preserve"> यह समझ लो कि अंतिम दिन कष्ट देनेवाला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मनुष्य स्वार्थी, लालची, डींगमार, अहंकारी, परमेश्वर की निंदा करनेवाला, माता-पिता की आज्ञा टालनेवाला, दयारहित, अपवित्र,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निर्मम, क्षमा रहित, दूसरों की बुराई करनेवाला, असंयमी, कठोर, भले का बैरी,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विश्वासघाती, ढीठ, घमंडी तथा परमेश्वर भक्त नहीं परंतु सुख-विलास के चाहनेवाले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उनमें परमेश्वर भक्ति का स्वरूप तो दिखाई देगा किंतु इसका सामर्थ्य नहीं. ऐसे लोगों से दूर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इन्हीं में से कुछ वे हैं, जो घरों में घुसकर निर्बुद्धि स्त्रियों को अपने वश में कर लेते हैं, जो पापों में दबी तथा विभिन्‍न वासनाओं में फंसी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सीखने का प्रयास तो करती हैं किंतु सच्चाई के सारे ज्ञान तक पहुंच ही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प्रकार यान्‍नेस तथा याम्ब्रेस ने मोशेह का विरोध किया था, उसी प्रकार ये भ्रष्‍ट बुद्धि के व्यक्ति सच का विरोध करते हैं. बनावटी है इनका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सब अधिक समय तक नहीं चलेगा क्योंकि उन दोनों के समान उनकी मूर्खता सबके सामने प्रकाश में आ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तुमने मेरी शिक्षा, स्वभाव, उद्देश्य, विश्वास, सताए जाने के समय, प्रेम तथा धीरज और सहनशीलता का भली-भांति अनुसरण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तथा तुम्हें मालूम है कि अंतियोख़, इकोनियॉन तथा लुस्त्रा नगरों में मुझ पर कैसे-कैसे अत्याचार हुए, फिर भी उन सभी में से प्रभु ने मुझे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सच है कि वे सभी, जो मसीह येशु में सच्चाई का जीवन जीने का निश्चय करते हैं, सताए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 दुष्ट तथा बहकानेवाले छल करते और स्वयं छले जाते हुए लगातार विनाश के गड्ढे में गिरते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तुम स्वयं उन शिक्षाओं में, जो तुमने प्राप्‍त की तथा जिनकें विषय में तुम आश्वस्त हो चुके हो, स्थिर रहो, यह याद रखते हुए कि किन्होंने तुम्हें ये शिक्षाएं दी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भी कि बचपन से तुम पवित्र अभिलेखों से परिचित हो, जो तुम्हें वह बुद्धिमता देने में समर्थ हैं, जिससे मसीह येशु में विश्वास के द्वारा उद्धार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संपूर्ण पवित्र शास्त्र परमेश्वर की प्रेरणा से रचा गया है. यह शिक्षा देने, गलत धारणाओं का विरोध करने, दोष-सुधार तथा धार्मिकता की शिक्षा के लिए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 परमेश्वर का जन पूरी तरह से हर एक अच्छे कार्य के लिए सुसज्जित पाया जाए.</w:t>
      </w:r>
      <w:r>
        <w:rPr>
          <w:lang w:val="hi_IN" w:bidi="hi_IN"/>
        </w:rPr>
      </w:r>
      <w:r>
        <w:rPr>
          <w:lang w:val="hi_IN" w:bidi="hi_IN"/>
        </w:rPr>
      </w:r>
    </w:p>
    <w:p>
      <w:pPr/>
      <w:r>
        <w:rPr>
          <w:lang w:val="hi_IN" w:bidi="hi_IN"/>
        </w:rPr>
      </w:r>
    </w:p>
    <w:p>
      <w:pPr>
        <w:pStyle w:val="Heading2"/>
      </w:pPr>
      <w:r>
        <w:rPr>
          <w:lang w:val="hi_IN" w:bidi="hi_IN"/>
        </w:rPr>
        <w:t>2 Timothy 4:1</w:t>
      </w:r>
      <w:r>
        <w:rPr>
          <w:lang w:val="hi_IN" w:bidi="hi_IN"/>
        </w:rPr>
      </w:r>
    </w:p>
    <w:p>
      <w:pPr/>
      <w:r>
        <w:rPr>
          <w:lang w:val="hi_IN" w:bidi="hi_IN"/>
        </w:rPr>
      </w:r>
      <w:r>
        <w:rPr>
          <w:vertAlign w:val="superscript"/>
          <w:lang w:val="hi_IN" w:bidi="hi_IN"/>
        </w:rPr>
        <w:t>1</w:t>
      </w:r>
      <w:r>
        <w:rPr>
          <w:lang w:val="hi_IN" w:bidi="hi_IN"/>
        </w:rPr>
        <w:t xml:space="preserve"> मैं परमेश्वर तथा मसीह येशु की उपस्थिति में, जो जीवितों तथा मरे हुओं का न्याय करेंगे तथा उनके दोबारा आगमन तथा उनके राज्य के विषय को ध्यान में रखते हुए तुम्हें चेतावनी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वचन का प्रचार करो. समय अनुकूल हो या प्रतिकूल, हमेशा तैयार रहो, अत्यंत धीरज के साथ तथा शिक्षा के लक्ष्य से गलत धारणाओं का विरोध करो, कर्तव्य का अहसास कराओ तथा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एक ऐसा समय आएगा जब वे खरी शिक्षाओं को सह न सकेंगे. वे अपनी लालसा पूरी करने के लिए ऐसे उपदेशकों को इकट्ठा करेंगे, जो उन्हें सिर्फ कानों को अच्छा लगने वाले उपदेश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ओर तो वे सच्चाई से कान फेर लेंगे तथा दूसरी ओर कहानियों पर ध्यान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परंतु तुम इन सब विषयों में सावधान रहना; कठिनाइयां सह लेना; ईश्वरीय सुसमाचार के प्रचारक का काम करना; अपनी सेवकाई को पूरा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अर्घ (पेय-यज्ञ) के समान उंडेला जा चुका हूं, मेरे जाने का समय आ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संघर्ष सार्थक रहा है. मैंने अपनी दौड़ पूरी कर ली है. मैंने दृढतापूर्वक विश्वास को थामे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भविष्य में मेरे लिए धार्मिकता का मुकुट सुरक्षित है, जो न्याय करनेवाले प्रभु मुझे उस दिन देंगे—मुझे ही नहीं परंतु उन सबको भी, जो उनके दोबारा आगमन की बड़ी आशा से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जल्द से जल्द मेरे पास आने का पूरा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देमास ने आधुनिक युग के आकर्षण में मुझे त्याग कर थेस्सलोनिकेयुस नगर जाना सही समझा है. क्रेसकेस गलातिया नगर और तीतॉस दालमतिया नगर गए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केवल लूकॉस मेरे साथ हैं. आते हुए मार्कास को अपने साथ ले आना क्योंकि वह सेवकाई में मेरे लिए उपयोगी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तुख़िकस को इफ़ेसॉस नगर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अंगरखा, जो मैं त्रोऑस नगर में कार्पूस के पास छोड़ आया था, साथ लेते आना, साथ ही वे ग्रंथ भी, विशेषतः चर्मपत्र.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अलेक्सान्दरॉस ठठेरे ने मेरी बड़ी हानि की है. प्रभु उसे उसके कामों के अनुसार प्रतिफल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स्वयं भी उससे सावधान रहो क्योंकि उसने हमारी शिक्षा का कड़ा विरोध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पहली सुनवाई के समय कोई मेरे साथ नहीं था—सबने मुझे त्याग दिया; इसके लिए उन्हें दोषी न माना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मेरे साथ थे तथा उन्होंने मुझे सामर्थ्य दी कि मेरे द्वारा संदेश की घोषणा पूरी तरह सम्पन्‍न हो जाए तथा सब गैर-यहूदी इसे सुन सकें. मैं सिंह के मुख से बचा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मुझे हर एक बुराई से उबारेंगे तथा अपने स्वर्गीय राज्य में सुरक्षित ले जाएंगे. उनकी महिमा युगानुयुग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प्रिस्का व अकुलॉस को तथा ओनेसिफ़ोरस के परिवार को मेरा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इरास्तुस अब तक कोरिन्थॉस नगर में ही है परंतु त्रोफ़िमस की बीमारी के कारण उसे मिलेतॉस नगर में छोड़ना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जाड़े के पहले ही आने का पूरा प्रयास करना. तुम्हें यूबुलस का नमस्कार, साथ ही पुदेन्स, लीनोस, क्लौदिआ तथा सभी विश्वासी भाई बहनों को भी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प्रभु तुम्हारी आत्मा के साथ हों. तुम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