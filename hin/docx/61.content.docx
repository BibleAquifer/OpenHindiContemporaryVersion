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Peter 1:1</w:t>
      </w:r>
      <w:r>
        <w:rPr>
          <w:lang w:val="hi_IN" w:bidi="hi_IN"/>
        </w:rPr>
      </w:r>
    </w:p>
    <w:p>
      <w:pPr/>
      <w:r>
        <w:rPr>
          <w:lang w:val="hi_IN" w:bidi="hi_IN"/>
        </w:rPr>
      </w:r>
      <w:r>
        <w:rPr>
          <w:vertAlign w:val="superscript"/>
          <w:lang w:val="hi_IN" w:bidi="hi_IN"/>
        </w:rPr>
        <w:t>1</w:t>
      </w:r>
      <w:r>
        <w:rPr>
          <w:lang w:val="hi_IN" w:bidi="hi_IN"/>
        </w:rPr>
        <w:t xml:space="preserve"> मसीह येशु के दास तथा प्रेरित शिमओन पेतरॉस की ओर से उन्हें, जिन्होंने हमारे परमेश्वर तथा उद्धारकर्ता मसीह येशु की धार्मिकता के द्वारा हमारे समान बहुमूल्य विश्वास प्राप्‍त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हमारे परमेश्वर तथा प्रभु येशु मसीह के संपूर्ण ज्ञान में अनुग्रह तथा शांति बहुतायत में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हमारी बुलावा स्वयं अपने प्रताप और परम उत्तमता के द्वारा की है. उनके ईश्वरीय सामर्थ्य ने उनके सत्य ज्ञान में हमें जीवन और भक्ति से संबंधित सभी कुछ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इन्हीं के द्वारा उन्होंने हमें अपनी विशाल और बहुमूल्य प्रतिज्ञाएं प्रदान की हैं कि तुम संसार में बसी हुई कामासक्ति से प्रेरित भ्रष्टाचार से मुक्त हो ईश्वरीय स्वभाव में सहभागी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तुम हर संभव कोशिश करते हुए अपने विश्वास में नैतिक सदगुण, नैतिक सदगुण में समझ,</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समझ में आत्मसंयम, आत्मसंयम में धीरज, धीरज में भक्ति,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भक्ति में भाईचारा तथा भाईचारे में निस्स्वार्थ प्रेम में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तुममें ये गुण मौजूद हैं और यदि तुममें इनका विकास हो रहा है तब इनके कारण तुम हमारे प्रभु येशु मसीह के संपूर्ण ज्ञान में न तो निकम्मे होगे और न ही निष्फल;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व्यक्ति में ये गुण मौजूद नहीं हैं, वह अंधा है या धुंधला देखता है क्योंकि वह अपने पिछले पापों से शुद्ध होने को भुला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प्रिय भाई बहनो, अपने बुलावे को तथा चुन लिए जाने को साबित करने के लिए भली-भांति प्रयास करते रहो. यदि तुम ऐसा करते रहोगे तो कभी भी मार्ग से न भटकोगे,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हमारे प्रभु तथा उद्धारकर्ता मसीह येशु के अनंत काल के राज्य में तुम्हारे प्रवेश पर तुम्हारा भव्य स्वागत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हालांकि तुम इन विषयों से अच्छी तरह से परिचित हो और उस सच्चाई में बने रहते हो तो भी मैं तुम्हें इन बातों की याद दिलाने के लिए हमेशा उत्सुक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तक मैं इस शरीर रूपी डेरे में हूं, तुम्हें याद दिलाते हुए सावधान रखना सही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यह जानता हूं कि मेरे देह छोड़ने का समय बहुत नज़दीक है. परमेश्वर करें कि ठीक वैसा ही हो जैसा हमारे प्रभु येशु मसीह ने मुझ पर प्रकाशित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हर संभव कोशिश करूंगा कि मेरे जाने के बाद भी तुम इन बातों को याद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हमने तुम पर हमारे प्रभु येशु मसीह के सामर्थ्य और दूसरे आगमन के सत्य प्रकाशित किए, हमने कोई चतुराई से गढ़ी गई कहानियों का सहारा नहीं लिया था—हम स्वयं उनके प्रताप के प्रत्यक्षदर्शी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मसीह येशु ने पिता परमेश्वर से आदर और महिमा प्राप्‍त की, प्रतापमय महिमा ने उन्हें संबोधित करते हुए यह पुकारा, “यह मेरा प्रिय पुत्र है—मेरा अत्यंत प्रिय—जिससे मैं प्रसन्‍न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साथ जब हम पवित्र पर्वत पर थे, स्वर्ग से निकले इस शब्द को हमने स्वयं सुना.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भविष्यद्वक्ताओं का वचन और अधिक विश्वसनीय हो गया है. उस पर तुम्हारा ध्यान केंद्रित करना ठीक वैसे ही भला है जैसे जलते हुए दीपक पर ध्यान केंद्रित करना—जब तक पौ नहीं फटती और तुम्हारे हृदयों में भोर का तारा उदित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सबसे पहले यह समझ लो कि पवित्र शास्त्र की कोई भी भविष्यवाणी स्वयं भविष्यद्वक्ताओं का अपना विचार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कोई भी भविष्यवाणी मनुष्य की इच्छा के आदेश से मुंह से नहीं निकलती, परंतु भविष्यवक्ता पवित्र आत्मा से उत्तेजित किए जाकर परमेश्वर की ओर से घोषणा किया करते थे.</w:t>
      </w:r>
      <w:r>
        <w:rPr>
          <w:lang w:val="hi_IN" w:bidi="hi_IN"/>
        </w:rPr>
      </w:r>
      <w:r>
        <w:rPr>
          <w:lang w:val="hi_IN" w:bidi="hi_IN"/>
        </w:rPr>
      </w:r>
    </w:p>
    <w:p>
      <w:pPr/>
      <w:r>
        <w:rPr>
          <w:lang w:val="hi_IN" w:bidi="hi_IN"/>
        </w:rPr>
      </w:r>
    </w:p>
    <w:p>
      <w:pPr>
        <w:pStyle w:val="Heading2"/>
      </w:pPr>
      <w:r>
        <w:rPr>
          <w:lang w:val="hi_IN" w:bidi="hi_IN"/>
        </w:rPr>
        <w:t>2 Peter 2:1</w:t>
      </w:r>
      <w:r>
        <w:rPr>
          <w:lang w:val="hi_IN" w:bidi="hi_IN"/>
        </w:rPr>
      </w:r>
    </w:p>
    <w:p>
      <w:pPr/>
      <w:r>
        <w:rPr>
          <w:lang w:val="hi_IN" w:bidi="hi_IN"/>
        </w:rPr>
      </w:r>
      <w:r>
        <w:rPr>
          <w:vertAlign w:val="superscript"/>
          <w:lang w:val="hi_IN" w:bidi="hi_IN"/>
        </w:rPr>
        <w:t>1</w:t>
      </w:r>
      <w:r>
        <w:rPr>
          <w:lang w:val="hi_IN" w:bidi="hi_IN"/>
        </w:rPr>
        <w:t xml:space="preserve"> झूठे भविष्यवक्ता इस्राएल राष्ट्र में भी उठे थे, ठीक इसी प्रकार तुम्हारे बीच भी झूठे शिक्षक उठेंगे. वे उन स्वामी को, जिन्होंने उन्हें मोल लिया है, अस्वीकार करते हुए गुप्‍त रूप से विनाशकारी पाखंड का उद्घाटन करेंगे. इनके द्वारा वे स्वयं अपने ऊपर शीघ्र, अचानक विनाश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अनेक लोग उनके अनुसार दूषित स्वभाव का अनुसरण करेंगे. उनके कारण सच का मार्ग निन्दित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लालच के कारण तुम्हें अपनी झूठी गढ़ी हुई बातों में फंसाकर तुमसे अनुचित लाभ उठाएंगे. उनके लिए पहले से तय किया न्याय-दंड न तो निष्क्रिय हुआ है और न ही उनका विनाश सोया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परमेश्वर ने उन स्वर्गदूतों को भी क्षमा नहीं किया, जिन्होंने पाप किया था परंतु उन्हें न्याय के लिए पाताल के अंधेरे गड्ढों में धकेल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उन्होंने प्राचीन संसार को भी नहीं छोड़ा परंतु पानी की बाढ़ द्वारा अधर्मियों के संसार का नाश किया—धार्मिकता के प्रचारक नोहा तथा सात अन्य के अतिरिक्त;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उन्होंने सोदोम और गोमोरा नगरों को भस्म कर विनाशकारी दंड दिया कि वे आनेवाले कुकर्मियों के लिए उदाहरण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परमेश्वर ने अधर्मियों के अशुद्ध चालचलन से बहुत दुःखी धर्मी लोत का उद्धार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उन लोगों के बीच निवास करते हुए, उनका अधर्म का स्वभाव देख व सुन दिन-प्रतिदिन अपनी धर्मी अंतरात्मा में तीव्र यातना सहते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 यह स्पष्ट है, कि प्रभु यह जानते हैं कि धर्मियों को किस प्रकार परीक्षा से निकाला जाए तथा यह भी कि किस प्रकार अधर्मियों को न्याय के दिन पर दंडित किए जाने के लिए संभाल कर 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विशेष रूप से उन्हें, जो कामुकता की अशुद्ध अभिलाषाओं में लीन रहते तथा प्रभुता को तुच्छ समझते हैं. ये ढीठ तथा घमंडी व्यक्ति, तेजोमय स्वर्गीय प्राणियों तक की निंदा करने का दुस्साहस कर बैठते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जबकि स्वर्गदूत तक, जो इनसे कहीं अधिक शक्तिशाली और समर्थ हैं, प्रभु के सामने उन पर भला-बुरा कहकर दोष नहीं लगाते.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व्यक्ति उन निर्बुद्धि पशुओं के समान हैं, जिनका जन्म ही ऐसे प्राणियों के रूप में हुआ है कि इन्हें पकड़कर इनका वध किया जाए. ये उन विषयों की उल्लाहना करते हैं, जिनका इन्हें कोई ज्ञान नहीं. ये भी इन्हीं पशुओं के समान नाश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इन्हें बुरे कामों का बुरा फल मिलेगा. दिन में भोग विलास इनके लिए आनंद का साधन है. ये वे घोर कलंक हैं, जो तुम्हारे प्रेम-भोजों में घुसकर अपने छलावे का आनंद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इनकी आंखें व्यभिचार से भरी हुई हैं और ये पाप करने से नहीं चूकते. ये चंचल व्यक्तियों को लुभाते हैं, इनके हृदय में लालच भरा है, ये शापित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बिओर के पुत्र बिलआम के समान, जिसने अधर्म से कमाए हुए धन का लालच किया, ये भी सच्चाई का मार्ग को छोड़कर भटक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अपने अपराधों के लिए फटकार भी पड़ी—एक गूंगे गधे ने मनुष्य के शब्द में बातें कर उस भविष्यवक्ता के बावलेपन को रोका.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सूखे कुएं तथा आंधी द्वारा उड़ाई धुंध हैं, जिनके लिए अनंत काल का घोर अंधकार तय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 घमंड भरी व्यर्थ की बातों से उन लोगों को कामुकता की शारीरिक अभिलाषाओं में लुभाते हैं, जो मार्ग से भटके लोगों में से बाल-बाल बचकर निकल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उनसे स्वतंत्रता की प्रतिज्ञा तो करते हैं, जबकि स्वयं विनाश के दास हैं. मनुष्य उसी का दास बन जाता है, जिससे वह हार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वे मसीह येशु हमारे प्रभु और उद्धारकर्ता के सारे ज्ञान के द्वारा संसार की मलिनता से छूटकर निकलने के बाद दोबारा उसी में फंसकर उसी के अधीन हो गए हैं, तो यह स्पष्ट है कि उनकी वर्तमान स्थिति पिछली स्थिति से बदतर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उत्तम तो यही होता कि उन्हें धार्मिकता के मार्ग का अहसास ही न हुआ होता बजाय इसके कि वह उसे जानने के बाद जो पवित्र आज्ञा उन्हें सौंपी गई थी उससे मुंह मोड़ते.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उनका स्वभाव इस कहावत को सच साबित करता है, “कुत्ता अपनी ही उल्टी की ओर लौटता है,” तथा “नहाई हुई सूअरिया कीचड़ में लोटने लौट जाती है.”</w:t>
      </w:r>
      <w:r>
        <w:rPr>
          <w:lang w:val="hi_IN" w:bidi="hi_IN"/>
        </w:rPr>
      </w:r>
      <w:r>
        <w:rPr>
          <w:lang w:val="hi_IN" w:bidi="hi_IN"/>
        </w:rPr>
      </w:r>
    </w:p>
    <w:p>
      <w:pPr/>
      <w:r>
        <w:rPr>
          <w:lang w:val="hi_IN" w:bidi="hi_IN"/>
        </w:rPr>
      </w:r>
    </w:p>
    <w:p>
      <w:pPr>
        <w:pStyle w:val="Heading2"/>
      </w:pPr>
      <w:r>
        <w:rPr>
          <w:lang w:val="hi_IN" w:bidi="hi_IN"/>
        </w:rPr>
        <w:t>2 Peter 3:1</w:t>
      </w:r>
      <w:r>
        <w:rPr>
          <w:lang w:val="hi_IN" w:bidi="hi_IN"/>
        </w:rPr>
      </w:r>
    </w:p>
    <w:p>
      <w:pPr/>
      <w:r>
        <w:rPr>
          <w:lang w:val="hi_IN" w:bidi="hi_IN"/>
        </w:rPr>
      </w:r>
      <w:r>
        <w:rPr>
          <w:vertAlign w:val="superscript"/>
          <w:lang w:val="hi_IN" w:bidi="hi_IN"/>
        </w:rPr>
        <w:t>1</w:t>
      </w:r>
      <w:r>
        <w:rPr>
          <w:lang w:val="hi_IN" w:bidi="hi_IN"/>
        </w:rPr>
        <w:t xml:space="preserve"> प्रिय भाई बहनो, मेरी ओर से यह तुम्हें दूसरा पत्र है. इन दोनों पत्रों के द्वारा मैं तुम्हें दोबारा याद दिलाते हुए तुम्हारे निर्मल मन को छलकाना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तुम्हारे लिए ज़रूरी है कि तुम पवित्र भविष्यद्वक्ताओं द्वारा पहले से कही बातों तथा प्रेरितों के माध्यम से दिए गए हमारे प्रभु व उद्धारकर्ता के आदेशों को याद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सबसे पहले, तुम्हारे लिए यह समझ लेना ज़रूरी है कि अंतिम दिनों में अपनी ही वासनाओं द्वारा नियंत्रित ठट्ठा करनेवालों का आगमन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ठट्ठा करते हुए यह कहेंगे: “क्या हुआ प्रभु के दूसरे आगमन की प्रतिज्ञा का? पूर्वजों की मृत्यु से अब तक सब कुछ वैसा ही चल रहा है जैसा सृष्टि के प्रारंभ 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जानबूझकर यह भूल जाते हैं कि प्राचीन काल में परमेश्वर के शब्द मात्र द्वारा आकाशमंडल अस्तित्व में आया तथा शब्द ही के द्वारा जल में से, जल के द्वारा ही पृथ्वी की रचना हुई.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उनके ठट्ठे का ही परिणाम था कि उस समय का संसार जल की बाढ़ के द्वारा नाश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शब्द के द्वारा वर्तमान आकाशमंडल तथा पृथ्वी अग्नि के लिए रखे गए तथा न्याय के दिन पर अधर्मियों के नाश के लिए सुरक्षित रखे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प्रिय भाई बहनो, इस बात को कभी भूलने न देना कि प्रभु के सामने एक दिन एक हज़ार वर्ष और हज़ार वर्ष एक दिन के बराबर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अपनी प्रतिज्ञा को पूरी करने में देर नहीं करते जैसा कुछ लोगों का विचार है. वह तुम्हारे प्रति धीरज धरते हैं और नहीं चाहते कि किसी का भी विनाश हो परंतु यह कि सभी को पाप से मन फिराने का सुअवसर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का दिन चोर के समान अचानक से आएगा, जिसमें आकाशमंडल गड़गड़ाहट की तेज आवाज करते हुए नष्ट हो जाएगा, तत्व बहुत ही गर्म होकर पिघल जाएंगे तथा पृथ्वी और उस पर किए गए सभी काम प्रकट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इन सभी वस्तुओं का इस रीति से नाश होना निश्चित है तो पवित्र चालचलन तथा भक्ति में तुम्हारा किस प्रकार के व्यक्ति होना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तुम परमेश्वर के दिन के लिए ऐसी लालसा में इंतजार कर रहे हो, मानो उसे गति प्रदान कर रहे हो तो इस बात के प्रकाश में जब आकाशमंडल आग से नाश कर दिया जाएगा तथा तेज गर्मी के कारण तत्व पिघल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की प्रतिज्ञा के अनुसार हम नए आकाश और नई पृथ्वी की प्रतीक्षा कर रहे हैं, जहां धार्मिकता का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प्रिय भाई बहनो, जब तुम उस दिन की प्रतीक्षा कर रहे हो, कोशिश करो कि प्रभु की दृष्टि में निष्कलंक तथा निर्दोष पाए जाओ तथा तुममें उनकी शांति का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प्रभु के धीरज को उद्धार समझो—ठीक जैसे हमारे प्रिय भाई पौलॉस ने उन्हें दिए गए ज्ञान के अनुसार तुम्हें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उन्होंने अपने सभी पत्रों में भी इन्हीं विषयों का वर्णन किया है, जिनमें से कुछ विषय समझने में कठिन हैं, जिन्हें अस्थिर तथा अनपढ़ लोग बिगाड़ देते हैं—जैसा कि वे शेष पवित्र शास्त्र के साथ भी करते हैं; जिससे वे स्वयं अपना ही विनाश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प्रिय भाई बहनो, यह सब पहले से जानते हुए सचेत रहो. ऐसा न हो कि अधर्मियों की गलत शिक्षा में बहककर स्थिरता से तुम गिर न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प्रभु और उद्धारकर्ता मसीह येशु के अनुग्रह और ज्ञान में बढ़ते जाओ. उनकी महिमा अब भी और युगानुयुग होती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