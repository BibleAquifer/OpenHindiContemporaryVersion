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Colossians 1:1</w:t>
      </w:r>
      <w:r>
        <w:rPr>
          <w:lang w:val="hi_IN" w:bidi="hi_IN"/>
        </w:rPr>
      </w:r>
    </w:p>
    <w:p>
      <w:pPr/>
      <w:r>
        <w:rPr>
          <w:lang w:val="hi_IN" w:bidi="hi_IN"/>
        </w:rPr>
      </w:r>
      <w:r>
        <w:rPr>
          <w:vertAlign w:val="superscript"/>
          <w:lang w:val="hi_IN" w:bidi="hi_IN"/>
        </w:rPr>
        <w:t>1</w:t>
      </w:r>
      <w:r>
        <w:rPr>
          <w:lang w:val="hi_IN" w:bidi="hi_IN"/>
        </w:rPr>
        <w:t xml:space="preserve"> परमेश्वर की इच्छा से मसीह येशु के प्रेरित पौलॉस तथा हमारे भाई तिमोथियॉस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कोलोस्सॉय के पवित्र लोगों और मसीह में सच्चे विश्वासी भाई बहनों को, हमारे पिता परमेश्वर की ओर से अनुग्रह और शांति.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लिए प्रार्थना करते समय हम हमारे प्रभु येशु मसीह के पिता परमेश्वर के सामने हमेशा अपना आभार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हमने मसीह येशु में तुम्हारे विश्वास तथा सभी पवित्र लोगों के प्रति तुम्हारे प्रेम के विषय में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इनका आधार है वह विश्वास और प्रेम जो उपजा है उस आशा से जो आपके लिए स्वर्ग में रखी हुई है तथा जिसके विषय में तुम पहले ही सच्चाई का वर्णन—उद्धार के सुसमाचार में सुन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तुमने प्राप्‍त किया है, यह सुसमाचार लगातार पूरे संसार में और तुममें भी उसी दिन से फूल और फल रहा है, जिस दिन से तुमने इसे सुना और तुम्हें तभी परमेश्वर के अनुग्रह का अहसास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ठीक जिसे तुमने हमारे प्रिय सहकर्मी दास एपाफ़्रास से सीखा, जो तुम्हारे लिए मसीह का सच्चा सेवक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हमें पवित्र आत्मा में तुम्हारे प्रेम के विषय में सूचित भी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कारण जिस दिन से हमने यह सुना है, हमने तुम्हारे लिए प्रार्थना करना नहीं छोड़ा और हम यह विनती करते हैं कि तुम पूरे आत्मिक ज्ञान और समझ में परमेश्वर की इच्छा के सारे ज्ञान में भरपूर होते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 तुम्हारा स्वभाव प्रभु के योग्य हो, जो उन्हें हर प्रकार से प्रसन्‍न करनेवाला हो, जो हर एक भले कार्य में फलदाई हो तथा परमेश्वर के सारे ज्ञान में उन्‍नत होते हुए तुम,</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 सहनशीलता और धीरज के लिए उनकी महिमा की शक्ति के अनुसार सारे सामर्थ्य से बलवान होते जाओ तथा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पिता का खुशी से आभार मानो, जिन्होंने तुम्हें ज्योति के राज्य में पवित्र लोगों की मीरास में शामिल होने के लिए योग्य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वही हमें अंधकार के वश से निकालकर अपने प्रिय पुत्र के राज्य में ले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 में हमारा छुटकारा, अर्थात् पाप की 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तो अनदेखे परमेश्वर का स्वरूप हैं. वह सारी सृष्टि में पहलौठे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उन्हीं में सब कुछ रचाया गया है—स्वर्गीय स्थानों में तथा पृथ्वी पर, देखी तथा अनदेखी, सिंहासन तथा प्रभुताएं, राजा तथा अधिकारी—सभी कुछ उन्हीं के द्वारा तथा उन्हीं के लिए बनाया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सारी सृष्टि में प्रथम हैं और सारी सृष्टि उनमें स्थिर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सिर है कलीसिया के, जो उनका शरीर है; वही आदि है, मरे हुओं में से जी उठनेवालों में पहलौठे हैं कि वही सब में प्रधान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पिता की प्रसन्‍नता इसी में थी कि उनमें ही सारी परिपूर्णता वास करे और वह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क्रूस पर उनके बहाए गए लहू के द्वारा शांति की स्थापना कर उनके माध्यम से सभी का भौमिक या स्वर्गीय, स्वयं से मेल-मिलाप कराएं.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हालांकि इसके पहले तुम बुरे कामों के कारण परमेश्वर से अलग थे तथा तुम्हारे मन में बैरभाव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भी अब मसीह ने अपनी शारीरिक देह में मृत्यु के द्वारा तुम्हारा मेल-मिलाप करवाया कि वह तुम्हें परमेश्वर के सामने पवित्र, निर्दोष तथा निष्कलंक रूप में उपस्थित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 वास्तव में तुम विश्वास में बने रहो तथा दृढतापूर्वक स्थिर रहते हुए उन्‍नत होते जाओ, और ईश्वरीय सुसमाचार में बसी आशा न छोड़ो, जिसे तुमने सुना था, जिसकी घोषणा स्वर्ग के नीचे सारी सृष्टि में की गई और मैं, पौलॉस, जिसका सेवक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 तो मैं तुम्हारे लिए अपने कष्टों में प्रफुल्लित होता हूं तथा मैं उनकी देह—कलीसिया के लिए अपने शरीर में मसीह की यातनाओं में बाकी रह गई कमी को पूरा करते हुए अपनी ज़िम्मेदारी पूरी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कलीसिया के लिए मैं तुम्हारे लिए परमेश्वर द्वारा सौंपी गई सेवा के लिए सेवक चुना गया कि मैं परमेश्वर के आदेश को पूरी तरह प्रचार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भेद जो युगों और पीढ़ियों से छिपा रहा है किंतु अब उनके पवित्र लोगों पर प्रकट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जिन पर परमेश्वर ने अन्यजातियों के बीच इस भेद के वैभव के धन को प्रकट कर देना सही समझा. वह भेद है तुममें स्थिर बना मसीह, तुम्हारी होनेवाली महिमा की आशा.</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 बुद्धिमत्तापूर्वक हर एक को चेताते तथा हर एक को शिक्षा देते हुए उन्हीं का प्रचार करते हैं कि हम हर एक व्यक्ति को मसीह में परिपक्व रूप में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उद्देश्य से मैं उनके सामर्थ्य के अनुसार, जो मुझमें प्रबल रूप से कार्य कर रही है, मेहनत करते हुए परिश्रम कर रहा हूं.</w:t>
      </w:r>
      <w:r>
        <w:rPr>
          <w:lang w:val="hi_IN" w:bidi="hi_IN"/>
        </w:rPr>
      </w:r>
      <w:r>
        <w:rPr>
          <w:lang w:val="hi_IN" w:bidi="hi_IN"/>
        </w:rPr>
      </w:r>
    </w:p>
    <w:p>
      <w:pPr/>
      <w:r>
        <w:rPr>
          <w:lang w:val="hi_IN" w:bidi="hi_IN"/>
        </w:rPr>
      </w:r>
    </w:p>
    <w:p>
      <w:pPr>
        <w:pStyle w:val="Heading2"/>
      </w:pPr>
      <w:r>
        <w:rPr>
          <w:lang w:val="hi_IN" w:bidi="hi_IN"/>
        </w:rPr>
        <w:t>Colossians 2:1</w:t>
      </w:r>
      <w:r>
        <w:rPr>
          <w:lang w:val="hi_IN" w:bidi="hi_IN"/>
        </w:rPr>
      </w:r>
    </w:p>
    <w:p>
      <w:pPr/>
      <w:r>
        <w:rPr>
          <w:lang w:val="hi_IN" w:bidi="hi_IN"/>
        </w:rPr>
      </w:r>
      <w:r>
        <w:rPr>
          <w:vertAlign w:val="superscript"/>
          <w:lang w:val="hi_IN" w:bidi="hi_IN"/>
        </w:rPr>
        <w:t>1</w:t>
      </w:r>
      <w:r>
        <w:rPr>
          <w:lang w:val="hi_IN" w:bidi="hi_IN"/>
        </w:rPr>
        <w:t xml:space="preserve"> मैं चाहता हूं कि तुमको यह मालूम हो कि मैं तुम्हारे लिए तथा उन सबके लिए, जो लाओदीकेइया में हैं तथा उन सबके लिए, जिन्होंने मुझे व्यक्तिगत रूप से नहीं देखा है, कितना कठिन परिश्रम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उनके हृदय प्रोत्साहित होकर प्रेम में जुड़कर उस पूरे धन को प्राप्‍त हो, जो समझ के पूरे निश्चय में और परमेश्वर के भेद का वास्तविक ज्ञान हो, जो स्वयं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जिनमें बुद्धि और ज्ञान के सारे भंडार छिपे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यह इसलिये कह रहा हूं कि कोई भी तुम्हें लुभानेवाली बातों के द्वारा भटकाने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हालांकि शारीरिक रूप से मैं वहां अनुपस्थित हूं तो भी, तुम्हारे उत्तम अनुशासन तथा मसीह में तुम्हारे विश्वास की दृढ़ता को देखकर प्रसन्‍न होते हुए, आत्मा में मैं तुम्हारे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कि तुमने प्रभु येशु मसीह को स्वीकार कर लिया है, अपना जीवन उनमें जीयों,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उनमें गहराई तक जड़े हुए, और मसीह में उन्‍नत होते हुए अपने विश्वास में दृढ़ हो जाओ—ठीक जैसी शिक्षा तुम्हें दी गई थी—तथा तुममें धन्यवाद भाव अधिक से अधिक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ध्यान रहे कि कोई भी तुम्हें तत्वज्ञान तथा खोखले छल के माध्यम से अपने वश में न कर ले, जो मनुष्य की परंपरा तथा संसार की आदि शिक्षा पर आधारित है—न कि मसीह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परमेश्वरत्व की सारी परिपूर्णता उनके शरीर में 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तुमने उन्हीं में, जो प्रधानता तथा अधिकार में सबसे ऊपर हैं, सारी परिपूर्णता प्राप्‍त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मसीह द्वारा किए गए ख़तना के द्वारा, जब तुम्हारा सारा पाप का स्वभाव उतार दिया गया, तुम्हारा ऐसा ख़तना किया गया, जिसे हाथ से नहीं बनाया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तुम बपतिस्मा में उनके साथ गाड़े गए तथा उसी में उनके साथ उस विश्वास के द्वारा जिलाए भी गए, जो परमेश्वर के सामर्थ्य में है, जिन्होंने मसीह को मरे हुओं में से जीवित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जब अपने अपराधों और अपनी शारीरिक खतनाहीनता में मरे हुए थे, उन्होंने हमारे सभी अपराधों को क्षमा करते हुए तुम्हें उनके साथ जीवित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हमारे कर्ज़ के प्रमाण-पत्र को, जिसमें हमारे विरुद्ध लिखा गया अध्यादेश था, मिटाकर क्रूस पर कीलों से जड़ कर सामने से हटा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परमेश्वर ने प्रधानों तथा अधिकारियों को निहत्था कर उन्हें अपनी विजय यात्रा में खुल्लम-खुल्ला तमाशे का पात्र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तुम्हारे खान-पान या उत्सव, नए चांद या शब्बाथ को लेकर कोई तुम्हारा फैसला न करने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 सब होनेवाली घटनाओं की छाया मात्र हैं. मूल वस्तुएं तो मसीह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कोई भी, जो विनम्रता के दिखावे और स्वर्गदूतों की उपासना में लीन है, तुम्हें तुम्हारे पुरस्कार से दूर न करने पाए. ऐसा व्यक्ति अपने देखे हुए ईश्वरीय दर्शनों का वर्णन विस्तार से करता है तथा खोखली सांसारिक समझ से फूला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व्यक्ति उस सिर को दृढतापूर्वक थामे नहीं रहता जिससे सारा शरीर जोड़ों और सांस लेनेवाले अंगों द्वारा पोषित तथा सम्बद्ध रहता और परमेश्वर द्वारा किए गए विकास से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तुम सांसारिक तत्वज्ञान के प्रति मसीह के साथ मर चुके हो तो अब तुम्हारी जीवनशैली ऐसी क्यों है, जो संसार के इन नियमों के अधीन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मत छुओ! इसे मत चखो! इसे व्यवहार में मत लाओ!”?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लगातार उपयोग के कारण इन वस्तुओं का नाश होना इनका स्वभाव है क्योंकि इनका आधार सिर्फ मनुष्य की आज्ञाएं तथा शिक्षाएं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अपनी ही सुविधा के अनुसार गढ़ी गई आराधना विधि, विनम्रता के दिखावे तथा शरीर को कष्ट देने के भाव से ज़रूर दिखाई दे सकती है, किंतु शारीरिक वासनाओं के दमन के लिए ये सब हमेशा विफल सिद्ध होते हैं.</w:t>
      </w:r>
      <w:r>
        <w:rPr>
          <w:lang w:val="hi_IN" w:bidi="hi_IN"/>
        </w:rPr>
      </w:r>
      <w:r>
        <w:rPr>
          <w:lang w:val="hi_IN" w:bidi="hi_IN"/>
        </w:rPr>
      </w:r>
    </w:p>
    <w:p>
      <w:pPr/>
      <w:r>
        <w:rPr>
          <w:lang w:val="hi_IN" w:bidi="hi_IN"/>
        </w:rPr>
      </w:r>
    </w:p>
    <w:p>
      <w:pPr>
        <w:pStyle w:val="Heading2"/>
      </w:pPr>
      <w:r>
        <w:rPr>
          <w:lang w:val="hi_IN" w:bidi="hi_IN"/>
        </w:rPr>
        <w:t>Colossians 3:1</w:t>
      </w:r>
      <w:r>
        <w:rPr>
          <w:lang w:val="hi_IN" w:bidi="hi_IN"/>
        </w:rPr>
      </w:r>
    </w:p>
    <w:p>
      <w:pPr/>
      <w:r>
        <w:rPr>
          <w:lang w:val="hi_IN" w:bidi="hi_IN"/>
        </w:rPr>
      </w:r>
      <w:r>
        <w:rPr>
          <w:vertAlign w:val="superscript"/>
          <w:lang w:val="hi_IN" w:bidi="hi_IN"/>
        </w:rPr>
        <w:t>1</w:t>
      </w:r>
      <w:r>
        <w:rPr>
          <w:lang w:val="hi_IN" w:bidi="hi_IN"/>
        </w:rPr>
        <w:t xml:space="preserve"> इसलिये जब तुम मसीह के साथ नवजीवन में जिलाए गए हो तो उन वस्तुओं की खोज में रहो, जो ऊंचे पर विराजमान हैं, जहां मसीह परमेश्वर की दायीं ओर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चित्त ऊपर की वस्तुओं में लीन रखो—उन वस्तुओं में नहीं, जो शारीरिक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तुम्हारी मृत्यु हो चुकी है तथा तुम्हारा जीवन मसीह के साथ परमेश्वर में छिपा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मसीह, जो हमारा जीवन हैं, प्रकट होंगे, तब तुम भी उनके साथ महिमा में प्रकट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अपनी पृथ्वी की देह के अंगों को—वेश्यागामी, अशुद्धता, दुष्कामना, लालसा तथा लोभ को, जो वास्तव में मूर्ति पूजा ही है—मार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इन्हीं के कारण परमेश्वर का क्रोध भड़क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समय तुम्हारा जीवन भी इन्हीं में लीन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अब तुम सभी क्रोध, रोष, बैरभाव, निंदा तथा गंदी भाषा का भी त्याग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दूसरे से झूठ मत बोलो क्योंकि तुम पुराने स्वभाव को उसके कामों सहित उतार चुके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अब तुमने नए स्वभाव को धारण कर लिया है. यह स्वभाव अपने सृष्टिकर्ता की छवि के अनुसार वास्तविक ज्ञान के लिए नया होता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परिणामस्वरूप अब यूनानी या यहूदी, ख़तनित या ख़तना रहित, बरबर या स्कूती, दास या मुक्त में कोई भेद नहीं है, मसीह ही सब कुछ और सब में मुख्य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परमेश्वर के चुने हुए, पवित्र लोगों तथा प्रिय पात्रों के समान अपने हृदयों में करुणा, भलाई, विनम्रता, दीनता तथा धीरज धारण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आपस में सहनशीलता और क्षमा करने का भाव बना रहे. यदि किसी को किसी अन्य के प्रति शिकायत हो, वह उसे उसी प्रकार क्षमा करे जैसे प्रभु ने तुम्हें क्षमा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इन सबसे बढ़कर प्रेम भाव बनाए रखो, जो एकता का समूचा 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तुम्हारे हृदय में मसीह की शांति राज्य करे—वस्तुतः एक शरीर में तुम्हें इसी के लिए बुलाया गया है. हमेशा धन्यवादी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तुममें मसीह के वचन को अपने हृदय में पूरी अधिकाई से बसने दो. एक दूसरे को सिद्ध ज्ञान में शिक्षा तथा चेतावनी दो और परमेश्वर के प्रति हार्दिक धन्यवाद के साथ स्तुति, भजन तथा आत्मिक गीत गाओ</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तथा वचन और काम में जो कुछ करो, वह सब प्रभु येशु मसीह के नाम में पिता परमेश्वर का आभार मानते हुए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उनके लिए उचित है, जो प्रभु में हैं, पत्नी अपने पति के अधीन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पति अपनी पत्नी से प्रेम करे—उसके प्रति कठोर 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बालक हमेशा अपने माता-पिता की आज्ञापालन करें क्योंकि प्रभु के लिए यही प्रसन्‍नता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पिता अपनी संतान को असंतुष्ट न करे कि उनका साहस टूट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दास, पृथ्वी पर ठहराए गए अपने स्वामियों की हमेशा आज्ञापालन करें—मात्र दिखावे के लिए नहीं—उनके जैसे नहीं, जो मनुष्यों को प्रसन्‍न करने के लिए ऐसा करते हैं, परंतु प्रभु के भय में मन की सच्चाई में.</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जो कुछ करते हो, पूरे मन से करो, मानो प्रभु के लिए, न कि मनुष्यों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जानते हुए कि प्रभु से तुम्हें इसके फल के रूप में मीरास प्राप्‍त होगी. तुम प्रभु मसीह की सेवा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जो बुरा काम करता है, उसे परिणाम भी बुरा ही प्राप्‍त होगा, बिना किसी भेद-भाव के.</w:t>
      </w:r>
      <w:r>
        <w:rPr>
          <w:lang w:val="hi_IN" w:bidi="hi_IN"/>
        </w:rPr>
      </w:r>
      <w:r>
        <w:rPr>
          <w:lang w:val="hi_IN" w:bidi="hi_IN"/>
        </w:rPr>
      </w:r>
    </w:p>
    <w:p>
      <w:pPr/>
      <w:r>
        <w:rPr>
          <w:lang w:val="hi_IN" w:bidi="hi_IN"/>
        </w:rPr>
      </w:r>
    </w:p>
    <w:p>
      <w:pPr>
        <w:pStyle w:val="Heading2"/>
      </w:pPr>
      <w:r>
        <w:rPr>
          <w:lang w:val="hi_IN" w:bidi="hi_IN"/>
        </w:rPr>
        <w:t>Colossians 4:1</w:t>
      </w:r>
      <w:r>
        <w:rPr>
          <w:lang w:val="hi_IN" w:bidi="hi_IN"/>
        </w:rPr>
      </w:r>
    </w:p>
    <w:p>
      <w:pPr/>
      <w:r>
        <w:rPr>
          <w:lang w:val="hi_IN" w:bidi="hi_IN"/>
        </w:rPr>
      </w:r>
      <w:r>
        <w:rPr>
          <w:vertAlign w:val="superscript"/>
          <w:lang w:val="hi_IN" w:bidi="hi_IN"/>
        </w:rPr>
        <w:t>1</w:t>
      </w:r>
      <w:r>
        <w:rPr>
          <w:lang w:val="hi_IN" w:bidi="hi_IN"/>
        </w:rPr>
        <w:t xml:space="preserve"> स्वामी अपने दासों से बिना पक्षपात के और उचित व्यवहार करें, यह ध्यान रखते हुए कि स्वर्ग में उनका भी एक स्वामी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सावधानी और धन्यवाद के भाव में लगातार प्रार्थना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साथ ही हमारे लिए भी प्रार्थना करो कि परमेश्वर हमारे लिए वचन के सुनाने के लिए द्वार खोलें कि हम मसीह के भेद को स्पष्ट करें. इसी कारण मैं बेड़ियों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जिससे कि मैं उसे उसी प्रकार स्पष्ट कर सकूं जैसा कि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समय का सदुपयोग करते हुए उनके प्रति, जिनका मसीह में अब तक विश्वास नहीं है, तुम्हारा व्यवहार विवेकपूर्ण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बातचीत हमेशा ही गरिमामय और सलोनी हो—इस अहसास के साथ कि तुम्हें किस व्यक्ति को कैसा उत्तर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तुख़िकस तुम्हें मेरे विषय में सारी जानकारी देगा. वह हमारा प्रिय भाई, प्रभु में विश्वासयोग्य सेवक तथा सहदास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उसे तुम्हारे पास इसी उद्देश्य से भेज रहा हूं, कि तुम हमारी स्थिति से अवगत हो जाओ, और वह तुम्हारे हृदयों को प्रोत्साहित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उसके साथ मैंने ओनेसिमॉस, हमारे प्रिय और विश्वासयोग्य भाई को भी भेजा है, जो तुममें से एक है. ये हमारी सारी परिस्थिति से तुम्हें अवगत कराएंगे.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साथ कैदी आरिस्तारख़ॉस की ओर से नमस्कार और मार्कास की ओर से भी, जो बारनबास का संबंधी है. (जिसके विषय में तुम्हें यह निर्देश दिया गया था; कि यदि वह आए तो उसकी पहुनाई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येशु का भी, जिसका उपनाम युस्तस है. ख़तनितों में से मात्र ये ही परमेश्वर के राज्य के काम में मेरे सहकर्मी हैं, जो मेरे लिए प्रोत्साहन का कारण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एपाफ़्रास की ओर से भी तुम्हें नमस्कार, जो तुममें से एक तथा मसीह येशु का दास है. वह तुम्हारे लिए हमेशा मन की एकाग्रता से प्रार्थनारत रहता है कि तुम परमेश्वर की सारी इच्छा में सिद्ध तथा पूरी तरह आश्वस्त होकर स्थिर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मन में, लाओदीकेइया तथा हिरापोलिस के विश्वासियों और तुम्हारी भलाई की गहरी चिंता है. मैं इसका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हमारे प्रिय चिकित्सक लूकॉस तथा देमास का तुम्हें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लाओदीकेइया नगर के विश्वासी भाई बहनों तथा नुम्फ़े तथा उस कलीसिया को, जो उसके घर पर इकट्ठा होती है,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पत्र के तुम्हारे मध्य पढ़े जाने के बाद यह ध्यान रहे कि यह लाओदीकेइया नगर की कलीसिया के सामने भी पढ़ा जाए. तुम मेरे उस पत्र को पढ़ लेना, जो लाओदीकेइया नगर 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आरखिप्पॉस से कहना, “वह ध्यान रखे कि जो सेवकाई उसे प्रभु में सौंपी गई है, वह उसे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पौलॉस, अपने ही हाथ से यह शुभकामना लिख रहा हूं. मैं बेड़ियों में हूं, मुझे प्रार्थना में याद रखना. तुम पर अनुग्रह निरंतर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