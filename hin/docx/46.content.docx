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Corinthians 1:1</w:t>
      </w:r>
      <w:r>
        <w:rPr>
          <w:lang w:val="hi_IN" w:bidi="hi_IN"/>
        </w:rPr>
      </w:r>
    </w:p>
    <w:p>
      <w:pPr/>
      <w:r>
        <w:rPr>
          <w:lang w:val="hi_IN" w:bidi="hi_IN"/>
        </w:rPr>
      </w:r>
      <w:r>
        <w:rPr>
          <w:vertAlign w:val="superscript"/>
          <w:lang w:val="hi_IN" w:bidi="hi_IN"/>
        </w:rPr>
        <w:t>1</w:t>
      </w:r>
      <w:r>
        <w:rPr>
          <w:lang w:val="hi_IN" w:bidi="hi_IN"/>
        </w:rPr>
        <w:t xml:space="preserve"> परमेश्वर की इच्छा के अनुसार मसीह येशु के लिए बुलाए गए प्रेरित पौलॉस तथा हमारे भाई सोस्थेनेस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कोरिन्थॉस नगर में स्थापित परमेश्वर की कलीसिया को वे, जो मसीह येशु में पवित्र किए गए हैं तथा जिनका उन सबके समान, जो हर जगह हमारे तथा उनके प्रभु येशु मसीह की स्तुति करते हैं, पवित्र लोगों के रूप में बुलाये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सबको हमारे पिता परमेश्वर तथा प्रभु येशु मसीह की ओर से अनुग्रह तथा शांति.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मसीह येशु में तुम्हें दिए गए परमेश्वर के अनुग्रह के लिए मैं तुम्हारे लिए परमेश्वर के प्रति निरंतर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तुम मसीह येशु में सब प्रकार से सम्पन्‍न किए गए हो, सारे ज्ञान और उसकी हर बात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ठीक जिस प्रकार तुममें मसीह येशु के संदेश की पुष्टि भी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परिणामस्वरूप इस समय, जब तुम हमारे प्रभु येशु मसीह के प्रकट होने की उत्सुकतापूर्वक प्रतीक्षा कर रहे हो, तुममें पवित्र आत्मा के द्वारा किसी भी आत्मिक क्षमता का अभाव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मसीह येशु तुम्हें अंत तक दृढ़ बनाए रखेंगे कि तुम हमारे प्रभु येशु मसीह के दिन निर्दोष पाए जाओ.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विश्वासयोग्य हैं, जिनके द्वारा तुम्हारा बुलावा उनके पुत्र, मसीह येशु हमारे प्रभु की संगति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प्रिय भाई बहिनो, अपने प्रभु येशु मसीह के नाम में मेरी तुमसे विनती है, कि तुममें आपसी मेल हो, फूट कहीं भी न हो, तुम मन तथा मत में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तुम्हारे विषय में, प्रिय भाई बहिनो, क्लोए परिवार के कुछ सदस्यों द्वारा मुझे यह संकेत दिया गया है कि तुम्हारे मध्य झगड़ा चल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कहने का मतलब यह है कि तुममें हर एक का मत अलग है: कोई कहता है, “मैं पौलॉस का शिष्य हूं,” कोई, “मैं अपोल्लॉस का,” तो कोई, “मैं कैफ़स का,” या “मैं मसीह का शिष्य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मसीह का बंटवारा कर दिया गया है? क्या तुम्हारे लिए पौलॉस को क्रूसित किया गया था? या तुम्हारा बपतिस्मा पौलॉस के नाम में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परमेश्वर का आभारी हूं कि क्रिस्पॉस तथा गायॉस के अतिरिक्त तुममें से किसी को भी मैंने बपतिस्मा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कोई भी यह न कह पाए कि तुम्हें मेरे नाम में बपतिस्मा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मैंने स्तेफ़ानॉस के परिवार को भी बपतिस्मा दिया है किंतु इसके अलावा मैंने किसी अन्य को बपतिस्मा दिया हो, इसका मुझे ध्यान नहीं.)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मसीह येशु ने मुझे बपतिस्मा देने के लिए नहीं परंतु ईश्वरीय सुसमाचार प्रचार के लिए चुना है—वह भी शब्दों के ज्ञान के अनुसार नहीं, ऐसा न हो कि मसीह का क्रूस उसकी सामर्थ्य से व्यर्थ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क्रूस का संदेश उनके लिए, जो नाश होने पर हैं, मूर्खता है किंतु हमारे लिए, जो उद्धार के मार्ग पर हैं, परमेश्वर का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जैसा कि पवित्र शास्त्र का लेख है: “मैं ज्ञानियों का ज्ञान नाश कर दूंगा; तथा समझदारों की समझ को शून्य.”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कहां है ज्ञानी? कहां है शास्त्री? और कहां है इस युग का विवादी? क्या परमेश्वर के सामने संसार का सारा ज्ञान मूर्खता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अपने ज्ञान के अनुसार परमेश्वर ने यह असंभव बना दिया कि मानव अपने ज्ञान के द्वारा उन्हें जान सके, इसलिये परमेश्वर को यह अच्छा लगा कि मनुष्यों के अनुसार मूर्खता के इस संदेश के प्रचार का उपयोग उन सबके उद्धार के लिए करें, जो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 चमत्कार चिह्नों की मांग करते हैं और यूनानी ज्ञान के खोजी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हम प्रचार करते हैं क्रूसित मसीह का, जो यहूदियों के लिए ठोकर का कारण हैं तथा गैर-यहूदियों के लिए मूर्खता,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बुलाए हुओं, यहूदी या यूनानी दोनों ही के लिए यही मसीह परमेश्वर का सामर्थ्य तथा परमेश्वर का ज्ञान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परमेश्वर की मूर्खता मनुष्यों की बुद्धि से कहीं अधिक बुद्धिमान, तथा परमेश्वर की दुर्बलता मनुष्यों के बल से कहीं अधिक बलवान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प्रिय भाई बहिनो, याद करो कि जब तुम्हें बुलाया गया, उस समय अनेकों में न तो शरीर के अनुसार ज्ञान था, न ही बल और न ही कुलीनता.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ज्ञानवानों को लज्जित करने के लिए परमेश्वर ने उनको चुना, जो संसार की दृष्टि में मूर्ख है तथा शक्तिशालियों को लज्जित करने के लिए उसको, जो संसार की दृष्टि में दुर्बल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परमेश्वर ने उनको चुना, जो संसार की दृष्टि में नीचा है, तुच्छ है और जो है ही नहीं कि उसे व्यर्थ कर दें, जो महत्वपूर्ण समझी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 कोई भी मनुष्य परमेश्वर के सामने घमंड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परमेश्वर के द्वारा किए गए काम के फलस्वरूप तुम मसीह येशु में हो, जो परमेश्वर की ओर से हमारा ज्ञान, धार्मिकता, पवित्रता तथा छुड़ौती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पवित्र शास्त्र का लेख है: “जो गर्व करता है, वह परमेश्वर में गर्व करे.”</w:t>
      </w:r>
      <w:r>
        <w:rPr>
          <w:lang w:val="hi_IN" w:bidi="hi_IN"/>
        </w:rPr>
      </w:r>
      <w:r>
        <w:rPr>
          <w:lang w:val="hi_IN" w:bidi="hi_IN"/>
        </w:rPr>
      </w:r>
    </w:p>
    <w:p>
      <w:pPr/>
      <w:r>
        <w:rPr>
          <w:lang w:val="hi_IN" w:bidi="hi_IN"/>
        </w:rPr>
      </w:r>
    </w:p>
    <w:p>
      <w:pPr>
        <w:pStyle w:val="Heading2"/>
      </w:pPr>
      <w:r>
        <w:rPr>
          <w:lang w:val="hi_IN" w:bidi="hi_IN"/>
        </w:rPr>
        <w:t>1 Corinthians 2:1</w:t>
      </w:r>
      <w:r>
        <w:rPr>
          <w:lang w:val="hi_IN" w:bidi="hi_IN"/>
        </w:rPr>
      </w:r>
    </w:p>
    <w:p>
      <w:pPr/>
      <w:r>
        <w:rPr>
          <w:lang w:val="hi_IN" w:bidi="hi_IN"/>
        </w:rPr>
      </w:r>
      <w:r>
        <w:rPr>
          <w:vertAlign w:val="superscript"/>
          <w:lang w:val="hi_IN" w:bidi="hi_IN"/>
        </w:rPr>
        <w:t>1</w:t>
      </w:r>
      <w:r>
        <w:rPr>
          <w:lang w:val="hi_IN" w:bidi="hi_IN"/>
        </w:rPr>
        <w:t xml:space="preserve"> प्रिय भाई बहिनो, मैं तुम्हारे यहां न तो बातों की चतुराई का उपयोग करने आया और न ही उत्तम ज्ञान का प्रदर्शन करने, परंतु मैं तुम्हारे यहां परमेश्वर के भेद का प्रकाशन करने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तुम्हारे बीच मैं इस निश्चय के साथ आया था कि मैं मसीह येशु और उनकी क्रूस की मृत्यु के अलावा किसी भी अन्य विषय को न जानूं.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 तुम्हारे बीच था, मैं निर्बल था—भयभीत और थरथराता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वचन तथा मेरा प्रचार मनुष्य के ज्ञान भरे शब्दों की लुभावनी शैली में नहीं परंतु पवित्र आत्मा तथा सामर्थ्य के प्रमाण में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तुम्हारे विश्वास का आधार परमेश्वर का सामर्थ्य हो, न कि मनुष्य का ज्ञान.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भी मैं उन्हें, जो मजबूत हैं, ज्ञान भरा संदेश देता हूं परंतु यह ज्ञान न इस युग का है और न इस युग के शासकों का, जिनका नाश होना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परमेश्वर के ज्ञान का—उस रहस्यमय भेद का—जो गुप्‍त रखा गया है, प्रकट करते हैं, जिसे परमेश्वर ने युगों से पहले हमारी महिमा के लिए तय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ज्ञान को इस युग के किसी भी राजा ने न पहचाना. यदि वे इसे पहचान लेते, वे ज्योतिर्मय प्रभु को क्रूसित 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ठीक जैसा पवित्र शास्त्र का लेख है: “जो कभी आंखों से दिखाई नहीं दिया, जो कभी कानों से सुना नहीं गया, और जो मनुष्य के हृदय में नहीं उतरा” वह सब परमेश्वर ने उनके लिए जो उनसे प्रेम करते हैं,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सब परमेश्वर ने हम पर आत्मा के माध्यम से प्रकट किया. आत्मा सब की, यहां तक कि परमेश्वर की गूढ़ बातों की भी खोज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मनुष्यों में मनुष्य की अंतरात्मा के अतिरिक्त अन्य कोई भी उनके मन की बातों को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संसार की आत्मा नहीं परंतु वह आत्मा प्राप्‍त हुई है, जो परमेश्वर की ओर से हैं कि हम वह सब जान सकें, जो परमेश्वर ने हमें उदारतापूर्वक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उनके लिए, जो आत्मिक हैं, आत्मिक बातों का वर्णन मनुष्य के ज्ञान के शब्दों के द्वारा नहीं परंतु आत्मिक शब्दों 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बिना आत्मा का व्यक्ति परमेश्वर के आत्मा के विषय की बातों को स्वीकार नहीं करता क्योंकि इन्हें वह मूर्खता मानता है, ये सब उसकी समझ से परे हैं क्योंकि इनकी विवेचना पवित्र आत्मा द्वारा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वह, जो आत्मिक है, प्रत्येक बात की जांच करता है किंतु स्वयं उसकी जांच कोई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“कौन है वह, जिसने प्रभु के मन को जान लिया है कि वह उन्हें निर्देश दे सके?” किंतु हम वे हैं, जिनमें मसीह का मन मौजूद है.</w:t>
      </w:r>
      <w:r>
        <w:rPr>
          <w:lang w:val="hi_IN" w:bidi="hi_IN"/>
        </w:rPr>
      </w:r>
      <w:r>
        <w:rPr>
          <w:lang w:val="hi_IN" w:bidi="hi_IN"/>
        </w:rPr>
      </w:r>
    </w:p>
    <w:p>
      <w:pPr/>
      <w:r>
        <w:rPr>
          <w:lang w:val="hi_IN" w:bidi="hi_IN"/>
        </w:rPr>
      </w:r>
    </w:p>
    <w:p>
      <w:pPr>
        <w:pStyle w:val="Heading2"/>
      </w:pPr>
      <w:r>
        <w:rPr>
          <w:lang w:val="hi_IN" w:bidi="hi_IN"/>
        </w:rPr>
        <w:t>1 Corinthians 3:1</w:t>
      </w:r>
      <w:r>
        <w:rPr>
          <w:lang w:val="hi_IN" w:bidi="hi_IN"/>
        </w:rPr>
      </w:r>
    </w:p>
    <w:p>
      <w:pPr/>
      <w:r>
        <w:rPr>
          <w:lang w:val="hi_IN" w:bidi="hi_IN"/>
        </w:rPr>
      </w:r>
      <w:r>
        <w:rPr>
          <w:vertAlign w:val="superscript"/>
          <w:lang w:val="hi_IN" w:bidi="hi_IN"/>
        </w:rPr>
        <w:t>1</w:t>
      </w:r>
      <w:r>
        <w:rPr>
          <w:lang w:val="hi_IN" w:bidi="hi_IN"/>
        </w:rPr>
        <w:t xml:space="preserve"> प्रिय भाई बहनो, मैं तुमसे उस स्तर पर बात करने में असमर्थ रहा जिस स्तर पर आत्मिक व्यक्तियों से की जाती है. तुमसे मेरी बात ऐसी थी मानो सांसारिक व्यक्तियों से—मसीह में शिशुओं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मैंने आहार के लिए दूध दिया न कि ठोस आहार क्योंकि तुममें इसे ग्रहण करने की क्षमता ही न थी. सच तो यह है कि तुममें यह क्षमता अब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तुम अब भी सांसारिक ही हो. जब तुम्हारे बीच जलन तथा झगड़ा है तो क्या तुम सांसारिक न हुए? क्या तुम्हारा स्वभाव केवल मानवीय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जब तुममें से कोई कहता है, “मैं पौलॉस का हूं,” या, “मैं अपोल्लॉस का हूं,” तो इस स्वभाव में क्या तुम बिलकुल मनुष्य ही न 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 फिर, क्या है, अपोल्लॉस और क्या है पौलॉस? केवल सेवक, जिनके द्वारा तुमने विश्वास किया—हर एक ने प्रभु द्वारा सौंपी गई ज़िम्मेदारी को निभाया.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रोपा, अपोल्लॉस ने सींचा किंतु बढ़त परमेश्वर द्वारा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श्रेय योग्य वह नहीं है, जिसने उसे रोपा या जिसने उसे सींचा परंतु सिर्फ परमेश्वर, जिन्होंने उसको बड़ा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 रोपता है तथा वह, जो सींचता है एक ही उद्देश्य के लिए काम करते हैं किंतु दोनों ही को अपनी-अपनी मेहनत के अनुसार प्रतिफल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परमेश्वर के सहकर्मी हैं, तुम परमेश्वर की भूमि हो. तुम परमेश्वर का भवन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के अनुग्रह के अनुसार मैंने एक कुशल मिस्त्री के समान नींव डाली और अब कोई और उस पर भवन निर्माण कर रहा है किंतु हर एक व्यक्ति सावधान रहे कि वह इस नींव पर उस भवन का निर्माण कैसे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नींव डाली जा चुकी है, उसके अतिरिक्त कोई भी व्यक्ति अन्य नींव नहीं डाल सकता, स्वयं मसीह येशु ही वह नींव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कोई इस नींव पर सोने, चांदी, कीमती रत्न, लकड़ी, भूसी या घास से निर्माण करे 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दिन सच्चाई को प्रकाश में ला देगा क्योंकि कामों की परख आग के द्वारा की जाएगी. यही आग हर एक के काम को साबित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किसी के द्वारा बनाया भवन इस नींव पर स्थिर रहता है तो उसे इसका ईनाम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किसी का भवन भस्म हो जाता है, तो वह ईनाम से दूर रह जाएगा. हां, वह स्वयं तो बच जाएगा किंतु ऐसे मानो ज्वाला में से 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तुम्हें यह अहसास नहीं कि तुम परमेश्वर का मंदिर हो तथा तुममें परमेश्वर का आत्मा 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कोई परमेश्वर के मंदिर को नाश करे तो वह भी परमेश्वर द्वारा नाश कर दिया जाएगा क्योंकि परमेश्वर का मंदिर पवित्र है और स्वयं तुम वह मंदिर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धोखे में न रहो. यदि तुममें से कोई यह सोच बैठा है कि वह सांसारिक बातों के अनुसार बुद्धिमान है, तो सही यह होगा कि वह स्वयं को “मूर्ख” बना ले कि वह बुद्धिमान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सच यह है कि सांसारिक ज्ञान परमेश्वर की दृष्टि में मूर्खता है. जैसा कि पवित्र शास्त्र का लेख है: “वही हैं, जो बुद्धिमानों को उनकी चतुराई में फंसा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यह भी, “परमेश्वर जानते हैं कि बुद्धिमानों के विचार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कोई भी मनुष्य की उपलब्धियों का गर्व न करे! सब कुछ तुम्हारा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चाहे पौलॉस हो या अपोल्लॉस या कैफ़स, चाहे वह संसार हो या जीवन मृत्यु, चाहे वह वर्तमान हो या भविष्य—सब कुछ तुम्हारा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तुम मसीह के हो, और मसीह परमेश्वर के.</w:t>
      </w:r>
      <w:r>
        <w:rPr>
          <w:lang w:val="hi_IN" w:bidi="hi_IN"/>
        </w:rPr>
      </w:r>
      <w:r>
        <w:rPr>
          <w:lang w:val="hi_IN" w:bidi="hi_IN"/>
        </w:rPr>
      </w:r>
    </w:p>
    <w:p>
      <w:pPr/>
      <w:r>
        <w:rPr>
          <w:lang w:val="hi_IN" w:bidi="hi_IN"/>
        </w:rPr>
      </w:r>
    </w:p>
    <w:p>
      <w:pPr>
        <w:pStyle w:val="Heading2"/>
      </w:pPr>
      <w:r>
        <w:rPr>
          <w:lang w:val="hi_IN" w:bidi="hi_IN"/>
        </w:rPr>
        <w:t>1 Corinthians 4:1</w:t>
      </w:r>
      <w:r>
        <w:rPr>
          <w:lang w:val="hi_IN" w:bidi="hi_IN"/>
        </w:rPr>
      </w:r>
    </w:p>
    <w:p>
      <w:pPr/>
      <w:r>
        <w:rPr>
          <w:lang w:val="hi_IN" w:bidi="hi_IN"/>
        </w:rPr>
      </w:r>
      <w:r>
        <w:rPr>
          <w:vertAlign w:val="superscript"/>
          <w:lang w:val="hi_IN" w:bidi="hi_IN"/>
        </w:rPr>
        <w:t>1</w:t>
      </w:r>
      <w:r>
        <w:rPr>
          <w:lang w:val="hi_IN" w:bidi="hi_IN"/>
        </w:rPr>
        <w:t xml:space="preserve"> सही तो यह होगा कि हमें मसीह येशु का भंडारी मात्र समझा जाए, जिन्हें परमेश्वर के भेदों की ज़िम्मेदारी सौंपी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भंडारी को विश्वासयोग्य होना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मेरी दृष्टि में महत्वहीन है कि मेरी परख तुम्हारे द्वारा की जाए या किसी न्यायालय द्वारा. बल्कि मैं स्वयं अपनी परख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अंतरात्मा मुझमें कोई दोष नहीं पाती, फिर भी इससे मैं निर्दोष साबित नहीं हो जाता. प्रभु ही हैं, जो मेरी परख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समय से पहले अर्थात् प्रभु के आगमन तक कोई किसी की परख न करे. प्रभु ही अंधकार में छिपे सच प्रकाशित करेंगे तथा वही मनुष्य के हृदय के उद्देश्य भी प्रकट करेंगे. तब परमेश्वर की ओर से हर एक व्यक्ति को प्रशंसा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प्रिय भाई बहनो, मैंने तुम्हारे ही हित में अपना तथा अपोल्लॉस का उदाहरण प्रस्तुत किया है कि इसके द्वारा तुम इस बात से संबंधित शिक्षा ले सको, “पवित्र अभिलेख की मर्यादा का उल्लंघन न करना.” कि तुम एक का पक्ष ले दूसरे का तिरस्कार 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कौन कहता है कि तुम अन्यों से श्रेष्ठ हो? क्या है तुम्हारे पास, जो तुम्हें किसी के द्वारा दिया नहीं गया? जब यह तुम्हें किसी के द्वारा ही दिया गया है तो तुम घमंड ऐसे क्यों भरते हो मानो यह तुम्हें किसी के द्वारा नहीं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तो यह सोचकर ही संतुष्ट हो गए कि तुम्हारी सारी ज़रूरतों की पूर्ति हो चुकी—तुम सम्पन्‍न हो गए हो, हमारे सहयोग के बिना ही तुम राजा बन गए हो! उत्तम तो यही होता कि तुम वास्तव में राजा बन जाते और हम भी तुम्हारे साथ शासन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मुझे ऐसा लग रहा है कि परमेश्वर ने हम प्रेरितों को विजय यात्रा में मृत्यु दंड प्राप्‍त व्यक्तियों के समान सबसे अंतिम स्थान पर रखा है. हम सारी सृष्टि, स्वर्गदूतों तथा मनुष्यों के सामने तमाशा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मसीह के लिए मूर्ख हैं, किंतु तुम मसीह में एक होकर बुद्धिमान हो! हम दुर्बल हैं और तुम बलवान! तुम आदर पाते हो और हम तिरस्कार!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समय भी हम भूखे-प्यासे और अपर्याप्‍त वस्त्रों में हैं, सताए जाते तथा मारे-मारे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मेहनत करते हैं तथा अपने हाथों से काम करते हैं. जब हमारी बुराई की जाती है, हम आशीर्वाद देते हैं; हम सताए जाते हैं किंतु धीरज से सहते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हमारी निंदा की जाती है तो हम विनम्रता से उत्तर देते हैं. हम तो मानो इस संसार का मैल तथा सबके लिए कूड़ा-कर्कट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सब मैं तुम्हें लज्जित करने के उद्देश्य से नहीं लिख रहा परंतु अपनी प्रिय संतान के रूप में तुम्हें सावधान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में तुम्हारे दस हज़ार शिक्षक तो हो सकते हैं किंतु इतने पिता नहीं. में ईश्वरीय सुसमाचार के कारण मैं मसीह येशु में तुम्हारा पिता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तुमसे विनती है कि तुम मेरे जैसी चाल चलो.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मैंने तिमोथियॉस को तुम्हारे पास भेजा है, जो मेरा प्रिय तथा प्रभु में विश्वासयोग्य पुत्र है. वही तुम्हें मसीह येशु में मेरी जीवनशैली की याद दिलाएगा—ठीक जैसी शिक्षा इसके विषय में मैं हर जगह, हर एक कलीसिया 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तुममें से कुछ तो अहंकार में फूले नहीं समा रहे मानो मैं वहां आऊंगा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प्रभु ने चाहा तो, मैं शीघ्र ही तुम्हारे पास आऊंगा, तब न केवल इन अहंकारियों की शिक्षा परंतु उनका सामर्थ्य भी मेरे सामने स्पष्ट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का राज्य मात्र शब्दों में नहीं परंतु सामर्थ्य में निहित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 क्या चाहते हो तुम? मैं तुम्हारे पास छड़ी लेकर आऊं या नम्रता के भाव में प्रेम के साथ?</w:t>
      </w:r>
      <w:r>
        <w:rPr>
          <w:lang w:val="hi_IN" w:bidi="hi_IN"/>
        </w:rPr>
      </w:r>
      <w:r>
        <w:rPr>
          <w:lang w:val="hi_IN" w:bidi="hi_IN"/>
        </w:rPr>
      </w:r>
    </w:p>
    <w:p>
      <w:pPr/>
      <w:r>
        <w:rPr>
          <w:lang w:val="hi_IN" w:bidi="hi_IN"/>
        </w:rPr>
      </w:r>
    </w:p>
    <w:p>
      <w:pPr>
        <w:pStyle w:val="Heading2"/>
      </w:pPr>
      <w:r>
        <w:rPr>
          <w:lang w:val="hi_IN" w:bidi="hi_IN"/>
        </w:rPr>
        <w:t>1 Corinthians 5:1</w:t>
      </w:r>
      <w:r>
        <w:rPr>
          <w:lang w:val="hi_IN" w:bidi="hi_IN"/>
        </w:rPr>
      </w:r>
    </w:p>
    <w:p>
      <w:pPr/>
      <w:r>
        <w:rPr>
          <w:lang w:val="hi_IN" w:bidi="hi_IN"/>
        </w:rPr>
      </w:r>
      <w:r>
        <w:rPr>
          <w:vertAlign w:val="superscript"/>
          <w:lang w:val="hi_IN" w:bidi="hi_IN"/>
        </w:rPr>
        <w:t>1</w:t>
      </w:r>
      <w:r>
        <w:rPr>
          <w:lang w:val="hi_IN" w:bidi="hi_IN"/>
        </w:rPr>
        <w:t xml:space="preserve"> तुम्हारे बीच में हो रहा वेश्यागामी हर जगह चर्चा का विषय बन गया है, वह भी ऐसा यौनाचार, जो गैर-यहूदियों तक में नहीं पाया जाता: किसी ने तो अपने पिता की स्त्री को ही रख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अलावा इस पर लज्जित होने के बजाय तुम्हें इसका गर्व है! ऐसे व्यक्ति को तो तुम्हारे बीच से निकाल देना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शारीरिक रूप से अनुपस्थित होने पर भी मैं तुम्हारे बीच आत्मा में उपस्थित हूं और मैं उस बुरा काम करनेवाले के विरुद्ध अपना निर्णय ऐसे दे चुका हूं मानो मैं स्वयं वहां उपस्थित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तुम प्रभु येशु मसीह के नाम में इकट्ठा होते हो, और मसीह येशु की सामर्थ्य के साथ आत्मा में मैं तुम्हारे बीच,</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उस बुरा काम करनेवाले को शैतान के हाथों सौंप दिया जाए कि उसका शरीर तो नाश हो जाए, किंतु प्रभु के दिन उसकी आत्मा का उद्धार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घमंड करना बिलकुल भी अच्छा नहीं है. क्या तुम नहीं जानते कि थोड़े से खमीर से ही पूरा गूंथा हुआ आटा खमीर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निकाल फेंको इस खमीर को कि तुम एक नया गूंथा हुआ आटा बन जाओ, जैसे कि तुम अखमीरी ही हो, क्योंकि हमारा फ़सह वास्तव में मसीह की बलि द्वारा पूरा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बुराई व दुष्टता के पुराने खमीर से नहीं परंतु सीधाई व सच्चाई की अखमीरी रोटी से उत्सव मनाएं.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पत्र में मैंने तुम्हें लिखा था कि बुरा काम करनेवालों से कोई संबंध न रखना.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मतलब यह बिलकुल न था कि तुम संसार के उन सभी व्यक्तियों से, जो बुरा काम करनेवाले, लोभी, ठग या मूर्तिपूजक हैं, कोई संबंध न रखना, अन्यथा तुम्हें तो संसार से ही बाहर हो जाना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वास्तव में मेरा मतलब यह था कि तुम्हारा ऐसे किसी साथी विश्वासी के साथ, जो बुरा काम करनेवाले, लोभी, मूर्तिपूजक, बकवादी, पियक्कड़ या ठग हो, संबंध रखना तो दूर, भोजन करना तक ठीक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कलीसिया से बाहर के व्यक्तियों का न्याय भला मैं क्यों करूं? किंतु क्या, यह तुम्हारा काम नहीं है कि उनकी जांच करना, जो कलीसिया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बाहरी व्यक्तियों का न्याय परमेश्वर करेंगे. “बाहर निकाल दो अपने बीच से कुकर्मी को.”</w:t>
      </w:r>
      <w:r>
        <w:rPr>
          <w:lang w:val="hi_IN" w:bidi="hi_IN"/>
        </w:rPr>
      </w:r>
      <w:r>
        <w:rPr>
          <w:lang w:val="hi_IN" w:bidi="hi_IN"/>
        </w:rPr>
      </w:r>
    </w:p>
    <w:p>
      <w:pPr/>
      <w:r>
        <w:rPr>
          <w:lang w:val="hi_IN" w:bidi="hi_IN"/>
        </w:rPr>
      </w:r>
    </w:p>
    <w:p>
      <w:pPr>
        <w:pStyle w:val="Heading2"/>
      </w:pPr>
      <w:r>
        <w:rPr>
          <w:lang w:val="hi_IN" w:bidi="hi_IN"/>
        </w:rPr>
        <w:t>1 Corinthians 6:1</w:t>
      </w:r>
      <w:r>
        <w:rPr>
          <w:lang w:val="hi_IN" w:bidi="hi_IN"/>
        </w:rPr>
      </w:r>
    </w:p>
    <w:p>
      <w:pPr/>
      <w:r>
        <w:rPr>
          <w:lang w:val="hi_IN" w:bidi="hi_IN"/>
        </w:rPr>
      </w:r>
      <w:r>
        <w:rPr>
          <w:vertAlign w:val="superscript"/>
          <w:lang w:val="hi_IN" w:bidi="hi_IN"/>
        </w:rPr>
        <w:t>1</w:t>
      </w:r>
      <w:r>
        <w:rPr>
          <w:lang w:val="hi_IN" w:bidi="hi_IN"/>
        </w:rPr>
        <w:t xml:space="preserve"> तुम्हारे बीच झगड़ा उठने की स्थिति में कौन अपना फैसला पवित्र लोगों के सामने न लाकर सांसारिक न्यायाधीश के सामने ले जाने का दुस्साहस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तुम्हें यह मालूम नहीं कि संसार का न्याय पवित्र लोगों द्वारा किया जाएगा? यदि संसार का न्याय तुम्हारे द्वारा किया जाएगा तो क्या तुम इन छोटे-छोटे झगड़ों को सुलझाने में सक्षम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तुम्हें मालूम नहीं कि हम स्वर्गदूतों का न्याय करेंगे? तो उसकी तुलना में ये सांसारिक झगड़े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तुम्हारे बीच सांसारिक झगड़े हैं ही तो क्या तुम्हारे बीच, (कलीसिया में), कोई भी ऐसा बुद्धिमान नहीं, जो अपने साथी विश्वासी के झगड़े को विवेक से सुलझा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कहकर तुम्हें लज्जित करना ही मेरा उद्देश्य है. क्या तुम्हारे मध्य एक भी ऐसा बुद्धिमान व्यक्ति नहीं, जो भाई-भाई के मध्य उठे विवाद को सुलझा सके—एक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तो एक विश्वासी दूसरे को न्यायपालिका में घसीट रहा है और वह भी गैर-यहूदियों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तुम्हारे बीच झगड़े चल रहे हैं, तो तुम पहले ही हार चुके हो. इसकी बजाय तुम ही अन्याय क्यों नहीं सह लेते और इसकी आशा तुम ही धोखा खाते क्यों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विपरीत तुम स्वयं ही अन्याय तथा धोखा कर रहे हो और वह भी भाई बहनों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तुम्हें यह मालूम नहीं कि दुराचारी परमेश्वर के राज्य के अधिकारी न होंगे? इस भ्रम में न रहना: वेश्यागामी, मूर्तिपूजक, व्यभिचारी, परस्त्रीगामी, समलैंगिक,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चोर, लोभी, शराबी, बकवादी और ठग परमेश्वर के राज्य के अधिकारी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ऐसे ही थे तुममें से कुछ किंतु अब तुम धोकर स्वच्छ किए गए, परमेश्वर के लिए अलग किए गए तथा प्रभु येशु मसीह तथा हमारे परमेश्वर के आत्मा के द्वारा किए गए काम के परिणामस्वरूप धर्मी घोषित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कदाचित कोई यह कहे, “मेरे लिए सब कुछ व्यवस्था के हिसाब से सही है.” ठीक है, किंतु मैं कहता हूं कि तुम्हारे लिए सब कुछ लाभदायक नहीं है. मैं भी कह सकता हूं कि मेरे लिए सब कुछ व्यवस्था के हिसाब से सही है किंतु मैं नहीं चाहूंगा कि मैं किसी भी वस्तु का दास बनूं.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कदाचित कोई कहे, “भोजन पेट के लिए तथा पेट भोजन के लिए है.” ठीक है, किंतु मैं कहता हूं कि परमेश्वर दोनों ही को समाप्‍त कर देंगे. सच यह भी है कि शरीर वेश्यागामी के लिए नहीं परंतु प्रभु के लिए है तथा प्रभु शरीर के रक्षक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ने अपने सामर्थ्य से न केवल प्रभु को जीवित किया, उसी सामर्थ्य से वह हमें भी जीवित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तुम्हें मालूम नहीं कि तुम सबके शरीर मसीह के अंग हैं? तो क्या मैं मसीह के अंगों को वेश्या के अंग बना दूं? ऐसा बिलकुल 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तुम्हें यह अहसास नहीं कि वह, जो वेश्या से जुड़ा होता है, उसके साथ एक तन हो जाता है? क्योंकि परमेश्वर ने कहा है, “वे दोनों एक तन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जो प्रभु से जुड़ा होता है, उनसे एक आत्मा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वेश्यागामी से दूर भागो! मनुष्य द्वारा किए गए अन्य पाप उसके शरीर को प्रभावित नहीं करते किंतु वेश्यावृत्ति करनेवाला अपने ही शरीर के विरुद्ध पाप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तुम्हें यह अहसास नहीं कि तुम्हारा शरीर पवित्र आत्मा का—जिनका तुम्हारे अंदर वास है तथा जो तुम्हें परमेश्वर से प्राप्‍त हुए हैं—मंदिर है? तुम पर तुम्हारा अधिकार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तुम्हें दाम देकर मोल लिया गया है; इसलिये अपने शरीर के द्वारा परमेश्वर की महिमा करो.</w:t>
      </w:r>
      <w:r>
        <w:rPr>
          <w:lang w:val="hi_IN" w:bidi="hi_IN"/>
        </w:rPr>
      </w:r>
      <w:r>
        <w:rPr>
          <w:lang w:val="hi_IN" w:bidi="hi_IN"/>
        </w:rPr>
      </w:r>
    </w:p>
    <w:p>
      <w:pPr/>
      <w:r>
        <w:rPr>
          <w:lang w:val="hi_IN" w:bidi="hi_IN"/>
        </w:rPr>
      </w:r>
    </w:p>
    <w:p>
      <w:pPr>
        <w:pStyle w:val="Heading2"/>
      </w:pPr>
      <w:r>
        <w:rPr>
          <w:lang w:val="hi_IN" w:bidi="hi_IN"/>
        </w:rPr>
        <w:t>1 Corinthians 7:1</w:t>
      </w:r>
      <w:r>
        <w:rPr>
          <w:lang w:val="hi_IN" w:bidi="hi_IN"/>
        </w:rPr>
      </w:r>
    </w:p>
    <w:p>
      <w:pPr/>
      <w:r>
        <w:rPr>
          <w:lang w:val="hi_IN" w:bidi="hi_IN"/>
        </w:rPr>
      </w:r>
      <w:r>
        <w:rPr>
          <w:vertAlign w:val="superscript"/>
          <w:lang w:val="hi_IN" w:bidi="hi_IN"/>
        </w:rPr>
        <w:t>1</w:t>
      </w:r>
      <w:r>
        <w:rPr>
          <w:lang w:val="hi_IN" w:bidi="hi_IN"/>
        </w:rPr>
        <w:t xml:space="preserve"> अब वे विषय जिनके संबंध में तुमने मुझसे लिखकर पूछा है: पुरुष के लिए उचित तो यही है कि वह स्त्री का स्पर्श ही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व्यभिचार से बचने के लिए हर एक पुरुष की अपनी पत्नी तथा हर एक स्त्री का अपना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आवश्यक है कि पति अपनी पत्नी के प्रति अपना कर्तव्य पूरा करे तथा इसी प्रकार पत्नी भी अपने पति के प्रति.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पत्नी ने अपने पति को अपने शरीर पर अधिकार दिया है, वैसे ही पति ने अपनी पत्नी को अपने शरीर पर अधिकार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पति-पत्नी एक दूसरे को शारीरिक संबंधों से दूर न रखें—सिवाय आपसी सहमति से प्रार्थना के उद्देश्य से सीमित अवधि के लिए. इसके तुरंत बाद वे दोबारा साथ हो जाएं कि कहीं संयम टूटने के कारण शैतान उन्हें परीक्षा में न फंसा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मैं सुविधा अनुमति के रूप में कह रहा हूं—आज्ञा के रूप में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वैसे तो मेरी इच्छा तो यही है कि सभी पुरुष ऐसे होते जैसा स्वयं मैं हूं किंतु परमेश्वर ने तुममें से हर एक को भिन्‍न-भिन्‍न क्षमताएं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अविवाहितों तथा विधवाओं से मेरा कहना है कि वे अकेले ही रहें—जैसा 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यदि उनके लिए संयम रखना संभव नहीं तो वे विवाह कर लें—कामातुर होकर जलते रहने की बजाय विवाह कर लेना ही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विवाहितों के लिए मेरा निर्देश है—मेरा नहीं परंतु प्रभु का: पत्नी अपने पति से संबंध न तोड़े.</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पत्नी का संबंध टूट ही जाता है तो वह दोबारा विवाह न करे या पति से मेल-मिलाप कर ले. पति अपनी पत्नी का त्याग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मगर बाकियों से मेरा कहना है कि यदि किसी साथी विश्वासी की पत्नी विश्वासी न हो और वह उसके साथ रहने के लिए सहमत हो तो पति उसका त्याग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किसी स्त्री का पति विश्वासी न हो और वह उसके साथ रहने के लिए राज़ी हो तो पत्नी उसका त्याग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अविश्वासी पति अपनी विश्वासी पत्नी के कारण पवित्र ठहराया जाता है. इसी प्रकार अविश्वासी पत्नी अपने विश्वासी पति के कारण पवित्र ठहराई जाती है. यदि ऐसा न होता तो तुम्हारी संतान अशुद्ध रह जाती; किंतु इस स्थिति में वह परमेश्वर के लिए अलग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भी यदि अविश्वासी दंपति अलग होना चाहे तो उसे हो जाने दिया जाए. कोई भी विश्वासी भाई या विश्वासी बहन इस बंधन में बंधे रहने के लिए बाध्य नहीं. परमेश्वर ने हमें शांति से भरे जीवन के लिए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पत्नी यह संभावना कभी भुला न दे: पत्नी अपने पति के उद्धार का साधन हो सकती है, वैसे ही पति अपनी पत्नी के उद्धार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ने जिसे जैसी स्थिति में रखा है तथा जिस रूप में उसे बुलाया है, वह उसी में बना रहे. सभी कलीसियाओं के लिए मेरा यही निर्देश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किसी ऐसे व्यक्ति को बुलाया गया है, जिसका पहले से ही ख़तना हुआ था? वह अब खतना-रहित न बने. क्या किसी ऐसे व्यक्ति को बुलाया गया है, जो ख़तना रहित है? वह अपना ख़तना न कराए.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 तो ख़तना कराने का कोई महत्व है और न ख़तना रहित होने का. महत्व है तो मात्र परमेश्वर की आज्ञापालन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 एक उसी अवस्था में बना रहे, जिसमें उसको बुलाया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तुम्हें उस समय बुलाया गया था, जब तुम दास थे? यह तुम्हारे लिए चिंता का विषय न हो किंतु यदि दासत्व से स्वतंत्र होने का सुअवसर आए तो इस सुअवसर का लाभ अवश्य उठाओ.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जिसको उस समय बुलाया गया, जब वह दास था, अब प्रभु में स्वतंत्र किया हुआ व्यक्ति है; इसी प्रकार, जिसको उस समय बुलाया गया, जब वह स्वतंत्र था, अब वह मसीह का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दाम देकर मोल लिए गए हो इसलिये मनुष्य के दास न बन जाओ.</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प्रिय भाई बहनो, तुममें से हर एक उसी अवस्था में, जिसमें उसे बुलाया गया था, परमेश्वर के साथ जुड़ा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कुंवारियों के संबंध में मेरे पास प्रभु की ओर से कोई आज्ञा नहीं है किंतु मैं, जो प्रभु की कृपा के कारण विश्वसनीय हूं, अपनी ओर से यह कहना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वर्तमान संकट के कारण मेरे विचार से पुरुष के लिए उत्तम यही होगा कि वह जिस स्थिति में है, उसी में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तुम विवाहित हो तो पत्नी का त्याग न करो. यदि अविवाहित हो तो पत्नी खोजने का प्रयास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तुम विवाह करते ही हो तो भी पाप नहीं करते. यदि कोई कुंवारी कन्या विवाह करती है तो यह पाप नहीं है. फिर भी इनके साथ सामान्य वैवाहिक जीवन संबंधी झंझट लगे रहेंगे और मैं वास्तव में तुम्हें इन्हीं से बचाने का प्रयास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प्रिय भाई बहनो, मेरा मतलब यह है कि थोड़ा ही समय शेष रह गया है इसलिये अब से वे, जो विवाहित हैं ऐसे रहें, मानो अविवाहित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 शोकित हैं उनका शोक प्रकट न हो; जो आनंदित हैं उनका आनंद छुपा रहे और जो मोल ले रहे हैं, वे ऐसे हो जाएं मानो उनके पास कुछ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जिनका लेनदेन सांसारिक वस्तुओं से है, वे उनमें लीन न हो जाएं क्योंकि संसार के इस वर्तमान स्वरूप का नाश होता चला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मेरी इच्छा है कि तुम सांसारिक जीवन की अभिलाषाओं से मुक्त रहो. उसके लिए, जो अविवाहित है, प्रभु संबंधी विषयों का ध्यान रखना संभव है कि वह प्रभु को संतुष्ट कैसे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वह, जो विवाहित है, उसका ध्यान संसार संबंधित विषयों में ही लगा रहता है कि वह अपनी पत्नी को प्रसन्‍न कैसे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उसकी रुचियां बंटी रहती हैं. उसी प्रकार पतिहीन तथा कुंवारी स्त्री की रुचियां प्रभु से संबंधित विषयों में सीमित रह सकती हैं—और इसके लिए वह शरीर और आत्मा में पवित्र रहने में प्रयास करती रहती है, किंतु वह स्त्री, जो विवाहित है, संसार संबंधी विषयों का ध्यान रखती है कि वह अपने पति को प्रसन्‍न कैसे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यह सब तुम्हारी भलाई के लिए ही कह रहा हूं—किसी प्रकार से फंसाने के लिए नहीं परंतु इसलिये कि तुम्हारी जीवनशैली आदर्श हो तथा प्रभु के प्रति तुम्हारा समर्पण एकचित्त होकर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यदि किसी को यह लगे कि वह अपनी पुत्री के विवाह में देरी करने के द्वारा उसके साथ अन्याय कर रहा है, क्योंकि उसकी आयु ढल रही है, वह वही करे, जो वह सही समझता है, वह उसे विवाह करने दे. यह कोई पाप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किंतु वह, जो बिना किसी बाधा के दृढ़ संकल्प है, अपनी इच्छा अनुसार निर्णय लेने की स्थिति में है तथा जिसने अपनी पुत्री का विवाह न करने का निश्चय कर लिया है, उसका निर्णय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इसलिये जो अपनी पुत्री का विवाह करता है, उसका निर्णय भी सही है तथा जो उसका विवाह न कराने का निश्चय करता है, वह और भी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पत्नी तब तक पति से जुड़ी रहती है, जब तक पति जीवित है. यदि पति की मृत्यु हो जाए तो वह अपनी इच्छा के अनुसार विवाह करने के लिए स्वतंत्र है—किंतु ज़रूरी यह है कि वह पुरुष भी प्रभु में विश्वासी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मेरा व्यक्तिगत मत यह है कि वह स्त्री उसी स्थिति में बनी रहे, जिसमें वह इस समय है. वह इसी स्थिति में सुखी रहेगी. मुझे विश्वास है कि मुझमें भी परमेश्वर का आत्मा वास करता है.</w:t>
      </w:r>
      <w:r>
        <w:rPr>
          <w:lang w:val="hi_IN" w:bidi="hi_IN"/>
        </w:rPr>
      </w:r>
      <w:r>
        <w:rPr>
          <w:lang w:val="hi_IN" w:bidi="hi_IN"/>
        </w:rPr>
      </w:r>
    </w:p>
    <w:p>
      <w:pPr/>
      <w:r>
        <w:rPr>
          <w:lang w:val="hi_IN" w:bidi="hi_IN"/>
        </w:rPr>
      </w:r>
    </w:p>
    <w:p>
      <w:pPr>
        <w:pStyle w:val="Heading2"/>
      </w:pPr>
      <w:r>
        <w:rPr>
          <w:lang w:val="hi_IN" w:bidi="hi_IN"/>
        </w:rPr>
        <w:t>1 Corinthians 8:1</w:t>
      </w:r>
      <w:r>
        <w:rPr>
          <w:lang w:val="hi_IN" w:bidi="hi_IN"/>
        </w:rPr>
      </w:r>
    </w:p>
    <w:p>
      <w:pPr/>
      <w:r>
        <w:rPr>
          <w:lang w:val="hi_IN" w:bidi="hi_IN"/>
        </w:rPr>
      </w:r>
      <w:r>
        <w:rPr>
          <w:vertAlign w:val="superscript"/>
          <w:lang w:val="hi_IN" w:bidi="hi_IN"/>
        </w:rPr>
        <w:t>1</w:t>
      </w:r>
      <w:r>
        <w:rPr>
          <w:lang w:val="hi_IN" w:bidi="hi_IN"/>
        </w:rPr>
        <w:t xml:space="preserve"> अब मूर्तियों को चढ़ाई हुई वस्तुओं के संबंध में: हम जानते हैं कि हम सब ज्ञानी हैं. वास्तव में तो ज्ञान हमें घमंडी बनाता है जबकि प्रेम हमें उन्‍नत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कोई यह समझता है कि वह ज्ञानवान है तो वास्तव में वह अब तक वैसा ज्ञान ही नहीं पाया, जैसा जानना उसके लिए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जो परमेश्वर से प्रेम करता है, परमेश्वर का परिचित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जहां तक मूर्तियों को चढ़ाई हुई वस्तुओं को खाने का प्रश्न है, हम इस बात को भली-भांति जानते हैं कि सारे संसार में कहीं भी मूर्तियों में परमेश्वर नहीं है तथा एक के अतिरिक्त और कोई परमेश्वर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यद्यपि आकाश और पृथ्वी पर अनेक तथाकथित देवता हैं, जैसे कि अनेक देवता और अनेक प्रभु भी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हमारे लिए तो परमेश्वर मात्र एक ही हैं—वह पिता—जिनमें हम सब सृष्ट हैं, और हम उसी के लिए हैं. प्रभु एक ही हैं—मसीह येशु—इन्हीं के द्वारा सब कुछ है, इन्हीं के द्वारा हम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सभी को यह बात मालूम नहीं हैं. कुछ व्यक्ति ऐसे हैं, जो अब तक मूर्तियों से जुड़े हैं तथा वे उस भोजन को मूर्तियों को भेंट किया हुआ भोजन मानते हुए खाते हैं. उनका कमजोर विवेक अशुद्ध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परमेश्वर के पास ले जाने में भोजन का कोई योगदान नहीं होता—भोजन से न तो कोई हानि संभव है और न ही कोई लाभ.</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सावधान रहना कि तुम्हारी यह स्वतंत्रता निर्बलों के लिए ठोकर का कारण न बने.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किसी का विवेक कमजोर है और वह तुम जैसे ज्ञानी व्यक्ति को मूर्ति के मंदिर में भोजन करते देख ले तो क्या उसे भी मूर्ति को चढ़ाई हुई वस्तुएं खाने का साहस न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इसमें तुम्हारा ज्ञानी होना उसके विनाश का कारण हो गया, जिसके लिए मसीह येशु ने प्राण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प्रकार विश्वासियों के विरुद्ध पाप करने तथा उनके विवेक को, जो कमजोर हैं, चोट पहुंचाने के द्वारा तुम मसीह येशु के विरुद्ध पाप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यदि भोजन किसी के लिए ठोकर का कारण बनता है तो मैं मांस का भोजन कभी न करूंगा कि मैं विश्वासियों के लिए ठोकर का कारण न बनूं.</w:t>
      </w:r>
      <w:r>
        <w:rPr>
          <w:lang w:val="hi_IN" w:bidi="hi_IN"/>
        </w:rPr>
      </w:r>
      <w:r>
        <w:rPr>
          <w:lang w:val="hi_IN" w:bidi="hi_IN"/>
        </w:rPr>
      </w:r>
    </w:p>
    <w:p>
      <w:pPr/>
      <w:r>
        <w:rPr>
          <w:lang w:val="hi_IN" w:bidi="hi_IN"/>
        </w:rPr>
      </w:r>
    </w:p>
    <w:p>
      <w:pPr>
        <w:pStyle w:val="Heading2"/>
      </w:pPr>
      <w:r>
        <w:rPr>
          <w:lang w:val="hi_IN" w:bidi="hi_IN"/>
        </w:rPr>
        <w:t>1 Corinthians 9:1</w:t>
      </w:r>
      <w:r>
        <w:rPr>
          <w:lang w:val="hi_IN" w:bidi="hi_IN"/>
        </w:rPr>
      </w:r>
    </w:p>
    <w:p>
      <w:pPr/>
      <w:r>
        <w:rPr>
          <w:lang w:val="hi_IN" w:bidi="hi_IN"/>
        </w:rPr>
      </w:r>
      <w:r>
        <w:rPr>
          <w:vertAlign w:val="superscript"/>
          <w:lang w:val="hi_IN" w:bidi="hi_IN"/>
        </w:rPr>
        <w:t>1</w:t>
      </w:r>
      <w:r>
        <w:rPr>
          <w:lang w:val="hi_IN" w:bidi="hi_IN"/>
        </w:rPr>
        <w:t xml:space="preserve"> क्या मैं स्वतंत्र नहीं? क्या मैं प्रेरित नहीं? क्या मैंने हमारे प्रभु येशु मसीह को साक्षात नहीं देखा? क्या तुम प्रभु में मेरे परिश्रम का फल नहीं?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भले ही मैं अन्यों के लिए प्रेरित नहीं किंतु तुम्हारे लिए तो हूं क्योंकि तुम प्रभु में मेरी प्रेरिताई की मोहर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मुझ पर दोष लगाते हैं, उनसे अपने पक्ष में मेरा यह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हमें तुम्हारे भोजन में भाग लेने का अधिकार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अन्य प्रेरितों, प्रभु के भाइयों तथा कैफ़स के समान ही हमें भी अपने साथ अपनी विश्वासी पत्नी को ले जाने का अधिकार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बारनबास और मैं ही ऐसे हैं, जो खुद अपनी कमाई करने के लिए मजबूर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कौन सैनिक ऐसा है, जो सेना में सेवा करते हुए अपना खर्च स्वयं उठाता है? कौन है, जो दाख की बारी को लगाता तो है और स्वयं उसका फल नहीं खाता? या कौन ऐसा पशु पालक है, जो अपने पशुओं के दूध का उपयोग 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मैं यह सिर्फ मनुष्य की रीति से कह रहा हूं? क्या व्यवस्था भी यही नहीं कहती?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 मोशेह की व्यवस्था में लिखा है: दांवनी करते बैल के मुख को मुखबन्धनी न बांधना. क्या परमेश्वर को मात्र बैलों का ही ध्यान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वह यह हमारे लिए भी नहीं कह रहे थे? निःसंदेह यह हमारे हित में ही लिखा गया है: उचित है कि किसान आशा में खेत जोते तथा जो भूसे से अनाज अलग करनेवाला उपज का भाग पाने की आशा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हमने तुममें आत्मिक बीज बोए हैं तो क्या तुमसे भौतिक उपज की आशा करना ज्यादा उम्मीद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तुम पर दूसरों का अधिकार है तो क्या तुम पर हमारा अधिकार उन सबसे बढ़कर नहीं? फिर भी हमने इस अधिकार का उपयोग नहीं किया. इसके विपरीत हम सब कुछ धीरज के साथ सहते रहे कि मसीह के ईश्वरीय सुसमाचार के प्रचार में कोई बाधा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तुम्हें मालूम नहीं कि मंदिर में काम करनेवालों का भरण-पोषण मंदिर से ही होता है और जो बलि वेदी पर चढ़ाई जाती है, वे उसी बलि में से अपना भाग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प्रकार प्रभु की आज्ञा है कि वे, जो ईश्वरीय सुसमाचार का प्रचार करते हैं, उसी के द्वारा अपनी रोज़ी रोटी कमाएं.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मैंने इनमें से किसी भी अधिकार का उपयोग नहीं किया और न ही मैं इस उद्देश्य से लिख रहा हूं कि मेरे लिए कुछ किया जाए. इसके बजाय कि कोई मुझे मेरे इस गौरव से वंचित करे, मैं मर जाना उचित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यदि मैं ईश्वरीय सुसमाचार का प्रचार करता हूं तो इसमें घमंड कैसा! यह तो मुझे सौंपी गई ज़िम्मेदारी है! धिक्कार है मुझ पर यदि मैं ईश्वरीय सुसमाचार का प्रचार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मैं अपनी इच्छा से प्रचार करता हूं तो मुझे उसका प्रतिफल प्राप्‍त होगा किंतु यदि मैं प्रचार बिना इच्छा के करता हूं तो यह मात्र ज़िम्मेदारी पूरी करना ही हुआ.</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क्या है मेरा प्रतिफल? यही कि मैं ईश्वरीय सुसमाचार का प्रचार मुफ्त में करता रहूं और इससे संबंधित अपने अधिकारों का उपयोग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यद्यपि मैं किसी के भी अधीन नहीं हूं फिर भी मैंने स्वयं को सबका दास बना लिया है कि मैं ज्यादा से ज्यादा को जीत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यहूदियों के लिए यहूदियों जैसा बन गया कि मैं उन्हें जीत सकूं. व्यवस्था के अधीनों के लिए मैं व्यवस्था के अधीन बन गया—यद्यपि मैं स्वयं व्यवस्था के अधीन नहीं—कि मैं उन्हें जीत सकूं, जो व्यवस्था के अधीन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व्यवस्था के अधीन नहीं हैं, मैं उन्हीं के समान बन गया—यद्यपि मैं स्वयं परमेश्वर की व्यवस्था से स्वतंत्र नहीं, मसीह की व्यवस्था के अधीनस्थ हूं कि मैं उन्हें जीत सकूं, जो व्यवस्था के अधीन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दुर्बलों के लिए मैं स्वयं दुर्बल बन गया कि मैं उन्हें जीत सकूं—मैं हर एक प्रकार के व्यक्ति के लिए उन्हीं के अनुरूप बन गया कि किसी न किसी रीति से मेरे हर एक प्रयास द्वारा कुछ का उद्धार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यह सब ईश्वरीय सुसमाचार के लिए करता हूं कि मैं इसमें अन्यों का सहभागी बन जाऊं.</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तुम नहीं जानते कि प्रतियोगिता में दौड़ते तो सभी हैं किंतु पुरस्कार मात्र एक को ही मिलता है. तुम ऐसे दौड़ो कि पुरस्कार तुम्हें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हर एक प्रतियोगी, जो प्रतियोगिता में भाग लेता है, कठोर संयम का पालन करता है. वे तो नाशमान मुकुट प्राप्‍त करने के उद्देश्य से यह सब करते हैं किंतु हम यह सब अविनाशी मुकुट प्राप्‍त करने के लिए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लक्ष्यहीन व्यक्ति के समान नहीं दौड़ता. मैं हवा में घूंसे नहीं मारता.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अपने शरीर को कष्ट देते हुए अपने वश में रखता हूं—ऐसा न हो कि मैं दूसरों को तो उपदेश दूं और स्वयं अयोग्य करार हो जाऊं.</w:t>
      </w:r>
      <w:r>
        <w:rPr>
          <w:lang w:val="hi_IN" w:bidi="hi_IN"/>
        </w:rPr>
      </w:r>
      <w:r>
        <w:rPr>
          <w:lang w:val="hi_IN" w:bidi="hi_IN"/>
        </w:rPr>
      </w:r>
    </w:p>
    <w:p>
      <w:pPr/>
      <w:r>
        <w:rPr>
          <w:lang w:val="hi_IN" w:bidi="hi_IN"/>
        </w:rPr>
      </w:r>
    </w:p>
    <w:p>
      <w:pPr>
        <w:pStyle w:val="Heading2"/>
      </w:pPr>
      <w:r>
        <w:rPr>
          <w:lang w:val="hi_IN" w:bidi="hi_IN"/>
        </w:rPr>
        <w:t>1 Corinthians 10:1</w:t>
      </w:r>
      <w:r>
        <w:rPr>
          <w:lang w:val="hi_IN" w:bidi="hi_IN"/>
        </w:rPr>
      </w:r>
    </w:p>
    <w:p>
      <w:pPr/>
      <w:r>
        <w:rPr>
          <w:lang w:val="hi_IN" w:bidi="hi_IN"/>
        </w:rPr>
      </w:r>
      <w:r>
        <w:rPr>
          <w:vertAlign w:val="superscript"/>
          <w:lang w:val="hi_IN" w:bidi="hi_IN"/>
        </w:rPr>
        <w:t>1</w:t>
      </w:r>
      <w:r>
        <w:rPr>
          <w:lang w:val="hi_IN" w:bidi="hi_IN"/>
        </w:rPr>
        <w:t xml:space="preserve"> प्रिय भाई बहनो, मैं नहीं चाहता कि तुम इस बात से अनजान रहो कि हमारे सारे पूर्वज बादल की छाया में यात्रा करते रहे, और सभी ने समुद्र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 सभी का मोशेह में, बादल में और समुद्र में बपतिस्मा हुआ.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सबने एक ही आत्मिक भोजन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सबने एक ही आत्मिक जल पिया क्योंकि वे सब एक ही आत्मिक चट्टान में से पिया करते थे, जो उनके साथ साथ चलती थी और वह चट्टान थे मसीह.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सब होने पर भी परमेश्वर उनमें से बहुतों से संतुष्ट न थे इसलिये बंजर भूमि में ही उनके प्राण ले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 सभी घटनाएं हमारे लिए चेतावनी थी कि हम बुराई की लालसा न करें, जैसे हमारे पूर्वजों 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 ही तुम मूर्तिपूजक बनो, जैसे उनमें से कुछ थे, जैसा पवित्र शास्त्र का लेख है: वे खाने-पीने बैठ गए और खड़े होकर रंगरेलियां मनाने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वेश्यागामी में लीन न हों, जैसे उनमें से कुछ हो गए थे और परिणामस्वरूप, एक ही दिन में तेईस हज़ार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 हम मसीह को परखें, जैसे उनमें से कुछ ने किया और सांपों के डसने से उनका नाश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 ही तुम कुड़कुड़ाओ, जैसा उनमें से कुछ ने किया और नाश करनेवाले द्वारा नाश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साथ घटी हुई ये घटनाएं चिन्ह थी, जो हमारे लिए चेतावनी के रूप में लिखी गई क्योंकि हम उस युग में हैं, जो अंत 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वह, जो यह समझता है कि वह स्थिर है, सावधान रहे कि कहीं गिर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कोई ऐसी परीक्षा तुम पर नहीं आई, जो सभी के लिए सामान्य न हो. परमेश्वर विश्वासयोग्य हैं. वह तुम्हें किसी ऐसी परीक्षा में नहीं पड़ने देंगे, जो तुम्हारी क्षमता के परे हो परंतु वह परीक्षा के साथ उपाय भी करेंगे कि तुम स्थिर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प्रिय भाई बहनो, मूर्ति पूजा से दूर भागो.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मैं तुम्हें बुद्धिमान मानते हुए कह रहा हूं: मैं जो कह रहा हूं उसको परखो.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धन्यवाद का प्याला, जिसे हम धन्यवाद करते हैं, क्या मसीह के लहू में हमारी सहभागिता नहीं? वह रोटी, जो हम आपस में बांटते हैं, क्या मसीह के शरीर में हमारी सहभागिता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रोटी में हमारी सहभागिता हमारे अनेक होने पर भी हमारे एक शरीर होने का प्रतीक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इस्राएलियों के विषय में सोचो, जो वेदी पर चढ़ाई हुई बलि खाते हैं, क्या इसके द्वारा वे एक नहीं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है मेरे कहने का मतलब? क्या मूर्ति को चढ़ाई हुई वस्तु का कोई महत्व है या उस मूर्ति का कोई महत्व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बिलकुल नहीं! मेरी मान्यता तो यह है कि जो वस्तुएं गैर-यहूदी चढ़ाते हैं, वे उन्हें दुष्टात्माओं को चढ़ाते हैं—परमेश्वर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हो ही नहीं सकता कि तुम प्रभु के प्याले में से पियो और दुष्टात्माओं के प्याले में से भी; इसी प्रकार यह भी नहीं हो सकता कि तुम प्रभु की मेज़ में सहभागी हो और दुष्टात्माओं की मेज़ में भी.</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हम प्रभु में जलन पैदा करने का दुस्साहस कर रहे हैं? क्या हम प्रभु से अधिक शक्तिशाली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उचित तो सभी कुछ है किंतु सभी कुछ लाभदायक नहीं. उचित तो सभी कुछ है किंतु सभी कुछ उन्‍नति के लिए नहीं.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तुममें से प्रत्येक अपने भले का ही नहीं परंतु दूसरे के भले का भी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अपनी अंतरात्मा की भलाई के लिए बिना कोई प्रश्न किए मांस विक्रेताओं के यहां से जो कुछ उपलब्ध हो, वह खा लो,</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पृथ्वी और पृथ्वी में जो कुछ भी है सभी कुछ प्रभु 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किसी अविश्वासी के आमंत्रण पर उसके यहां भोजन के लिए जाना ज़रूरी हो जाए तो अपनी अंतरात्मा की भलाई के लिए, बिना कोई भी प्रश्न किए वह खा लो, जो तुम्हें परोसा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यदि कोई तुम्हें यह बताए, “यह मूर्तियों को भेंट बलि है,” तो उसे न खाना—उसकी भलाई के लिए, जिसने तुम्हें यह बताया है तथा विवेक की भलाई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मतलब तुम्हारे अपने विवेक से नहीं परंतु उस अन्य व्यक्ति के विवेक से है—मेरी स्वतंत्रता भला क्यों किसी दूसरे के विवेक द्वारा नापी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मैं धन्यवाद देकर भोजन में शामिल होता हूं तो उसके लिए मुझ पर दोष क्यों लगाया जाता है, जिसके लिए मैंने परमेश्वर के प्रति धन्यवाद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तुम चाहे जो कुछ करो, चाहे जो कुछ खाओ या पियो, वह परमेश्वर की महिमा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न यहूदियों के लिए ठोकर का कारण बनो, न यूनानियों के लिए और न ही परमेश्वर की कलीसिया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ठीक जिस प्रकार मैं भी सबको सब प्रकार से प्रसन्‍न रखता हूं और मैं अपने भले का नहीं परंतु दूसरों के भले का ध्यान रखता हूं कि उन्हें उद्धार प्राप्‍त हो.</w:t>
      </w:r>
      <w:r>
        <w:rPr>
          <w:lang w:val="hi_IN" w:bidi="hi_IN"/>
        </w:rPr>
      </w:r>
      <w:r>
        <w:rPr>
          <w:lang w:val="hi_IN" w:bidi="hi_IN"/>
        </w:rPr>
      </w:r>
    </w:p>
    <w:p>
      <w:pPr/>
      <w:r>
        <w:rPr>
          <w:lang w:val="hi_IN" w:bidi="hi_IN"/>
        </w:rPr>
      </w:r>
    </w:p>
    <w:p>
      <w:pPr>
        <w:pStyle w:val="Heading2"/>
      </w:pPr>
      <w:r>
        <w:rPr>
          <w:lang w:val="hi_IN" w:bidi="hi_IN"/>
        </w:rPr>
        <w:t>1 Corinthians 11:1</w:t>
      </w:r>
      <w:r>
        <w:rPr>
          <w:lang w:val="hi_IN" w:bidi="hi_IN"/>
        </w:rPr>
      </w:r>
    </w:p>
    <w:p>
      <w:pPr/>
      <w:r>
        <w:rPr>
          <w:lang w:val="hi_IN" w:bidi="hi_IN"/>
        </w:rPr>
      </w:r>
      <w:r>
        <w:rPr>
          <w:vertAlign w:val="superscript"/>
          <w:lang w:val="hi_IN" w:bidi="hi_IN"/>
        </w:rPr>
        <w:t>1</w:t>
      </w:r>
      <w:r>
        <w:rPr>
          <w:lang w:val="hi_IN" w:bidi="hi_IN"/>
        </w:rPr>
        <w:t xml:space="preserve"> जिस प्रकार मैं मसीह के जैसी चाल चलता हूं, तुम भी मेरी जैसी चाल चलो.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तुम्हारी तारीफ़ करता हूं कि तुम हर एक क्षेत्र में मुझे याद रखते हो तथा उन शिक्षाओं का मजबूती से पालन करते हो, जैसी मैंने तुम्हें सौंपी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चाहता हूं कि तुम इस बात को समझ लो कि हर एक पुरुष के अधिष्ठाता (सिर) मसीह येशु हैं, स्त्री का सिर उसका पति है तथा मसीह के सिर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पुरुष का प्रार्थना या भविष्यवाणी करते समय अपना सिर ढके रहना उसके सिर का अपमान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स्त्री का प्रार्थना या भविष्यवाणी करते समय अपना सिर उघाड़े रखना उसके सिर का अपमान है—यह सिर मूंडाने के बराबर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स्त्री अपना सिर ढांकना नहीं चाहती, वह अपने बाल कटवा ले. बाल कटवाना या मुंडवाना लज्जास्पद होता है इसलिये वह अपना सिर ढके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पुरुष के लिए सिर ढांकना उचित नहीं क्योंकि वह परमेश्वर का प्रतिरूप तथा गौरव है. इसी प्रकार पुरुष का गौरव 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नर की उत्पत्ति नारी से नहीं परंतु नारी की नर से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नर को नारी के लिए नहीं बनाया गया परंतु नारी को नर के लिए बनाया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स्वर्गदूतों की उपस्थिति का ध्यान रखते हुए स्त्रियों के लिए उचित है कि वे अपनी अधीनता के प्रतीक स्वरूप अपने सिर को ढांक 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भी, प्रभु में न तो नारी पुरुष से और न पुरुष नारी से स्वतंत्र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प्रकार नारी की उत्पत्ति नर से हुई है उसी प्रकार अब नर का जन्म नारी से होता है तथा सभी सृष्टि की उत्पत्ति परमेश्वर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विचार करो: क्या बिना सिर ढके स्त्री का परमेश्वर से प्रार्थना करना शोभा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स्वयं प्रकृति से यह स्पष्ट नहीं कि लंबे बाल रखना पुरुष के लिए लज्जा की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विपरीत स्त्री के लंबे बाल उसकी शोभा हैं क्योंकि ये उसे ओढ़नी के रूप में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कोई इस विषय पर अब भी विवाद करना चाहे तो वह यह समझ ले कि परमेश्वर की कलीसिया में—न तो हमारे यहां या और कहीं—कोई अन्य प्रथा प्रचलित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आज्ञा देते हुए मैं तुम्हारी कोई बड़ाई नहीं कर रहा: आराधना सभाओं में तुम्हारे इकट्ठा होने से भलाई नहीं परंतु बुराई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सबसे पहले तो यह: जब तुम कलीसिया के रूप में इकट्ठा होते हो, तो मेरे सुनने में यह आया है कि तुममें फूट पड़ी रहती है और मैं एक सीमा तक इसका विश्वास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यह सच है कि तुम्हारे बीच बंटवारा होना ज़रूरी भी है कि वे, जो परमेश्वर द्वारा चुने हुए हैं, प्रकाश में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रीति से तुम भोजन के लिए इकट्ठा होते हो, उसे प्रभु-भोज नहीं कहा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भोज में जब भोजन का समय आता है, तुम भोजन पर टूट पड़ते हो और किसी की प्रतीक्षा किए बिना अपना अपना भोजन कर लेते हो. परिणामस्वरूप कोई तो भूखा ही रह जाता है और कोई मतवाला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खाने-पीने के लिए तुम्हारे अपने घर नहीं? या तुम परमेश्वर की कलीसिया का तिरस्कार करने तथा निर्धनों को लज्जित करने पर तुले हुए हो? अब मैं क्या कहूं? क्या मैं इसके लिए तुम्हारी सराहना करूं? नहीं! बिलकुल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मैंने प्रभु से प्राप्‍त किया, वह मैंने तुम्हें भी सौंप दिया: प्रभु येशु मसीह ने, जिस रात उन्हें पकड़वाया जा रहा था, रोटी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धन्यवाद देने के बाद उसे तोड़ा और कहा, “तुम्हारे लिए यह मेरा शरीर है. यह मेरी याद में किया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प्रकार भोजन के बाद उन्होंने प्याला लेकर कहा, “यह प्याला मेरे लहू में स्थापित नई वाचा है. जब-जब तुम इसे पियो, यह मेरी याद में किया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जब-जब तुम यह रोटी खाते हो और इस प्याले में से पीते हो, तब-तब प्रभु के आगमन तक उनकी मृत्यु का प्रचार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परिणामस्वरूप जो कोई अनुचित रीति से इस रोटी को खाता तथा प्रभु के प्याले में से पीता है, वह प्रभु के शरीर और उनके लहू के दूषित होने का दोषी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मनुष्य इस रोटी को खाने तथा इस प्याले में से पीने के पहले अपने आपको जांच 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जो कोई इसे खाता और पीता है, यदि वह प्रभु की कलीसिया रूपी शरीर को पहिचाने बिना खाता और पीता है, अपने ही ऊपर दंड के लिए खाता और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कारण है कि तुममें से अनेक दुर्बल और रोगी हैं तथा अनेक मृत्यु में सो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 हम अपने विवेक को सही रीति से जांच लें तो हमारी ताड़ना नहीं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ताड़ना के द्वारा प्रभु हमें अनुशासित करते हैं कि हम संसार के लिए निर्धारित दंड के भागी न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इसलिये प्रिय भाई बहनो, जब तुम भोजन के लिए इकट्ठा होते हो तो एक दूसरे के लिए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 व्यक्ति अपनी भूख को नियंत्रित न रख सके, वह अपने घर पर ही खाए कि तुम्हारा इकट्ठा होना तुम्हारे दंड का कारण न बने. शेष विषयों का समाधान मैं वहां आने पर स्वयं करूंगा.</w:t>
      </w:r>
      <w:r>
        <w:rPr>
          <w:lang w:val="hi_IN" w:bidi="hi_IN"/>
        </w:rPr>
      </w:r>
      <w:r>
        <w:rPr>
          <w:lang w:val="hi_IN" w:bidi="hi_IN"/>
        </w:rPr>
      </w:r>
    </w:p>
    <w:p>
      <w:pPr/>
      <w:r>
        <w:rPr>
          <w:lang w:val="hi_IN" w:bidi="hi_IN"/>
        </w:rPr>
      </w:r>
    </w:p>
    <w:p>
      <w:pPr>
        <w:pStyle w:val="Heading2"/>
      </w:pPr>
      <w:r>
        <w:rPr>
          <w:lang w:val="hi_IN" w:bidi="hi_IN"/>
        </w:rPr>
        <w:t>1 Corinthians 12:1</w:t>
      </w:r>
      <w:r>
        <w:rPr>
          <w:lang w:val="hi_IN" w:bidi="hi_IN"/>
        </w:rPr>
      </w:r>
    </w:p>
    <w:p>
      <w:pPr/>
      <w:r>
        <w:rPr>
          <w:lang w:val="hi_IN" w:bidi="hi_IN"/>
        </w:rPr>
      </w:r>
      <w:r>
        <w:rPr>
          <w:vertAlign w:val="superscript"/>
          <w:lang w:val="hi_IN" w:bidi="hi_IN"/>
        </w:rPr>
        <w:t>1</w:t>
      </w:r>
      <w:r>
        <w:rPr>
          <w:lang w:val="hi_IN" w:bidi="hi_IN"/>
        </w:rPr>
        <w:t xml:space="preserve"> अब पवित्र आत्मा द्वारा दी गई क्षमताओं से संबंधित बातों के विषय में: मैं नहीं चाहता, प्रिय भाई बहनो, कि तुम इनसे अनजान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याद होगा कि मसीह में अविश्वासी स्थिति में तुम गूंगी मूर्तियों के पीछे चलने के लिए भटका दिए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मैं यह स्पष्ट कर देना चाहता हूं कि परमेश्वर के आत्मा से प्रेरित कोई भी व्यक्ति यह कह ही नहीं सकता “शापित हो येशु” और न ही कोई पवित्र आत्मा की प्रेरणा के बिना कह सकता है “येशु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आत्मा द्वारा दी गई क्षमताएं अलग-अलग हैं किंतु आत्मा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सेवकाई भी अलग-अलग हैं किंतु प्रभु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काम करने के तरीके भी अनेक हैं किंतु परमेश्वर एक ही हैं, जो सब मनुष्यों में उनका प्रभाव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प्रत्येक को पवित्र आत्मा का प्रकाशन सबके बराबर लाभ के उद्देश्य से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आत्मा द्वारा किसी को ज्ञान भरी सलाह की क्षमता और किसी को उन्हीं आत्मा द्वारा ज्ञान भरी शिक्षा की क्षमता प्रदान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किसी को उन्हीं आत्मा द्वारा विश्वास की तथा किसी को उन्हीं आत्मा द्वारा चंगा करने की क्षमता प्रदान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 को सामर्थ्य के काम करने की, किसी को भविष्यवाणी की. किसी को आत्माओं की पहचान की, किसी को अन्य भाषाओं की तथा किसी को भाषाओं के वर्णन की क्षमता.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सबको सिर्फ एक और एक ही आत्मा के द्वारा किया जाता है तथा वह हर एक में ये क्षमताएं व्यक्तिगत रूप से बांट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प्रकार शरीर एक है और उसके अंग अनेक, शरीर के अंग अनेक होने पर भी शरीर एक ही है; इसी प्रकार मसीह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यहूदी हो या यूनानी, दास हो या स्वतंत्र, एक ही शरीर होने के लिए एक ही आत्मा में हमारा बपतिस्मा किया गया तथा हम सभी को एक ही आत्मा पिलाया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शरीर सिर्फ एक अंग नहीं परंतु अनेक अंग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पैर कहे, “मैं हाथ नहीं इसलिये मैं शरीर का अंग नहीं.” तो क्या उसके ऐसा कहने से वह शरीर का अंग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यदि कान कहे, “मैं आंख नहीं इसलिये मैं शरीर का अंग नहीं.” तो क्या उसके ऐसा कहने से वह शरीर का अंग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सारा शरीर आंख ही होता तो सुनना कैसे होता? यदि सारा शरीर कान ही होता तो सूंघना कैसे होता?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परमेश्वर ने अपनी अच्छी बुद्धि के अनुसार हर एक अंग को शरीर में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सभी अंग एक ही अंग होते तो शरीर कहां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वास्तविकता यह है कि अंग अनेक किंतु शरीर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आंख हाथ से नहीं कह सकती, “मुझे तुम्हारी कोई ज़रूरत नहीं,” या हाथ-पैर से, “मुझे तुम्हारी ज़रूरत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विपरीत शरीर के वे अंग, जो दुर्बल मालूम होते हैं, बहुत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शरीर के जो अंग तुलना में कम महत्व के समझे जाते हैं, उन्हीं को हम अधिक महत्व देते हैं और तुच्छ अंगों को हम विशेष ध्यान रखते हुए ढांके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जबकि शोभनीय अंगों को इसकी कोई ज़रूरत नहीं किंतु परमेश्वर ने शरीर में अंगों को इस प्रकार बनाया है कि तुच्छ अंगों की महत्ता भी पहचानी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 शरीर में कोई फूट न हो परंतु हर एक अंग एक दूसरे का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एक अंग को पीड़ा होती है, तो उसके साथ सभी अंग पीड़ित होते हैं. यदि एक अंग को सम्मानित किया जाता है तो उसके साथ सभी अंग उसके आनंद में सहभागी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 मसीह के शरीर हो और तुममें से हर एक इस शरीर का अंग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कलीसिया में परमेश्वर ने सबसे पहले प्रेरितों, दूसरा भविष्यद्वक्ताओं तथा तीसरा शिक्षकों को नियुक्त किया है. इसके बाद उनको, जिन्हें अद्भुत काम, चंगा करने का, भलाई करनेवाले, प्रशासन-प्रबंध करनेवाले तथा अन्य भाषा बोलने की क्षमता प्रदान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इसलिये क्या सभी प्रेरित हैं? सभी भविष्यवक्ता हैं? सभी शिक्षक हैं? सभी अद्भुत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 सभी को चंगाई करने की क्षमता दी गई है? क्या सभी अन्य भाषाओं में बात करते हैं? क्या सभी व्याख्या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सही तो यह होगा कि तुम ऊंची क्षमताओं की इच्छा करो. अब मैं तुम्हें सबसे उत्तम स्वभाव के विषय में बताना चाहूंगा.</w:t>
      </w:r>
      <w:r>
        <w:rPr>
          <w:lang w:val="hi_IN" w:bidi="hi_IN"/>
        </w:rPr>
      </w:r>
      <w:r>
        <w:rPr>
          <w:lang w:val="hi_IN" w:bidi="hi_IN"/>
        </w:rPr>
      </w:r>
    </w:p>
    <w:p>
      <w:pPr/>
      <w:r>
        <w:rPr>
          <w:lang w:val="hi_IN" w:bidi="hi_IN"/>
        </w:rPr>
      </w:r>
    </w:p>
    <w:p>
      <w:pPr>
        <w:pStyle w:val="Heading2"/>
      </w:pPr>
      <w:r>
        <w:rPr>
          <w:lang w:val="hi_IN" w:bidi="hi_IN"/>
        </w:rPr>
        <w:t>1 Corinthians 13:1</w:t>
      </w:r>
      <w:r>
        <w:rPr>
          <w:lang w:val="hi_IN" w:bidi="hi_IN"/>
        </w:rPr>
      </w:r>
    </w:p>
    <w:p>
      <w:pPr/>
      <w:r>
        <w:rPr>
          <w:lang w:val="hi_IN" w:bidi="hi_IN"/>
        </w:rPr>
      </w:r>
      <w:r>
        <w:rPr>
          <w:vertAlign w:val="superscript"/>
          <w:lang w:val="hi_IN" w:bidi="hi_IN"/>
        </w:rPr>
        <w:t>1</w:t>
      </w:r>
      <w:r>
        <w:rPr>
          <w:lang w:val="hi_IN" w:bidi="hi_IN"/>
        </w:rPr>
        <w:t xml:space="preserve"> यदि मैं मनुष्यों और स्वर्गदूतों की भाषाओं में बातें करूं मगर यदि मैं प्रेम न रखूं, तो मैं घनघनाता घड़ियाल या झनझनाती झांझ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मुझे भविष्यवाणी करने की क्षमता प्राप्‍त है, मैं भेद जानने वाला तथा ज्ञानी हूं और मेरा विश्वास ऐसा मजबूत हो कि मेरे वचन मात्र से पर्वत अपने स्थान से हट जाएं किंतु मैं प्रेम न रखूं तो मैं कुछ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मैं अपनी सारी संपत्ति कंगालों में बांट दूं और अपना शरीर भस्म होने के लिए बलिदान कर दूं किंतु यदि मैं प्रेम न रखूं तो क्या लाभ?</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 धीरजवंत है, प्रेम कृपालु है. प्रेम जलन नहीं करता, अपनी बड़ाई नहीं करता, घमंड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अशोभनीय नहीं, स्वार्थी नहीं, झुंझलाता भी नहीं और क्रोधी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आनंद दुराचार में नहीं, सच्चाई 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 हमेशा ही सुरक्षा प्रदान करता है, संदेह नहीं करता, हमेशा आशावान और हमेशा धीरज बनाए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 अनंत काल का है. जहां तक भविष्यवाणियों का सवाल है, वे थोड़े समय के लिए हैं. भाषाएं निःशब्द हो जाएंगी तथा ज्ञान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अधूरा है हमारा ज्ञान और अधूरी है हमारी भविष्यवाणी करने की क्षमता;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जब हम सिद्धता तक पहुंच जाएंगे, वह सब, जो अधूरा है,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मैं बालक था, मैं बालक के समान बातें करता था, बालक के समान विचार करता था तथा बालक के समान ही वाद-विवाद करता था किंतु सयाना होने पर मैंने बालकों का सा व्यवहार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समय तो हमें आईने में धुंधला दिखाई देता है किंतु उस समय हम आमने-सामने देखेंगे. मेरा ज्ञान इस समय अधूरा है किंतु उस समय मेरा ज्ञान वैसा ही होगा जैसा इस समय मेरे विषय में परमेश्वर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अब ये तीन: विश्वास, आशा और प्रेम ये तीनों स्थाई है किंतु इनमें सबसे ऊपर है प्रेम.</w:t>
      </w:r>
      <w:r>
        <w:rPr>
          <w:lang w:val="hi_IN" w:bidi="hi_IN"/>
        </w:rPr>
      </w:r>
      <w:r>
        <w:rPr>
          <w:lang w:val="hi_IN" w:bidi="hi_IN"/>
        </w:rPr>
      </w:r>
    </w:p>
    <w:p>
      <w:pPr/>
      <w:r>
        <w:rPr>
          <w:lang w:val="hi_IN" w:bidi="hi_IN"/>
        </w:rPr>
      </w:r>
    </w:p>
    <w:p>
      <w:pPr>
        <w:pStyle w:val="Heading2"/>
      </w:pPr>
      <w:r>
        <w:rPr>
          <w:lang w:val="hi_IN" w:bidi="hi_IN"/>
        </w:rPr>
        <w:t>1 Corinthians 14:1</w:t>
      </w:r>
      <w:r>
        <w:rPr>
          <w:lang w:val="hi_IN" w:bidi="hi_IN"/>
        </w:rPr>
      </w:r>
    </w:p>
    <w:p>
      <w:pPr/>
      <w:r>
        <w:rPr>
          <w:lang w:val="hi_IN" w:bidi="hi_IN"/>
        </w:rPr>
      </w:r>
      <w:r>
        <w:rPr>
          <w:vertAlign w:val="superscript"/>
          <w:lang w:val="hi_IN" w:bidi="hi_IN"/>
        </w:rPr>
        <w:t>1</w:t>
      </w:r>
      <w:r>
        <w:rPr>
          <w:lang w:val="hi_IN" w:bidi="hi_IN"/>
        </w:rPr>
        <w:t xml:space="preserve"> इसलिये प्रेम का स्वभाव रखते हुए आत्मिक वरदानों की बड़ी इच्छा करते रहो—विशेष रूप से भविष्यवाणी करने के वर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जो अन्य भाषा में विचार प्रकट करता है, मनुष्यों से नहीं, परमेश्वर से बातें करता है. सच्चाई तो यह है कि कोई भी सुननेवाला उसकी भाषा नहीं समझता—वह पवित्र आत्मा की अगुवाई के द्वारा गूढ़ सच्चाई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वह, जो भविष्यवाणी करता है, आत्मिक उन्‍नति, प्रोत्साहन तथा धीरज के लिए मनुष्यों को संबोधित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जो अन्य भाषा में संदेश सुनाता है, मात्र स्वयं को उन्‍नत करता है किंतु वह, जो भविष्यवाणी करता है, कलीसिया को उन्‍नत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चाहता तो हूं कि तुममें से हर एक को अन्य भाषाओं की क्षमता प्राप्‍त हो किंतु इसकी बजाय बेहतर यह होगा कि तुम्हें भविष्यवाणी की क्षमता प्राप्‍त हो; क्योंकि वह, जो भविष्यवाणी करता है, उस अन्य भाषा बोलनेवाले से, जो अनुवाद किए बिना अन्य भाषा में बातें करता है, बेहतर है क्योंकि अनुवाद किए जाने पर ही कलीसिया की उन्‍नति संभव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प्रिय भाई बहनो, यदि मैं तुमसे अन्य भाषाओं में बातें करूं तो मैं इसमें तुम्हारा क्या भला करूंगा यदि इसमें तुम्हारे लिए कोई प्रकाशन या ज्ञान या भविष्यवाणी या शिक्षा 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निर्जीव वस्तुएं भी ध्वनि उत्पन्‍न करती हैं, चाहे बांसुरी हो या कोई तार-वाद्य. यदि उनसे उत्पन्‍न स्वरों में भिन्‍नता न हो तो यह कैसे मालूम होगा कि कौन सा वाद्य बजाया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बिगुल का स्वर अस्पष्ट हो तो युद्ध के लिए तैयार कौन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प्रकार यदि अन्य भाषा में बातें करते हुए तुम्हारे बोले हुए शब्द साफ़ न हों तो कौन समझेगा कि क्या कहा जा रहा है? यह तो हवा से बातें करना हुआ.</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विश्व में न जाने कितनी भाषाएं हैं और उनमें से कोई भी व्यर्थ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मैं किसी की भाषा न समझ पाऊं तो मैं उसके लिए और वह मेरे लिए विदेशी हुआ.</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प्रकार तुम भी, जो आत्मिक वरदानों के प्रति इतने उत्सुक हो, उन क्षमताओं के उपयोग के लिए ऐसे प्रयासरत रहो कि उनसे कलीसिया का पूरी तरह विकास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वह, जो अन्य भाषा में बातें करता है, प्रार्थना करे कि उसे उसका वर्णन तथा अनुवाद करने की क्षमता भी प्राप्‍त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मैं अन्य भाषा में प्रार्थना करता हूं तो मेरी आत्मा तो प्रार्थना करती रहती है किंतु मेरा मस्तिष्क निष्फल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सही क्या है? यही न कि मैं आत्मा से प्रार्थना करूं और समझ से भी. मैं आत्मा से गाऊंगा और समझ से भी गाऊंगा.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तुम सिर्फ आत्मा में स्तुति करते हो तो वहां उपस्थित अनजान व्यक्ति तुम्हारे धन्यवाद के अंत में “आमेन” कैसे कहेगा, क्योंकि उसे तो यह मालूम ही नहीं कि तुम कह क्या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निःसंदेह तुमने तो सुंदर रीति से धन्यवाद प्रकट किया किंतु इससे उस व्यक्ति का कुछ भी भला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परमेश्वर का आभारी हूं कि मैं तुम सबसे अधिक अन्य भाषाओं में 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कलीसिया सभा में शिक्षा देने के उद्देश्य से मैं सोच समझकर मात्र पांच शब्द ही कहना सही समझता हूं इसकी बजाय कि मैं अन्य भाषा के दस हज़ार शब्द कहूं.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प्रिय भाई बहनो, तुम्हारी समझ बालकों के समान नहीं, सयानों के समान हो. तुम सिर्फ बुराई के लिए बालक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पवित्र शास्त्र का लेख है: मैं अन्य भाषा बोलने वालों तथा अनजान लोगों के मुख से अपनी प्रजा से बातें करूंगा; फिर भी वे मेरी न सुनेंगे; यह प्रभु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अन्य भाषाओं में बातें करना विश्वासियों के लिए नहीं परंतु अविश्वासियों के लिए चिह्न का रूप है किंतु भविष्यवाणी करना अविश्वासियों के लिए नहीं परंतु मसीह के विश्वासियों के लिए चिह्न स्वरूप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सारी कलीसिया इकट्ठा हो और प्रत्येक व्यक्ति अन्य भाषा में बातें करने लगे और उसी समय वहां ऐसे व्यक्ति प्रवेश करें, जो ये भाषाएं नहीं समझते या अविश्वासी हैं, तो क्या वे तुम्हें पागल न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यदि सभी भविष्यवाणी करें और वहां कोई ऐसा व्यक्ति प्रवेश करे, जिसे यह क्षमता प्राप्‍त न हो, या वहां कोई अविश्वासी प्रवेश करे तो उसे अपनी पाप की अवस्था का अहसास हो जाएगा, वह अपने विवेक को टटोलेगा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उसके हृदय के भेद खुल जाएंगे. तब वह यह घोषणा करते हुए कि निश्चय ही परमेश्वर तुम्हारे बीच मौजूद हैं, दंडवत हो परमेश्वर की वंदना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प्रिय भाई बहनो, निष्कर्ष क्या निकला? जब तुम आराधना के लिए इकट्ठा होते हो, तो तुममें से कोई तो गीत प्रस्तुत करता है, कोई उपदेश देता है, कोई प्रभु के द्वारा दिया गया प्रकाशन प्रस्तुत करता है, कोई अन्य भाषा में बातें करता तथा कोई उसका अनुवाद करता है. प्रिय भाई बहनो, तुम जो कुछ करो वह कलीसिया की उन्‍नति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जहां तक अन्य भाषा में बातें करने का प्रश्न है, अधिक से अधिक दो या तीन व्यक्ति ही क्रमानुसार यह करें तथा कोई व्यक्ति उसका अनुवाद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वहां कोई अनुवाद करनेवाला न हो तो वे चुप रहें और उनकी बातें उनके तथा परमेश्वर के बीच सीमित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भविष्यवाणी मात्र दो या तीन व्यक्ति ही करें और बाकी उनके वचन को परखें.</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उसी समय किसी पर ईश्वरीय प्रकाशन हो, तो वह, जो इस समय भविष्यवाणी कर रहा है, शांत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सब एक-एक करके भविष्यवाणी कर सकते हो कि सभी को शिक्षा और प्रोत्साहन प्राप्‍त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भविष्यद्वक्ताओं का अपनी आत्मा पर पूरा नियंत्रण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परमेश्वर गड़बड़ी के नहीं, शांति के परमेश्वर हैं—पवित्र लोगों की सभी आराधना सभाओं के लिए सही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 सभाओं में स्त्रियां चुप रहें—उनको वहां बात करने की अनुमति नहीं है. व्यवस्था के अनुसार सही है कि वे अधीन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यदि वास्तव में उनकी जिज्ञासा का कोई विषय हो तो वे घर पर अपने पति से पूछ लिया करें; क्योंकि आराधना सभा में स्त्री का कुछ भी बोलना ठीक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क्या परमेश्वर का वचन तुमसे निकला है? या सिर्फ तुम पर ही परमेश्वर के वचन का प्रकाशन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यदि कोई स्वयं को भविष्यवक्ता या आत्मिक व्यक्ति समझता है तो वह यह जान ले कि मैं तुम्हें जो कुछ लिख रहा हूं, वे सब प्रभु की आज्ञाएं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यदि कोई इस सच्चाई को नहीं मानता है, वह स्वयं भी माना 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इसलिये, प्रिय भाई बहनो, भविष्यवाणी करने की क्षमता की इच्छा करते रहो, अन्य भाषा बोलने से मना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तुम जो कुछ करो, वह शालीनता तथा व्यवस्थित रूप में किया जाए.</w:t>
      </w:r>
      <w:r>
        <w:rPr>
          <w:lang w:val="hi_IN" w:bidi="hi_IN"/>
        </w:rPr>
      </w:r>
      <w:r>
        <w:rPr>
          <w:lang w:val="hi_IN" w:bidi="hi_IN"/>
        </w:rPr>
      </w:r>
    </w:p>
    <w:p>
      <w:pPr/>
      <w:r>
        <w:rPr>
          <w:lang w:val="hi_IN" w:bidi="hi_IN"/>
        </w:rPr>
      </w:r>
    </w:p>
    <w:p>
      <w:pPr>
        <w:pStyle w:val="Heading2"/>
      </w:pPr>
      <w:r>
        <w:rPr>
          <w:lang w:val="hi_IN" w:bidi="hi_IN"/>
        </w:rPr>
        <w:t>1 Corinthians 15:1</w:t>
      </w:r>
      <w:r>
        <w:rPr>
          <w:lang w:val="hi_IN" w:bidi="hi_IN"/>
        </w:rPr>
      </w:r>
    </w:p>
    <w:p>
      <w:pPr/>
      <w:r>
        <w:rPr>
          <w:lang w:val="hi_IN" w:bidi="hi_IN"/>
        </w:rPr>
      </w:r>
      <w:r>
        <w:rPr>
          <w:vertAlign w:val="superscript"/>
          <w:lang w:val="hi_IN" w:bidi="hi_IN"/>
        </w:rPr>
        <w:t>1</w:t>
      </w:r>
      <w:r>
        <w:rPr>
          <w:lang w:val="hi_IN" w:bidi="hi_IN"/>
        </w:rPr>
        <w:t xml:space="preserve"> प्रिय भाई बहनो, अब मैं तुम्हें उसी ईश्वरीय सुसमाचार की दोबारा याद दिलाना चाहता हूं, जिसका मैंने तुम्हारे बीच प्रचार किया है, जिसे तुमने ग्रहण किया, जिसमें तुम स्थिर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जिसके द्वारा तुम्हें उद्धार प्राप्‍त हुआ है—यदि तुम उस शिक्षा में, जिसका मैंने तुम्हारे बीच प्रचार किया है, स्थिर हो—नहीं तो व्यर्थ ही हुआ है तुम्हारा विश्वास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तुम तक वही सच्चाई भेजी, जो सबसे महत्वपूर्ण है तथा जिसे स्वयं मैंने प्राप्‍त किया: पवित्र शास्त्र के अनुसार हमारे पापों के लिए मसीह ने प्राणों का त्याग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भूमि में गाड़े गए; पवित्र शास्त्र के अनुसार तीसरे दिन वह मरे हुओं में से जीवित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तब कैफ़स पर, इसके बाद बारह शिष्यों पर,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पांच सौ से अधिक भाई बहनों पर, जिनमें से अधिकांश अभी जीवित हैं तथा कुछ लंबी नींद में सो गए हैं, प्रकट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वह याकोब पर प्रकट हुए, इसके बाद सभी प्रेरितों पर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सबसे अंत में मुझ पर भी—मैं, जिसका जन्म अविकसित अवस्था में हुआ—प्रकट 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प्रेरितों में सबसे छोटा हूं—प्रेरित कहलाने योग्य भी नहीं—क्योंकि मैंने परमेश्वर की कलीसिया को सताया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आज मैं जो कुछ भी हूं परमेश्वर के अनुग्रह से हूं. मेरे प्रति उनका अनुग्रह व्यर्थ साबित नहीं हुआ. मैं बाकी सभी प्रेरितों की तुलना में अधिक परिश्रम करता गया, फिर भी मैं नहीं, परमेश्वर का अनुग्रह मुझमें कार्य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प्रचार, चाहे मैं करूं या वे, संदेश वही है, जिसमें तुमने विश्वास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यदि मरे हुओं में से जीवित किए गए मसीह हमारे प्रचार का विषय हैं तो क्या कारण है कि तुममें से कुछ की मान्यता यह है कि मरे हुओं का पुनरुत्थान जैसा कुछ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मरे हुओं के पुनरुत्थान जैसा कुछ न होता तो मसीह भी जीवित नहीं किए गए 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मसीह जीवित नहीं किए गए, तो व्यर्थ है हमारा प्रचार तथा व्यर्थ है तुम्हारा विश्वास भी.</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इससे भी बढ़कर यह कि हम परमेश्वर के झूठे गवाह प्रमाणित हो रहे हैं क्योंकि हमने उनके विषय में यह गवाही दी है कि उन्होंने मसीह को मरे हुओं में से जीवित किया; किंतु यदि मरे हुए वास्तव में जीवित नहीं किए जाते तो परमेश्वर ने मसीह को भी जीवित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यदि मरे हुए जीवित नहीं किए जाते तो मसीह भी जीवित नहीं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यदि मसीह जीवित नहीं किए गए तो तुम्हारा विश्वास व्यर्थ है और तुम अब भी अपनी पाप की अवस्था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तो वे, जो मसीह में सो गए हैं, नाश हो चुके.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हमने मात्र इस शारीरिक जीवन में ही मसीह में आशा रखी है तो हम अन्य सभी मनुष्यों में सबसे अधिक दयनीय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सच यही है कि मसीह मरे हुओं में से जीवित किए गए हैं—उनके पहले फल, जो सो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प्रकार एक मनुष्य के द्वारा मृत्यु का प्रवेश हुआ, उसी प्रकार एक मनुष्य के द्वारा मरे हुओं के पुनरुत्थान का प्रवेश भी हुआ.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प्रकार आदम में सब की मृत्यु होती है, उसी प्रकार मसीह में सब जीवित भी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हर एक अपनी बारी से: पहले फल मसीह, इसके बाद वे सब, जो मसीह के आगमन तक उनमें स्थिर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जब वह सारी प्रभुता, अधिकार और सामर्थ्य को नाश कर राज्य पिता परमेश्वर को सौंप देंगे, फिर युगांत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ज़रूरी है कि वह उस समय तक शासन करें जब तक वह अपने सभी शत्रुओं को अपने अधीन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जिस शत्रु को सबके अंत में नष्ट किया जाएगा, वह है मृत्यु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उन्होंने सब कुछ उनके अधीन कर दिया है. किंतु जब वह कहते हैं, “सब कुछ उनके अधीन कर दिया गया है,” यह साफ़ ही है कि परमेश्वर इसमें शामिल नहीं, जिन्होंने सब कुछ उनके अधीन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सब कुछ मसीह के अधीन कर दिया गया है, तब स्वयं पुत्र भी परमेश्वर के अधीन हो जाएंगे, जिन्होंने सब कुछ पुत्र के अधीन कर दिया कि परमेश्वर ही स्वामी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पुनरुत्थान जैसा कुछ नहीं होता तो उनका क्या होगा, जो मरे हुओं के स्थान पर बपतिस्मित हो रहे हैं? यदि मृतक जीवित नहीं किए जाते तो लोग उनके लिए बपतिस्मित क्यों किए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 फिर हम क्यों हर घड़ी अपने जीवन को जोखिम में डाले फिर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 हर दिन मृत्यु का सामना करता हूं. यह मैं उस गौरव की शपथ खाकर कह रहा हूं, जो हमारे प्रभु येशु मसीह में मुझे तुम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इफ़ेसॉस नगर में यदि मैं जंगली पशुओं से सिर्फ मनुष्य की रीति से लड़ता तो मुझे क्या लाभ होता? यदि मरे हुए जीवित नहीं किए जाते तो, जैसी कि उक्ति है: “आओ, हम खाएं-पिएं, क्योंकि कल तो हमारी मृत्यु होनी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धोखे में मत रहना: बुरी संगति अच्छे चरित्र को बिगाड़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सावधान हो जाओ, पाप करना छोड़ दो. यह मैं तुम्हें लज्जित करने के लिए ही कह रहा हूं क्योंकि तुममें से कुछ तो परमेश्वर को जानते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संभवतः कोई यह पूछे: कैसे जीवित हो जाते हैं मुर्दे? कैसा होता है उनका शरीर?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मूर्खता भरा प्रश्न! तुम जो कुछ बोते हो तब तक पोषित नहीं होता, जब तक वह पहले मर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तुम उस शरीर को, जो पोषित होने को है, नहीं रोपते—तुम तो सिर्फ बीज रोपते हो—चाहे गेहूं या कोई और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मगर परमेश्वर अपनी इच्छा के अनुसार उसे देह प्रदान करते हैं—हर एक बीज को उसकी अपनी विशेष देह.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सभी प्राणियों की देह अलग होती है—मनुष्य की देह एक प्रकार की, पशु की देह एक प्रकार की, पक्षी की देह तथा मछली की देह एक प्रकार की.</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देह स्वर्गीय भी होती है और शारीरिक भी. स्वर्गीय देह का तेज अलग होता है और शारीरिक देह का अलग.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सूर्य का तेज एक प्रकार का होता है, चंद्रमा का अन्य प्रकार का और तारों का अन्य प्रकार का और हर एक तारे का तेज अन्य तारे के तेज से अलग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मरे हुओं का जीवित होना भी ऐसा ही होता है. रोपित की जाती नाशमान देह, जीवित होती है अविनाशी देह.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 रोपित की जाती है अनादर के साथ, जीवित होती है तेज में; रोपित की जाती है निर्बल देह, जीवित होती है सामर्थ्य से भरी देह.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रोपित की जाती है शारीरिक देह, जीवित होती है आत्मिक देह. यदि शारीरिक देह है तो आत्मिक देह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जैसा कि पवित्र शास्त्र का लेख भी है: “पहला मानव आदम जीवित प्राणी हुआ किंतु अंतिम आदम जीवनदायी आत्मा हुआ.”</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फिर भी पहला वह नहीं, जो आत्मिक है परंतु वह, जो शारीरिक है. उसके बाद ही आत्मिक का स्थान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पहला मानव शारीरिक था—मिट्टी का बना हुआ—दूसरा मानव स्वर्गीय.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शारीरिक वैसे ही हैं जैसा मिट्टी से बना मानव था तथा स्वर्गीय वैसे ही हैं जैसा वह, जो स्वर्गीय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ठीक जैसे हमें उस शारीरिक का रूप प्राप्‍त हुआ है, हमें उस स्वर्गीय का रूप भी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प्रिय भाई बहनो, शारीरिक लहू और मांस का मनुष्य परमेश्वर के राज्य में प्रवेश नहीं कर सकता और न ही नाशमान अविनाशी में.</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सुनो! मैं तुम पर एक भेद प्रकट करता हूं: हम सभी सो नहीं जाएंगे परंतु हम सभी का रूप बदल</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जाएगा—क्षण-भर में, पलक झपकते ही, आखिरी तुरही के स्वर पर. ज्यों ही आखिरी तुरही का स्वर होगा, मरे हुए अविनाशी दशा में जीवित किए जाएंगे और हमारा रूप बदल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यह ज़रूरी है कि नाशमान अविनाशी को धारण करे तथा मरणहार अमरता को.</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किंतु जब यह नाशमान अविनाशी को तथा मरणहार अमरता को धारण कर लेगा तब पवित्र शास्त्र का यह वचन पूरा हो जाएगा: “मृत्यु विजय का निवाला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मृत्यु! कहां है तेरी विजय? मृत्यु! कहां है तेरा ड़ंक?</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मृत्यु का ड़ंक है पाप और पाप का बल है व्यवस्था.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किंतु हम धन्यवाद करते हैं परमेश्वर का, जो हमें हमारे प्रभु येशु मसीह द्वारा विजय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इसलिये मेरे प्रिय भाई बहनो, इस सच्चाई के प्रकाश में कि प्रभु में तुम्हारा परिश्रम व्यर्थ नहीं है, तुम प्रभु के काम में उन्‍नत होते हुए हमेशा दृढ़ तथा स्थिर रहो.</w:t>
      </w:r>
      <w:r>
        <w:rPr>
          <w:lang w:val="hi_IN" w:bidi="hi_IN"/>
        </w:rPr>
      </w:r>
      <w:r>
        <w:rPr>
          <w:lang w:val="hi_IN" w:bidi="hi_IN"/>
        </w:rPr>
      </w:r>
    </w:p>
    <w:p>
      <w:pPr/>
      <w:r>
        <w:rPr>
          <w:lang w:val="hi_IN" w:bidi="hi_IN"/>
        </w:rPr>
      </w:r>
    </w:p>
    <w:p>
      <w:pPr>
        <w:pStyle w:val="Heading2"/>
      </w:pPr>
      <w:r>
        <w:rPr>
          <w:lang w:val="hi_IN" w:bidi="hi_IN"/>
        </w:rPr>
        <w:t>1 Corinthians 16:1</w:t>
      </w:r>
      <w:r>
        <w:rPr>
          <w:lang w:val="hi_IN" w:bidi="hi_IN"/>
        </w:rPr>
      </w:r>
    </w:p>
    <w:p>
      <w:pPr/>
      <w:r>
        <w:rPr>
          <w:lang w:val="hi_IN" w:bidi="hi_IN"/>
        </w:rPr>
      </w:r>
      <w:r>
        <w:rPr>
          <w:vertAlign w:val="superscript"/>
          <w:lang w:val="hi_IN" w:bidi="hi_IN"/>
        </w:rPr>
        <w:t>1</w:t>
      </w:r>
      <w:r>
        <w:rPr>
          <w:lang w:val="hi_IN" w:bidi="hi_IN"/>
        </w:rPr>
        <w:t xml:space="preserve"> अब पवित्र लोगों की सहायता के लिए धनराशि के संबंध में: इस विषय में मैंने, जो आज्ञा गलातिया प्रदेश की कलीसियाओं को दी थी, उन्हीं आज्ञाओं का पालन तुम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सप्‍ताह के पहले दिन तुममें से हर एक अपनी आय के अनुसार कुछ धनराशि अलग रख छोड़े कि मेरे वहां आने पर तुम्हें धन इकट्ठा न करना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 वहां आऊंगा, तुम्हारे द्वारा चुने गए व्यक्तियों को पत्रों के साथ भेज दूंगा कि वे इकट्ठा राशि को येरूशलेम पहुंचा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मेरा जाना भी सही हुआ तो वे मेरे साथ 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मकेदोनिया यात्रा के बाद तुम्हारे पास आऊंगा क्योंकि मैं मकेदोनिया यात्रा की योजना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संभवतः मैं आकर तुम्हारे साथ कुछ समय व्यतीत करूं या पूरी शीत ऋतु ही कि तुम मुझे मेरे आगे के सफर की ओर, मैं जहां कहीं जाऊं, विदा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नहीं चाहता कि तुमसे केवल चलते-चलते मिलूं परंतु मेरी आशा है कि यदि परमेश्वर चाहें तो मैं तुम्हारे साथ कुछ समय व्यतीत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पेन्तेकॉस्त पर्व तक इफ़ेसॉस नगर में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मेरे लिए वहां उपयोगी सेवा का द्वार खुला है. इसके अतिरिक्त वहां मेरे अनेक विरोधी भी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तिमोथियॉस वहां आए तो यह सुनिश्चित करना कि वह तुम्हारे साथ निश्चिंत रहे क्योंकि मेरे समान वह भी प्रभु के काम में जुड़ा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ध्यान रहे कि कोई उसे तुच्छ न समझे. उसे सकुशल विदा करना कि वह मेरे पास लौट आए. मैं अन्य भाइयों के साथ उसकी प्रतीक्षा 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हमारे भाई अपोल्लॉस के संबंध में: मैंने उनसे बार-बार विनती की कि वह अन्य भाइयों के साथ तुम्हारे पास आएं किंतु वह इस समय यात्रा के लिए तैयार नहीं किंतु सही अवसर प्राप्‍त होते ही वह वहां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जागते रहो, विश्वास में स्थिर रहो, निडर बनो, निश्चय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तथा हर एक काम प्रेम भाव में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स्तेफ़ानॉस के कुटुंबियों के विषय में तो तुम्हें मालूम ही है कि वे आखाया प्रदेश के पहले फल हैं. उन्होंने स्वयं को पवित्र लोगों की सेवा के लिए समर्पित किया हुआ है. इसलिये प्रिय भाई बहनो, मेरी तुमसे विनती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तुम उनका तथा ऐसे व्यक्तियों का नेतृत्व स्वीकार करो, जो मेरे काम में सहायक तथा परिश्रम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स्तेफ़ानॉस, फ़ॉरतुनातॉस तथा अखियाकॉस का यहां आना मेरे लिए आनंद का विषय है. उनके कारण तुम्हारी ओर से जो कमी थी, वह पूरी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कारण मेरे और तुम्हारे मन में नई ताज़गी का संचार हुआ है. ऐसे व्यक्तियों को मान्यता अवश्य दी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आसिया प्रदेश की कलीसियाओं का तुम्हें नमस्कार. अकुलॉस और प्रिस्का तथा उस कलीसिया की ओर से, जो उनके घर पर आराधना के लिए इकट्ठा होती है, प्रभु में तुम्हें बहुत-बहुत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सभी भाई बहनों की ओर से तुम्हें नमस्कार. पवित्र चुंबन के साथ एक दूसरे का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पौलॉस तुम्हें अपने हाथ से यह नमस्कार लिख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 कोई प्रभु से प्रेम नहीं करता, वह शापित हो. हे हमारे प्रभु आ!</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पर प्रभु येशु मसीह का अनुग्रह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में मेरा प्रेम तुम पर हमेशा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