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Mark 1:1</w:t>
      </w:r>
      <w:r>
        <w:rPr>
          <w:lang w:val="hi_IN" w:bidi="hi_IN"/>
        </w:rPr>
      </w:r>
    </w:p>
    <w:p>
      <w:pPr/>
      <w:r>
        <w:rPr>
          <w:lang w:val="hi_IN" w:bidi="hi_IN"/>
        </w:rPr>
      </w:r>
      <w:r>
        <w:rPr>
          <w:vertAlign w:val="superscript"/>
          <w:lang w:val="hi_IN" w:bidi="hi_IN"/>
        </w:rPr>
        <w:t>1</w:t>
      </w:r>
      <w:r>
        <w:rPr>
          <w:lang w:val="hi_IN" w:bidi="hi_IN"/>
        </w:rPr>
        <w:t xml:space="preserve"> परमेश्वर के पुत्र येशु मसीह के सुसमाचार का आरंभ:</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भविष्यवक्ता यशायाह के अभिलेख के अनुसार, “तुम्हारे पूर्व मैं अपना एक दूत भेज रहा हूं, जो तुम्हारा मार्ग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“बंजर भूमि में पुकारनेवाले की आवाज है, ‘प्रभु का रास्ता सीधा करो, उनका मार्ग सरल बनाओ.’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बपतिस्मा देनेवाले योहन बंजर भूमि में पाप क्षमा के लिए पश्चाताप के बपतिस्मा का प्रचार करते हुए आए.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यहूदिया प्रदेश के क्षेत्रों से सारी भीड़ तथा येरूशलेम नगर के सभी लोग उनसे भेंट करने जाने लगे. ये सब पाप स्वीकार करते हुए यरदन नदी में योहन से बपतिस्मा 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योहन का परिधान, ऊंट के रोम से निर्मित वस्त्र और उसके ऊपर चमड़े का कमरबंध था और उनका भोजन था टिड्डियां तथा जंगलीमधु.</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प्रचार कर कहते थे, “मेरे बाद एक ऐसा व्यक्ति आएगा, जो मुझसे अधिक शक्तिमान हैं—मैं तो इस योग्य भी नहीं हूं कि उनके सामने झुककर उनकी जूतियों के बंध खोलनेवाला एक गुलाम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बपतिस्मा जल में देता हूं; वह तुम्हें पवित्र आत्मा में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समय मसीह येशु गलील प्रदेश के नाज़रेथ नगर से आए और उन्हें योहन द्वारा यरदन नदी में बपतिस्मा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मसीह येशु जल से बाहर आ रहे थे, उसी क्षण उन्होंने आकाश को खुलते तथा आत्मा को, जो कबूतर के समान था, अपने ऊपर उतरते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स्वर्ग से निकला एक शब्द भी सुनाई दिया: “तुम मेरे पुत्र हो—मेरे प्रिय—तुमसे मैं अतिप्रसन्‍न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पवित्र आत्मा ने उन्हें बंजर भूमि में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बंजर भूमि में वह चालीस दिन शैतान के द्वारा परखे जाते रहे. वह वहां जंगली पशुओं के साथ रहे और स्वर्गदूतों ने उनकी सेवा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योहन के बंदी बना लिए जाने के बाद येशु, परमेश्वर के सुसमाचार का प्रचार करते हुए गलील प्रदेश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उनका संदेश था, “समय पूरा हो चुका है, परमेश्वर का राज्य पास आ गया है. मन फिराओ तथा सुसमाचार में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गलील झील के पास से जाते हुए मसीह येशु ने शिमओन तथा उनके भाई आन्द्रेयास को देखा, जो झील में जाल डाल रहे थे. वे मछुआरे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उनसे कहा, “मेरा अनुसरण करो—मैं तुम्हें मनुष्यों के मछुआरे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उसी क्षण अपने जाल छोड़कर येशु का अनुसरण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आगे जाने पर उन्होंने ज़ेबेदियॉस के पुत्र याकोब तथा उनके भाई योहन को देखा. वे भी नाव में थे और अपने जाल सुधार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 देखते ही मसीह येशु ने उनको बुलाया. वे अपने पिता ज़ेबेदियॉस को मज़दूरों के साथ नाव में ही छोड़कर उनके साथ चल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सब कफ़रनहूम नगर आए. शब्बाथ पर मसीह येशु स्थानीय यहूदी सभागृह में जाकर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लोग उनकी शिक्षा से आश्चर्यचकित रह गए क्योंकि वह शास्त्रियों के समान नहीं परंतु इस प्रकार शिक्षा दे रहे थे कि उन्हें इसका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सभागृह में एक व्यक्ति, जो दुष्टात्मा से पीड़ित था, चिल्ला उठा,</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“नाज़रेथवासी येशु! क्या चाहते हैं आप? क्या आप हमें नाश करने आए हैं? मैं जानता हूं कि आप कौन हैं; परमेश्वर के पवित्र जन!”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“चुप!” उसे फटकारते हुए मसीह येशु ने कहा, “बाहर निकल जा इसमें से!”</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व्यक्ति को मरोड़ते हुए वह दुष्टात्मा ऊंचे शब्द में चिल्लाता हुआ उसमें से बाहर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सभी हैरान रह गए. वे आपस में विचार करने लगे, “यह सब क्या हो रहा है? यह अधिकारपूर्वक शिक्षा देते हैं और अशुद्ध आत्मा तक को आज्ञा देते है और वे उनका पालन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तेजी से उनकी ख्याति गलील प्रदेश के आस-पास सब जगह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यहूदी सभागृह से निकलकर वे सीधे याकोब और योहन के साथ शिमओन तथा आन्द्रेयास के घर पर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शिमओन की सास बुखार में पड़ी हुई थी. उन्होंने बिना देर किए मसीह येशु को इसके विषय में बताया.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मसीह येशु उनके पास आए, उनका हाथ पकड़ उन्हें उठाया और उनका बुखार जाता रहा तथा वह उनकी सेवा टहल में जुट गईं.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संध्या समय सूर्यास्त के बाद लोग अस्वस्थ तथा जिनमें दुष्टात्माऐं थी उन लोगों को येशु के पास 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सारा नगर ही द्वार पर इकट्ठा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मसीह येशु ने विभिन्‍न रोगों से पीड़ित अनेकों को स्वस्थ किया और अनेक दुष्टात्माओं को भी निकाला. वह दुष्टात्माओं को बोलने नहीं देते थे क्योंकि वे उन्हें पहचानती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भोर होने पर, जब अंधकार ही था, मसीह येशु उठे और एक सुनसान जगह को गए. वहां वह प्रार्थना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शिमओन तथा उनके अन्य साथी उन्हें खोज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 पाकर वे कहने लगे, “सभी आपको खोज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मसीह येशु ने उनसे कहा, “चलो, कहीं और चलें—यहां पास के नगरों में—जिससे कि मैं वहां भी प्रचार कर सकूं क्योंकि मेरे यहां आने का उद्देश्य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सारे गलील प्रदेश में घूमते हुए यहूदी सभागृहों में जा-जाकर प्रचार करते रहे तथा लोगों में से दुष्टात्माओं को निकालते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एक कोढ़ रोगी उनके पास आया. उसने मसीह येशु के सामने घुटने टेक उनसे विनती की, “आप चाहें तो मुझे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तरस खाकर मसीह येशु ने हाथ बढ़ाकर उसे स्पर्श किया और कहा, “मैं चाहता हूं. तुम शुद्ध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 समय उसका कोढ़ रोग जाता रहा और वह शुद्ध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मसीह येशु ने उसे उसी समय इस चेतावनी के साथ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“सुनो! इस विषय में किसी से कुछ न कहना. हां, जाकर स्वयं को पुरोहित के सामने प्रस्तुत करो तथा अपनी शुद्धि के प्रमाण के लिए मोशेह द्वारा निर्धारित विधि के अनुसार शुद्धि संबंधी भेंट चढ़ाओ.”</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किंतु उस व्यक्ति ने जाकर खुलेआम इसकी घोषणा की तथा यह समाचार इतना फैला दिया कि मसीह येशु इसके बाद खुल्लम-खुल्ला किसी नगर में न जा सके और उन्हें नगर के बाहर सुनसान स्थानों में रहना पड़ा. फिर भी सब स्थानों से लोग उनके पास आते रहे.</w:t>
      </w:r>
      <w:r>
        <w:rPr>
          <w:lang w:val="hi_IN" w:bidi="hi_IN"/>
        </w:rPr>
      </w:r>
      <w:r>
        <w:rPr>
          <w:lang w:val="hi_IN" w:bidi="hi_IN"/>
        </w:rPr>
      </w:r>
    </w:p>
    <w:p>
      <w:pPr/>
      <w:r>
        <w:rPr>
          <w:lang w:val="hi_IN" w:bidi="hi_IN"/>
        </w:rPr>
      </w:r>
    </w:p>
    <w:p>
      <w:pPr>
        <w:pStyle w:val="Heading2"/>
      </w:pPr>
      <w:r>
        <w:rPr>
          <w:lang w:val="hi_IN" w:bidi="hi_IN"/>
        </w:rPr>
        <w:t>Mark 2:1</w:t>
      </w:r>
      <w:r>
        <w:rPr>
          <w:lang w:val="hi_IN" w:bidi="hi_IN"/>
        </w:rPr>
      </w:r>
    </w:p>
    <w:p>
      <w:pPr/>
      <w:r>
        <w:rPr>
          <w:lang w:val="hi_IN" w:bidi="hi_IN"/>
        </w:rPr>
      </w:r>
      <w:r>
        <w:rPr>
          <w:vertAlign w:val="superscript"/>
          <w:lang w:val="hi_IN" w:bidi="hi_IN"/>
        </w:rPr>
        <w:t>1</w:t>
      </w:r>
      <w:r>
        <w:rPr>
          <w:lang w:val="hi_IN" w:bidi="hi_IN"/>
        </w:rPr>
        <w:t xml:space="preserve"> कुछ दिन बाद मसीह येशु के कफ़रनहूम नगर लौटने पर वहां यह समाचार फैल गया कि वह लौट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इतनी विशाल भीड़ इकट्ठी हो गई कि कहीं कोई स्थान शेष न रहा—यहां तक कि द्वार के सामने भी नहीं और मसीह येशु पवित्र शास्त्र की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लोग एक लकवे के रोगी को उनके पास लाए, जिसे चार व्यक्तियों ने उठाया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भीड़ के कारण वे मसीह येशु के पास पहुंचने में असमर्थ थे, इसलिये उन्होंने जहां मसीह येशु थे, वहां की कच्ची छत को हटाकर वहां से उस रोगी को बिछौने सहित नीचे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इस विश्वास को देख मसीह येशु ने लकवे के रोगी से कहा, “पुत्र, तुम्हारे पाप क्षमा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मौज़ूद कुछ शास्त्री अपने मन में यह विचार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व्यक्ति ऐसा क्यों कह रहा है? यह तो परमेश्वर की निंदा कर रहा है! परमेश्वर के अतिरिक्त कौन पापों को क्षमा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को अपनी आत्मा में उसी क्षण यह मालूम हो गया कि वे इस प्रकार सोच-विचार कर रहे हैं. मसीह येशु ने उन्हें ही संबोधित करते हुए प्रश्न किया, “आप अपने मन में इस प्रकार सोच-विचार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लकवे के रोगी से क्या कहना सरल है, ‘तुम्हारे पाप क्षमा हुए’ या यह, ‘उठो! अपना बिछौना उठाकर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इसका उद्देश्य यह है कि तुम्हें यह मालूम हो जाए कि मनुष्य के पुत्र को पृथ्वी पर पाप क्षमा का अधिकार सौंपा गया है.” तब रोगी से येशु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“उठो, अपना बिछौना उठाओ और अपने घर जाओ.”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उठा और तत्काल अपना बिछौना समेटकर उन सबके देखते-देखते वहां से चला गया. इस पर वे सभी चकित रह गए तथा परमेश्वर की वंदना करते हुए कहने लगे, “ऐसा हमने कभी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मसीह येशु दोबारा सागर तट पर चले गए. एक विशाल भीड़ उनके पास आ गयी और वह उन्हें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मार्ग में मसीह येशु ने हलफ़ेयॉस के पुत्र लेवी को कर-चौकी पर बैठा देखा. उन्होंने उन्हें आज्ञा दी, “मेरे पीछे आओ.” वह उठे और उनके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मसीह येशु लेवी के घर पर भोजन के लिए बैठे थे, अनेक चुंगी लेनेवाले तथा अपराधी व्यक्ति मसीह येशु तथा उनके शिष्यों के साथ भोजन कर रहे थे. एक बड़ी संख्या में लोग उनके पीछे हो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को अपराधी व्यक्तियों के साथ भोजन करते देख व्यवस्था के शिक्षकों ने, जो वास्तव में फ़रीसी थे, उनके शिष्यों से प्रश्न किया, “यह चुंगी लेनेवाले तथा अपराधी व्यक्तियों के साथ क्यों खाता-पीता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सुन मसीह येशु ने उन्हें ही संबोधित कर कहा, “वैद्य की ज़रूरत रोगी को होती है, स्वस्थ व्यक्ति को नहीं. मैं धर्मियों का नहीं परंतु पापियों का उद्धार करने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योहन के शिष्य तथा फ़रीसी उपवास कर रहे थे. कुछ ने आकर मसीह येशु से प्रश्न किया, “ऐसा क्यों है कि योहन तथा फ़रीसियों के शिष्य तो उपवास करते हैं किंतु आपके शिष्य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मसीह येशु ने उन्हें उत्तर दिया, “क्या कभी वर के रहते हुए उसके साथी उपवास करते हैं? जब तक वर उनके साथ है, वे उपवास कर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वह समय आएगा, जब वर उनके मध्य से हटा लिया जाएगा, वे उस समय उपवास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“किसी पुराने वस्त्र पर नये वस्त्र का जोड़ नहीं लगाया जाता क्योंकि ऐसा करने पर नये वस्त्र का जोड़ सिकुड़ कर उस पुराने वस्त्र की पहले से अधिक दुर्दशा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कोई भी नये दाखरस को पुरानी मश्कों में नहीं रखता अन्यथा खमीर होकर दाखरस मश्कों को फाड़ देती है. इससे दाखरस भी नाश हो जाता है और मश्कें भी—नया दाखरस नए मटके में ही डाला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एक शब्बाथ पर मसीह येशु अन्‍न के खेतों में से होकर जा रहे थे. चलते हुए उनके शिष्य बालें तोड़ने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पर फ़रीसियों ने मसीह येशु से कहा, “देखो! वे लोग वह काम क्यों कर रहे हैं, जो शब्बाथ पर व्यवस्था के अनुसार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ने उन्हें उत्तर दिया, “क्या आपने कभी पढ़ा नहीं? क्या किया था दावीद ने जब वह तथा उनके साथी भूखे और भोजन की कमी में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महापुरोहित अबीयाथर के समय में उन्होंने परमेश्वर के भवन में प्रवेश किया तथा समर्पित पवित्र रोटी खाई जिसे खाना पुरोहित के अतिरिक्त अन्य किसी के लिए व्यवस्था के अनुसार नहीं था. यही रोटी उन्होंने अपने साथियों को भी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उन्होंने आगे कहा, “शब्बाथ की स्थापना मनुष्य के लिए की गई है न कि मनुष्य की शब्बाथ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मनुष्य का पुत्र शब्बाथ का भी स्वामी है.”</w:t>
      </w:r>
      <w:r>
        <w:rPr>
          <w:lang w:val="hi_IN" w:bidi="hi_IN"/>
        </w:rPr>
      </w:r>
      <w:r>
        <w:rPr>
          <w:lang w:val="hi_IN" w:bidi="hi_IN"/>
        </w:rPr>
      </w:r>
    </w:p>
    <w:p>
      <w:pPr/>
      <w:r>
        <w:rPr>
          <w:lang w:val="hi_IN" w:bidi="hi_IN"/>
        </w:rPr>
      </w:r>
    </w:p>
    <w:p>
      <w:pPr>
        <w:pStyle w:val="Heading2"/>
      </w:pPr>
      <w:r>
        <w:rPr>
          <w:lang w:val="hi_IN" w:bidi="hi_IN"/>
        </w:rPr>
        <w:t>Mark 3:1</w:t>
      </w:r>
      <w:r>
        <w:rPr>
          <w:lang w:val="hi_IN" w:bidi="hi_IN"/>
        </w:rPr>
      </w:r>
    </w:p>
    <w:p>
      <w:pPr/>
      <w:r>
        <w:rPr>
          <w:lang w:val="hi_IN" w:bidi="hi_IN"/>
        </w:rPr>
      </w:r>
      <w:r>
        <w:rPr>
          <w:vertAlign w:val="superscript"/>
          <w:lang w:val="hi_IN" w:bidi="hi_IN"/>
        </w:rPr>
        <w:t>1</w:t>
      </w:r>
      <w:r>
        <w:rPr>
          <w:lang w:val="hi_IN" w:bidi="hi_IN"/>
        </w:rPr>
        <w:t xml:space="preserve"> मसीह येशु एक यहूदी सभागृह में थे, जहां एक व्यक्ति था, जिसका हाथ लक़वा मारा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कुछ व्यक्ति इस अवसर की ताक में थे कि शब्बाथ पर मसीह येशु उस व्यक्ति को स्वस्थ करें और वे उन पर दोष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ने उस व्यक्ति को, जिसका हाथ सूख गया था, आज्ञा दी, “उठो! सबके सामने खड़े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अन्यों को संबोधित करते हुए मसीह येशु ने पूछा, “शब्बाथ पर क्या करना व्यवस्था के अनुसार है—भला या बुरा? जीवन की रक्षा या विनाश?” वे सब मौन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उन सब पर गुस्से से भरी दृष्टि डालते हुए, उनके मन की कठोरता पर व्यथित होकर मसीह येशु ने उस व्यक्ति से कहा, “अपना हाथ आगे बढ़ाओ.” उसने अपना हाथ आगे बढ़ाया—उसका हाथ पुनःस्वस्थ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फ़रीसी बाहर चले गए तथा राजा हेरोदेस के समर्थकों के साथ येशु की हत्या का षड़्‍यंत्र रचने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मसीह येशु अपने शिष्यों के साथ झील के पास चले गए. एक विशाल भीड़, जो गलील तथा यहूदिया प्रदेश से आकर इकट्ठी हुई थी, उनके पीछे-पीछे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के बड़े-बड़े कामों का वर्णन सुनकर येरूशलेम नगर, इदूमिया प्रदेश, यरदन नदी के पार के क्षेत्र तथा सोर और सीदोन से भी अनेकों अनेक इस भीड़ में सम्मिलित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विशाल भीड़ के दबाव से बचने के उद्देश्य से मसीह येशु ने शिष्यों को एक नाव तैयार रखने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येशु ने अनेकों को स्वास्थ्यदान दिया था इसलिये वे सभी, जो रोगी थे, मात्र उन्हें छू लेने के उद्देश्य से उन पर गिरे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कभी दुष्टात्मा उनके सामने आती थी, वे उनके सामने गिरकर चिल्ला-चिल्लाकर कहती थी, “आप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मसीह येशु ने उन्हें चेतावनी दी कि वे यह किसी से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मसीह येशु पर्वत पर चले गए. वहां उन्होंने उन्हें अपने पास बुलाया, जिन्हें उन्होंने सही समझा और वे उनके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येशु ने बारह को चुना कि वे उनके साथ रहें, वह उन्हें प्रचार के लिए निकाल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उन्हें दुष्टात्मा निकालने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द्वारा चुने हुए बारह के नाम इस प्रकार हैं: शिमओन (जिन्हें उन्होंने पेतरॉस 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ज़ेबेदियॉस के पुत्र याकोब तथा उनके भाई योहन, (जिनको उन्होंने उपनाम दिया था, बोएनेरगेस, जिसका अर्थ होता है “गर्जन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आन्द्रेयास, फ़िलिप्पॉस, बारथोलोमेयॉस, मत्तियाह, थोमॉस, हलफ़ेयॉस के पुत्र याकोब, थद्देइयॉस, शिमओन कनानी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तथा कारियोतवासी यहूदाह, जिसने मसीह येशु के साथ धोखा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मसीह येशु किसी के घर में थे तो दोबारा एक बड़ी भीड़ वहां इकट्ठी हो गयी—यहां तक कि उनके लिए भोजन करना भी असंभव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मसीह येशु के परिवार जनों को इसका समाचार मिला तो वे मसीह येशु को अपने संरक्षण में अपने साथ ले जाने के लिए वहां आ गए—उनका विचार था कि मसीह येशु अपना मानसिक संतुलन खो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येरूशलेम नगर से वहां आए हुए शास्त्रियों का मत था कि मसीह येशु में बेलज़बूल समाया हुआ है तथा वह दुष्टात्माओं के नायक की सहायता से दुष्टात्मा निकाला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 मसीह येशु ने उन्हें अपने पास बुलाकर उनसे दृष्टान्तों में कहना प्रारंभ किया, “भला शैतान ही शैतान को कैसे निकाल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किसी राज्य में फूट पड़ चुकी है तो उसका अस्तित्व बना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वैसे ही यदि किसी परिवार में फूट पड़ जाए तो वह स्थायी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शैतान अपने ही विरुद्ध उठ खड़ा हुआ है और वह बंट चुका है तो उसका अस्तित्व बना रहना असंभव है—वह तो नाश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कोई भी किसी बलवान व्यक्ति के यहां ज़बरदस्ती प्रवेश कर उसकी संपत्ति उस समय तक लूट नहीं सकता जब तक वह उस बलवान व्यक्ति को बांध न ले. तभी उसके लिए उस बलवान व्यक्ति की संपत्ति लूटना संभव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तुम पर एक अटूट सच प्रकट कर रहा हूं: मनुष्य द्वारा किए गए सभी पाप और निंदा क्षमा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पवित्र आत्मा के विरुद्ध की गई निंदा किसी भी प्रकार क्षमा योग्य नहीं है. वह व्यक्ति अनंत पाप का दोषी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मसीह येशु ने यह सब इसलिये कहा था कि शास्त्रियों ने उन पर दोष लगाया था कि मसीह येशु में दुष्टात्मा समाया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तभी मसीह येशु की माता और उनके भाई वहां आ गए. वे बाहर ही खड़े रहे. उन्होंने संदेश भेजकर उन्हें बाहर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भीड़ उन्हें घेरे हुए बैठी थी. उन्होंने मसीह येशु को बताया, “वह देखिए! आपकी माता तथा आपके भाई और बहिन बाहर आपकी तलाश कर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“कौन हैं मेरी माता और कौन हैं मेरे भाई?” मसीह येशु ने पूछा.</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अपनी दृष्टि अपने आस-पास बैठे भीड़ पर डालते हुए उन्होंने कहा, “ये हैं मेरी माता तथा मेरे भाई!</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 कोई परमेश्वर की इच्छा को पूरी करता है, वही है मेरा भाई, मेरी बहन तथा मेरी माता.”</w:t>
      </w:r>
      <w:r>
        <w:rPr>
          <w:lang w:val="hi_IN" w:bidi="hi_IN"/>
        </w:rPr>
      </w:r>
      <w:r>
        <w:rPr>
          <w:lang w:val="hi_IN" w:bidi="hi_IN"/>
        </w:rPr>
      </w:r>
    </w:p>
    <w:p>
      <w:pPr/>
      <w:r>
        <w:rPr>
          <w:lang w:val="hi_IN" w:bidi="hi_IN"/>
        </w:rPr>
      </w:r>
    </w:p>
    <w:p>
      <w:pPr>
        <w:pStyle w:val="Heading2"/>
      </w:pPr>
      <w:r>
        <w:rPr>
          <w:lang w:val="hi_IN" w:bidi="hi_IN"/>
        </w:rPr>
        <w:t>Mark 4:1</w:t>
      </w:r>
      <w:r>
        <w:rPr>
          <w:lang w:val="hi_IN" w:bidi="hi_IN"/>
        </w:rPr>
      </w:r>
    </w:p>
    <w:p>
      <w:pPr/>
      <w:r>
        <w:rPr>
          <w:lang w:val="hi_IN" w:bidi="hi_IN"/>
        </w:rPr>
      </w:r>
      <w:r>
        <w:rPr>
          <w:vertAlign w:val="superscript"/>
          <w:lang w:val="hi_IN" w:bidi="hi_IN"/>
        </w:rPr>
        <w:t>1</w:t>
      </w:r>
      <w:r>
        <w:rPr>
          <w:lang w:val="hi_IN" w:bidi="hi_IN"/>
        </w:rPr>
        <w:t xml:space="preserve"> एक बार फिर मसीह येशु ने झील तट पर शिक्षा देना प्रारंभ किया. ऐसी बड़ी भीड़ उनके आस-पास इकट्ठी हो गयी कि उन्हें झील तट पर लगी एक नाव में जाकर बैठना पड़ा और भीड़ झील तट पर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अनेक विषयों को दृष्टान्तों के माध्यम से स्पष्ट करने लगे. शिक्षा देते हुए उन्होंने कहा,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“सुनो! एक किसान बीज बोने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बीज बोने में कुछ बीज तो मार्ग के किनारे गिरे, जिन्हें पक्षियों ने आकर चुग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कुछ अन्य बीज पथरीली भूमि पर भी जा गिरे, जहां पर्याप्‍त मिट्टी नहीं थी. पर्याप्‍त मिट्टी न होने के कारण वे जल्दी ही अंकुरित भी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जब सूर्योदय हुआ, वे झुलस गए और इसलिये कि उन्होंने जड़ें ही नहीं पकड़ी थी, वे मुरझा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अन्य बीज कंटीली झाड़ियों में गिरे और कंटीली झाड़ियों ने उन्हें दबा दिया और उनसे कोई फल उत्पन्‍न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अन्य बीज अच्छी भूमि पर जा गिरे, अंकुरित हो बड़े हुए तथा उनमें तीस गुणा, साठ गुणा तथा सौ गुणा फसल हुई.”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मसीह येशु ने आगे कहा, “जिस किसी 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ही शिष्यों और अन्य साथियों ने मसीह येशु को अकेला पाया, उन्होंने मसीह येशु से दृष्टान्तों के विषय में पूछा.</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येशु ने उनसे कहा, “तुम्हें तो परमेश्वर के राज्य का भेद सौंपा गया है किंतु अन्यों को सब कुछ दृष्टान्तों के माध्यम से समझाया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“वे देखते तो हैं किंतु उन्हें कुछ दिखता नहीं, वे सुनते तो हैं किंतु कुछ समझ नहीं पाते ऐसा न हो वे मेरे पास लौट आते और क्षमा प्राप्‍त कर लेते!”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मसीह येशु ने उनसे प्रश्न किया, “क्या यह दृष्टांत तुम्हारी समझ में नहीं आया? तब तुम अन्य सब दृष्टान्तों का अर्थ कैसे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बीज बोनेवाला वचन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मार्ग के किनारे की भूमि वे लोग हैं, जिनमें सुसमाचार बोया तो जाता है किंतु जैसे ही वे उसे सुनते हैं शैतान आकर उस बोये हुए सुसमाचार को उठा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प्रकार पथरीली भूमि वे लोग हैं, जिनमें सुसमाचार बोया जाता है और वे इसे तुरंत खुशी से अपना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उनमें स्थायी जड़ें तो होती नहीं इसलिये जब सुसमाचार के कारण उन पर कष्ट और अत्याचारों का प्रहार होता है, वे शीघ्र ही पीछे हट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अन्य लोग उस भूमि के समान हैं, जहां सुसमाचार कांटों के बीच बोया जाता है. वे सुसमाचार को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संसार की चिंताएं, धन-संपत्ति का छलावा तथा अन्य वस्तुओं की लालसाओं का प्रवेश उस सुसमाचार को दबा देता है, जिससे उसका फलदाई होना असंभव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अन्य लोग उस बीज के समान हैं, जो उत्तम भूमि में बोया जाता है जो संदेश को सुनता हैं, उसे ग्रहण करते हैं तथा फल लाता है—बोया गया बीज के तीस गुणा, साठ गुणा तथा सौ गुणा.”</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ने आगे कहा, “दीपक को इसलिये नहीं जलाया जाता कि उसे टोकरी या चारपाई के नीचे रख दिया जाए. क्या उसे दीवट पर नहीं रखा जाता?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ऐसा कुछ भी नहीं, जो छुपा है और खोला न जाएगा और न कुछ गुप्‍त है, जो प्रकाश में न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किसी 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मसीह येशु ने कहा, “इसका विशेष ध्यान रखो कि तुम क्या सुनते हो. तुम्हारा नापना उसी नाप से किया जाएगा जिसका इस्तेमाल स्वयं तुम करते हो—तुम्हें ज़रूर इससे भी अधिक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जिसके पास है उसे और भी अधिक दिया जाएगा; जिसके पास नहीं है, उससे वह भी ले लिया जाएगा, जो उसके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मसीह येशु ने आगे कहा, “परमेश्वर का राज्य उस व्यक्ति के समान है, जिसने भूमि पर बीज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रात में जाकर सो गया. प्रातः उठकर उसने देखा कि बीज अंकुरित होकर बड़ा हो रहा है. कैसी होती है यह प्रक्रिया, यह वह स्वयं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भूमि स्वयं उपज उत्पन्‍न करती है. सबसे पहले अंकुर उगता है, फिर बालें, उसके बाद बालों में दाना.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दाना पड़ने पर वह उसे बिना देरी किए हसिया से काट लेता है क्योंकि उपज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मसीह येशु ने आगे कहा, “परमेश्वर के राज्य की तुलना किससे की जा सकती है? किस दृष्टांत के द्वारा इसे स्पष्ट किया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राई के बीज के समान है. जब यह भूमि में बोया जाता है, यह बोये गए अन्य सभी बीजों की तुलना में छोटा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 भी बोये जाने पर यह बड़ा होना शुरू कर देता है तथा खेत के सभी पौधों से अधिक बड़ा हो जाता है—इतना कि आकाश के पक्षी उसकी छाया में बसेरा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सुननेवालों की समझ के अनुसार मसीह येशु इसी प्रकार के दृष्टान्तों के द्वारा अपना सुसमाचार प्रस्तुत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बिना दृष्टांत के वह उनसे कुछ भी नहीं कहते थे, और वह अपने शिष्यों के लिए इनका अर्थ तभी बताया करते थे, जब शिष्य उनके साथ अकेले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दिन शाम के समय में मसीह येशु ने शिष्यों से कहा, “चलो, उस पार चलें.”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भीड़ को वहीं छोड़, उन्होंने मसीह येशु को, वह जैसे थे वैसे ही, अपने साथ नाव में ले तुरंत चल दिए. कुछ अन्य नावें भी उनके साथ हो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 समय हवा बहुत तेजी से चलने लगी. तेज लहरों के थपेड़ों के कारण नाव में पानी भरने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मसीह येशु नाव के पिछले भाग में तकिया लगाए हुए सो रहे थे. उन्हें जगाते हुए शिष्य बोले, “गुरुवर! आपको हमारी चिंता ही नहीं कि हम नाश हुए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मसीह येशु जाग गए. उन्होंने बवंडर को डांटा तथा लहरों को आज्ञा दी, “शांत हो जाओ! स्थिर हो जाओ!” बवंडर शांत हो गया तथा पूरी शांति छा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मसीह येशु शिष्यों को देखकर बोले, “क्यों इतने भयभीत हो तुम? क्या कारण है कि तुममें अब तक विश्वास नहीं?”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शिष्य अत्यंत भयभीत थे. वे आपस में कहने लगे, “कौन है यह कि बवंडर और झील तक इनका आज्ञापालन करते हैं!”</w:t>
      </w:r>
      <w:r>
        <w:rPr>
          <w:lang w:val="hi_IN" w:bidi="hi_IN"/>
        </w:rPr>
      </w:r>
      <w:r>
        <w:rPr>
          <w:lang w:val="hi_IN" w:bidi="hi_IN"/>
        </w:rPr>
      </w:r>
    </w:p>
    <w:p>
      <w:pPr/>
      <w:r>
        <w:rPr>
          <w:lang w:val="hi_IN" w:bidi="hi_IN"/>
        </w:rPr>
      </w:r>
    </w:p>
    <w:p>
      <w:pPr>
        <w:pStyle w:val="Heading2"/>
      </w:pPr>
      <w:r>
        <w:rPr>
          <w:lang w:val="hi_IN" w:bidi="hi_IN"/>
        </w:rPr>
        <w:t>Mark 5:1</w:t>
      </w:r>
      <w:r>
        <w:rPr>
          <w:lang w:val="hi_IN" w:bidi="hi_IN"/>
        </w:rPr>
      </w:r>
    </w:p>
    <w:p>
      <w:pPr/>
      <w:r>
        <w:rPr>
          <w:lang w:val="hi_IN" w:bidi="hi_IN"/>
        </w:rPr>
      </w:r>
      <w:r>
        <w:rPr>
          <w:vertAlign w:val="superscript"/>
          <w:lang w:val="hi_IN" w:bidi="hi_IN"/>
        </w:rPr>
        <w:t>1</w:t>
      </w:r>
      <w:r>
        <w:rPr>
          <w:lang w:val="hi_IN" w:bidi="hi_IN"/>
        </w:rPr>
        <w:t xml:space="preserve"> तब वे झील के दूसरे तट पर गिरासेन क्षेत्र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मसीह येशु के नाव से नीचे उतरते ही एक मनुष्य जिसमें अशुद्ध आत्मा थी कब्र से निकलकर उनके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कब्रों के मध्य ही रहा करता था. अब कोई भी उसे सांकलों तथा बेड़ियों से भी बांध पाने में समर्थ 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बहुधा उसे बेड़ियों तथा सांकलों में बांधे जाने के प्रयास किए गए किंतु वह सांकलों को तोड़ देता तथा बेड़ियों के टुकड़े-टुकड़े कर डालता था. अब किसी में इतनी क्षमता न थी कि उसे वश 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रात-दिन कब्रों के मध्य तथा पहाड़ियों में वह चिल्लाता रहता था तथा स्वयं को पत्थर मार-मार कर घायल कर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दूर से ही जब उसने मसीह येशु को देखा, वह दौड़कर उनके पास आया, अपना सिर झुकाया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उसमें से ऊंची आवाज में ये शब्द सुनाई दिए, “परम प्रधान परमेश्वर के पुत्र येशु! मेरा आपका कोई लेनदेन नहीं. आपको परमेश्वर की शपथ, मुझे कोई कष्ट 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मसीह येशु उसे आज्ञा दे चुके थे, “ओ दुष्टात्मा, इस मनुष्य में से निकल 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मसीह येशु ने उससे प्रश्न किया, “क्या नाम है तेरा?” दुष्टात्मा ने उत्तर दिया, “सेना—क्योंकि हम बहुत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दुष्टात्मा मसीह येशु से विनती करने लगा कि वह उसे उस प्रदेश से बाहर न भेजें.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पहाड़ी पर सूअरों का एक विशाल झुंड चर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दुष्टात्मा-समूह ने मसीह येशु से विनती की, “हमें इन सूअरों में भेज दीजिए कि हम उनमें जा बसें.”</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येशु ने उन्हें यह आज्ञा दे दी. वे दुष्टात्मा बाहर निकलकर उन सूअरों में प्रवेश कर गए. लगभग दो हज़ार सूअरों का वह झुंड पहाड़ की तीव्र ढलान पर तेज गति से दौड़ता हुआ झील में जा डूबा.</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भयभीत रखवाले भाग गए तथा नगर और पास के क्षेत्रों में जाकर इस घटना के विषय में बताने लगे. नगरवासी, जो कुछ हुआ था, उसे देखने वहां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 मसीह येशु के पास पहुंचे, उन्होंने देखा कि वह दुष्टात्मा से पीड़ित व्यक्ति वस्त्र धारण किए हुए सचेत स्थिति में वहां बैठा था. यह वही व्यक्ति था जिसमें दुष्टात्माओं की सेना पैठी थी. यह देख वे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 घटनाक्रम को देखनेवाले लोगों ने उनके सामने इसका बयान किया कि दुष्टात्मा से पीड़ित व्यक्ति तथा सूअरों के साथ क्या-क्या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वे मसीह येशु से विनती करने लगे कि वह उनके क्षेत्र से बाहर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मसीह येशु नाव पर सवार हो रहे थे, दुष्टात्माओं से विमुक्त हुआ व्यक्ति मसीह येशु से विनती करने लगा कि उसे उनके साथ ले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मसीह येशु ने उसे इसकी अनुमति नहीं दी परंतु उसे आदेश दिया, “अपने परिजनों के पास लौट जाओ और उन्हें बताओ कि तुम्हारे लिए प्रभु ने कैसे-कैसे आश्चर्यकर्म किए हैं तथा तुम पर उनकी कैसी कृपादृष्टि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देकापोलिस नगर में गया और उन कामों का वर्णन करने लगा, जो मसीह येशु ने उसके लिए किए थे. यह सुन सभी चकित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दोबारा झील के दूसरे तट पर चले गए. एक बड़ी भीड़ उनके पास इकट्ठी हो गयी. मसीह येशु झील तट पर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स्थानीय यहूदी सभागृह का एक अधिकारी, जिसका नाम जाइरूस था, वहां आया. यह देख कि वह कौन हैं, वह उनके चरणों पर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बड़ी ही विनती के साथ उसने मसीह येशु से कहा, “मेरी बेटी मरने पर है. कृपया चलिए और उस पर हाथ रख दीजिए कि वह स्वस्थ हो जाए और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उसके साथ चले गए. बड़ी भीड़ भी उनके पीछे-पीछे चल रही थी और लोग उन पर गिरे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स्त्री बारह वर्ष से लहूस्राव-पीड़ित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अनेक चिकित्सकों के हाथों से उसने अनेक पीड़ाएं सही थी. इसमें वह अपना सब कुछ व्यय कर चुकी थी, फिर भी इससे उसे लाभ के बदले हानि ही उठानी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मसीह येशु के विषय में सुनकर उसने भीड़ में पीछे से आकर येशु के वस्त्र के छोर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उसका यह विश्वास था: “यदि मैं उनके वस्त्र को भी छू लूं, तो मैं स्वस्थ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क्षण उसका रक्तस्राव थम गया. स्वयं उसे अपने शरीर में यह मालूम हो गया कि वह अपनी पीड़ा से ठीक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क्षण मसीह येशु को भी यह आभास हुआ कि उनमें से सामर्थ्य निकली है. भीड़ में ही उन्होंने मुड़कर प्रश्न किया, “कौन है वह, जिसने मेरे वस्त्र को छुआ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शिष्यों ने उनसे कहा, “आप तो देख ही रहे हैं कि किस प्रकार भीड़ आप पर गिरी पड़ रही है, और आप प्रश्न कर रहे हैं, ‘कौन है वह, जिसने मेरे वस्त्र को छुआ है!’ ”</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प्रभु की दृष्टि उसे खोजने लगी, जिसने यह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स्त्री यह जानते हुए कि उसके साथ क्या हुआ है, भय से कांपती हुई उनके चरणों पर आ गिरी और उन पर सारी सच्चाई प्रकट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मसीह येशु ने उस स्त्री से कहा, “पुत्री, तुम्हारे विश्वास ने तुम्हें स्वस्थ किया है. शांति में विदा हो जाओ और स्वस्थ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मसीह येशु यह कह ही रहे थे, याइरॉस के घर से आए कुछ लोगों ने यह सूचना दी, “आपकी पुत्री की मृत्यु हो चुकी है. अब गुरुवर को कष्ट देने का क्या लाभ?”</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मसीह येशु ने यह सुन उस यहूदी सभागृह अधिकारी से कहा, “भयभीत न हो—केवल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पेतरॉस, याकोब तथा याकोब के भाई योहन के अतिरिक्त अन्य किसी को भी अपने साथ आने की अनुमति न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ये सब यहूदी सभागृह अधिकारी के घर पर पहुंचे. मसीह येशु ने देखा कि वहां शोर मचा हुआ है तथा लोग ऊंची आवाज में रो-पीट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घर में प्रवेश कर मसीह येशु ने उन्हें संबोधित करते हुए कहा, “यह शोर और रोना-पीटना क्यों! बच्ची की मृत्यु नहीं हुई है—वह केवल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सुन वे मसीह येशु का ठट्ठा करने लगे. किंतु मसीह येशु ने उन सभी को वहां से बाहर निकाल बच्ची के माता-पिता तथा अपने साथियों को साथ ले उस कक्ष में प्रवेश किया, जहां वह बालिका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उन्होंने बालिका का हाथ पकड़कर उससे कहा, “तालीथा कोऊम” (अर्थात् बेटी, उठो!)</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 क्षण वह उठ खड़ी हुई और चलने फिरने लगी. इस पर वे सभी चकित रह गए. बालिका बारह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मसीह येशु ने उन्हें स्पष्ट आदेश दिए कि इस घटना के विषय में कोई भी जानने न पाए और फिर उनसे कहा कि उस बालिका को खाने के लिए कुछ दिया जाए.</w:t>
      </w:r>
      <w:r>
        <w:rPr>
          <w:lang w:val="hi_IN" w:bidi="hi_IN"/>
        </w:rPr>
      </w:r>
      <w:r>
        <w:rPr>
          <w:lang w:val="hi_IN" w:bidi="hi_IN"/>
        </w:rPr>
      </w:r>
    </w:p>
    <w:p>
      <w:pPr/>
      <w:r>
        <w:rPr>
          <w:lang w:val="hi_IN" w:bidi="hi_IN"/>
        </w:rPr>
      </w:r>
    </w:p>
    <w:p>
      <w:pPr>
        <w:pStyle w:val="Heading2"/>
      </w:pPr>
      <w:r>
        <w:rPr>
          <w:lang w:val="hi_IN" w:bidi="hi_IN"/>
        </w:rPr>
        <w:t>Mark 6:1</w:t>
      </w:r>
      <w:r>
        <w:rPr>
          <w:lang w:val="hi_IN" w:bidi="hi_IN"/>
        </w:rPr>
      </w:r>
    </w:p>
    <w:p>
      <w:pPr/>
      <w:r>
        <w:rPr>
          <w:lang w:val="hi_IN" w:bidi="hi_IN"/>
        </w:rPr>
      </w:r>
      <w:r>
        <w:rPr>
          <w:vertAlign w:val="superscript"/>
          <w:lang w:val="hi_IN" w:bidi="hi_IN"/>
        </w:rPr>
        <w:t>1</w:t>
      </w:r>
      <w:r>
        <w:rPr>
          <w:lang w:val="hi_IN" w:bidi="hi_IN"/>
        </w:rPr>
        <w:t xml:space="preserve"> मसीह येशु वहां से अपने गृहनगर आए. उनके शिष्य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शब्बाथ पर वे यहूदी सभागृह में शिक्षा देने लगे. उनको सुन उनमें से अनेक चकित हो कहने लगे. “कहां से प्राप्‍त हुआ इसे यह सब? कहां से प्राप्‍त हुआ है इसे यह बुद्धि कौशल और हाथों से यह अद्भुत काम करने की क्षमता?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यह वही बढ़ई नहीं? क्या यह मरियम का पुत्र तथा याकोब, योसेस, यहूदाह तथा शिमओन का भाई नहीं? क्या उसी की बहनें हमारे मध्य नहीं हैं?” इस पर उन्होंने मसीह येशु को अस्वीकार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मसीह येशु ने उनसे कहा, “भविष्यवक्ता हर जगह सम्मानित होता है सिवाय अपने स्वयं के नगर में, अपने संबंधियों तथा परिवार के मध्य.”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कुछ रोगियों पर हाथ रख उन्हें स्वस्थ करने के अतिरिक्त मसीह येशु वहां कोई अन्य अद्भुत काम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को उनके अविश्वास पर बहुत ही आश्चर्य हुआ. मसीह येशु नगर-नगर जाकर शिक्षा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उन बारहों को बुलाया और उन्हें दुष्टात्माओं पर अधिकार देते हुए उन्हें दो-दो करके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ने उन्हें आदेश दिए, “इस यात्रा में छड़ी के अतिरिक्त अपने साथ कुछ न ले जाना—न भोजन, न झोली और न पैसा.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चप्पल तो पहन सकते हो किंतु अतिरिक्त बाहरी वस्त्र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आगे उन्होंने कहा, “जिस घर में भी तुम ठहरो उस नगर से विदा होने तक वहीं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 कहीं तुम्हें स्वीकार न किया जाए या तुम्हारा प्रवचन न सुना जाए, वह स्थान छोड़ते हुए अपने पैरों की धूल वहीं झाड़ देना कि यह उनके विरुद्ध प्रमाण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शिष्यों ने प्रस्थान किया. वे यह प्रचार करने लगे कि पश्चाताप सभी के लिए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अनेक दुष्टात्माएं निकाली तथा अनेक रोगियों को तेल मलकर उन्हें स्वस्थ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हेरोदेस तक इसका समाचार पहुंच गया क्योंकि मसीह येशु की ख्याति दूर-दूर तक फैल गयी थी. कुछ तो यहां तक कह रहे थे, “बपतिस्मा देनेवाले योहन मरे हुओं में से जीवित हो गए हैं. यही कारण है कि मसीह येशु में यह अद्भुत सामर्थ्य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कुछ कह रहे थे, “वह एलियाह हैं.” कुछ यह भी कहते सुने गए, “वह एक भविष्यवक्ता हैं—अतीत में हुए भविष्यद्वक्ताओं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सब सुनकर हेरोदेस कहता रहा, “योहन, जिसका मैंने वध करवाया था, जीवित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स्वयं हेरोदेस ने योहन को बंदी बनाकर कारागार में डाल दिया था क्योंकि उसने अपने भाई फ़िलिप्पॉस की पत्नी हेरोदिअस से विवाह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योहन हेरोदेस को याद दिलाते रहते थे, “तुम्हारे लिए अपने भाई की पत्नी को रख लेना व्यवस्था के अनुसार नहीं है.” इसलिये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हेरोदियास के मन में योहन के लिए शत्रुभाव पनप रहा था. वह उनका वध करवाना चाहती थी किंतु उससे कुछ नहीं हो पा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हेरोदेस योहन से डरता था क्योंकि वह जानता था कि योहन एक धर्मी और पवित्र व्यक्ति हैं. हेरोदेस ने योहन को सुरक्षित रखा था. योहन के प्रवचन सुनकर वह घबराता तो था फिर भी उसे उनके प्रवचन सुनना बहुत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आखिरकार हेरोदिअस को वह मौका प्राप्‍त हो ही गया: अपने जन्मदिवस के उपलक्ष्य में हेरोदेस ने अपने सभी उच्च अधिकारियों, सेनापतियों और गलील प्रदेश के प्रतिष्ठित व्यक्तियों को भोज पर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अवसर पर हेरोदिअस की पुत्री ने वहां अपने नृत्य के द्वारा हेरोदेस और अतिथियों को मोह लिया. राजा ने पुत्री से कहा. “मुझसे चाहे जो मांग लो, मैं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राजा ने शपथ खाते हुए कहा, “तुम जो कुछ मांगोगी, मैं तुम्हें दूंगा—चाहे वह मेरा आधा राज्य ही क्यों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मां के पास जाकर उसने पूछा, “क्या मांगूं?” “बपतिस्मा देनेवाले योहन का सिर,”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पुत्री ने तुरंत जाकर राजा से कहा, “मैं चाहती हूं कि आप मुझे इसी समय एक थाल में बपतिस्मा देनेवाले योहन का सिर लाकर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हालांकि राजा को इससे गहरा दुःख तो हुआ किंतु आमंत्रित अतिथियों के सामने ली गई अपनी शपथ के कारण वह अस्वीकार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तत्काल राजा ने एक जल्लाद को बुलवाया और योहन का सिर ले आने की आज्ञा दी. वह गया, कारागार में योहन का वध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उनका सिर एक बर्तन में रखकर पुत्री को सौंप दिया और उसने जाकर अपनी माता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योहन के शिष्यों को इसका समाचार प्राप्‍त हुआ, वे आए और योहन के शव को ले जाकर एक कब्र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प्रेरित लौटकर मसीह येशु के पास आए और उन्हें अपने द्वारा किए गए कामों और दी गई शिक्षा का विवरण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मसीह येशु ने उनसे कहा, “आओ, कुछ समय के लिए कहीं एकांत में चलें और विश्राम करें,” क्योंकि अनेक लोग आ जा रहे थे और उन्हें भोजन तक का अवसर प्राप्‍त न हो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चुपचाप नाव पर सवार हो एक सुनसान जगह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लोगों ने उन्हें वहां जाते हुए देख लिया. अनेकों ने यह भी पहचान लिया कि वे कौन थे. आस-पास के नगरों से अनेक लोग दौड़ते हुए उनसे पहले ही उस स्थान पर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मसीह येशु तट पर पहुंचे, उन्होंने वहां एक बड़ी भीड़ को इकट्ठा देखा. उसे देख वह दुःखी हो उठे क्योंकि उन्हें भीड़ बिना चरवाहे की भेड़ों के समान लगी. वहां मसीह येशु उन्हें अनेक विषयों पर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दिन ढल रहा था. शिष्यों ने मसीह येशु के पास आकर उनसे कहा, “यह सुनसान जगह है और दिन ढला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अब आप इन्हें विदा कर दीजिए कि ये पास के गांवों में जाकर अपने लिए भोजन-व्यवस्था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किंतु मसीह येशु ने उन्हीं से कहा, “तुम ही दो इन्हें भोजन!” शिष्यों ने इसके उत्तर में कहा, “इतनों के भोजन में कम से कम दो सौ दीनार लगेंगे. क्या आप चाहते हैं कि हम जाकर इनके लिए इतने का भोजन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मसीह येशु ने उनसे पूछा, “कितनी रोटियां हैं यहां? जाओ, पता लगाओ!” उन्होंने पता लगाकर उत्तर दिया, “पांच—और इनके अलावा दो मछलियां भी.”</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मसीह येशु ने सभी लोगों को झुंड़ों में हरी घास पर बैठ जाने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 सभी सौ-सौ और पचास-पचास के झुंडों में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मसीह येशु ने वे पांच रोटियां और दो मछलियां लेकर स्वर्ग की ओर आंखें उठाकर उनके लिए धन्यवाद प्रकट किया. तब वह रोटियां तोड़ते और शिष्यों को देते गए कि वे उन्हें भीड़ में बांटते जाएं. इसके साथ उन्होंने वे दो मछलियां भी उनमें बांट 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सभी ने भरपेट खाया.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शिष्यों ने शेष रह गए रोटियों तथा मछलियों के टुकड़े इकट्ठा किए तो बारह टोकरे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जिन्होंने भोजन किया था, उनमें पुरुष ही पांच हज़ार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तुरंत ही मसीह येशु ने शिष्यों को जबरन नाव पर बैठा उन्हें अपने से पहले दूसरे किनारे पर स्थित नगर बैथसैदा पहुंचने के लिए विदा किया—वह स्वयं भीड़ को विदा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उन्हें विदा करने के बाद वह प्रार्थना के लिए पर्वत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रात हो चुकी थी. नाव झील के मध्य में थी. मसीह येशु किनारे पर अकेले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मसीह येशु देख रहे थे कि हवा उल्टी दिशा में चलने के कारण शिष्यों को नाव खेने में कठिन प्रयास करना पड़ रहा था. रात के चौथे प्रहर मसीह येशु झील की सतह पर चलते हुए उनके पास जा पहुंचे और ऐसा अहसास हुआ कि वह उनसे आगे निकलना चाह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उन्हें जल सतह पर चलता देख शिष्य समझे कि कोई दुष्टात्मा है और वे चिल्ला उठे</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क्योंकि उन्हें देख वे भयभीत हो गए थे. इस पर मसीह येशु ने कहा, “मैं हूं! मत डरो! साहस मत छोड़ो!”</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 कहते हुए वह उनकी नाव में चढ़ गए और वायु थम गई. शिष्य इससे अत्यंत चकित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रोटियों की घटना अब तक उनकी समझ से परे थी. उनके हृदय निर्बुद्धि जैसे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झील पार कर वे गन्‍नेसरत प्रदेश में पहुंच गए. उन्होंने नाव वहीं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मसीह येशु के नाव से उतरते ही लोगों ने उन्हें पहचान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जहां कहीं भी मसीह येशु होते थे, लोग दौड़-दौड़ कर बिछौनों पर रोगियों को वहां ले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मसीह येशु जिस किसी नगर, गांव या बाहरी क्षेत्र में प्रवेश करते थे, लोग रोगियों को सार्वजनिक स्थलों में लिटा कर उनसे विनती करते थे कि उन्हें उनके वस्त्र के छोर का स्पर्श मात्र ही कर लेने दें. जो कोई उनके वस्त्र का स्पर्श कर लेता था, स्वस्थ हो जाता था.</w:t>
      </w:r>
      <w:r>
        <w:rPr>
          <w:lang w:val="hi_IN" w:bidi="hi_IN"/>
        </w:rPr>
      </w:r>
      <w:r>
        <w:rPr>
          <w:lang w:val="hi_IN" w:bidi="hi_IN"/>
        </w:rPr>
      </w:r>
    </w:p>
    <w:p>
      <w:pPr/>
      <w:r>
        <w:rPr>
          <w:lang w:val="hi_IN" w:bidi="hi_IN"/>
        </w:rPr>
      </w:r>
    </w:p>
    <w:p>
      <w:pPr>
        <w:pStyle w:val="Heading2"/>
      </w:pPr>
      <w:r>
        <w:rPr>
          <w:lang w:val="hi_IN" w:bidi="hi_IN"/>
        </w:rPr>
        <w:t>Mark 7:1</w:t>
      </w:r>
      <w:r>
        <w:rPr>
          <w:lang w:val="hi_IN" w:bidi="hi_IN"/>
        </w:rPr>
      </w:r>
    </w:p>
    <w:p>
      <w:pPr/>
      <w:r>
        <w:rPr>
          <w:lang w:val="hi_IN" w:bidi="hi_IN"/>
        </w:rPr>
      </w:r>
      <w:r>
        <w:rPr>
          <w:vertAlign w:val="superscript"/>
          <w:lang w:val="hi_IN" w:bidi="hi_IN"/>
        </w:rPr>
        <w:t>1</w:t>
      </w:r>
      <w:r>
        <w:rPr>
          <w:lang w:val="hi_IN" w:bidi="hi_IN"/>
        </w:rPr>
        <w:t xml:space="preserve"> येरूशलेम नगर से फ़रीसियों तथा कुछ शास्त्रियों ने आकर मसीह येशु को घेर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देखा कि मसीह येशु के कुछ शिष्य सांस्कारिक रूप से अशुद्ध हाथों से (बिना धोए हुए हाथों से) भोजन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फ़रीसी और सभी यहूदी हाथों को भली-भांति धोए बिना भोजन नहीं करते. ऐसा करते हुए वे पूर्वजों से चली आ रही प्रथाओं का पालन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बाजार से लौटने पर वे स्वयं को पारम्परिक रीति से शुद्ध किए बिना भोजन नहीं करते थे. वे चली आ रही अन्य अनेक प्रथाओं का पालन करते चले आए थे जैसे, कटोरों, घड़ों तथा पकाने के तांबे के बर्तनों का धोना.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फ़रीसियों तथा शास्त्रियों ने मसीह येशु से प्रश्न किया, “तुम्हारे शिष्य पूर्वजों से चली आ रही प्रथाओं का पालन क्यों नहीं करते? वे अशुद्ध हाथों से भोजन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ने उन्हें उत्तर दिया, “तुम पाखंडियों के लिए भविष्यवक्ता यशायाह की यह भविष्यवाणी ठीक ही है: “ ‘ये लोग मात्र अपने होंठों से मेरा सम्मान करते हैं, किंतु उनके हृदय मुझसे बहुत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प्रति उनकी उपासना व्यर्थ है. उनकी शिक्षाएं मात्र मनुष्य के मस्तिष्क की उपज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 लोग मनुष्यों की परंपराओं का तो पालन करते जाते हैं किंतु परमेश्वर की आज्ञा को टालते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मसीह येशु ने उनसे यह भी कहा, “आप लोग कितनी सुविधापूर्वक परंपराओं का पालन करने के लिए परमेश्वर की आज्ञा को टाल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मोशेह की आज्ञा है, ‘अपने माता-पिता का सम्मान करो और वह, जो माता या पिता के प्रति बुरे शब्द बोले, उसे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आपका कहना है, ‘यदि कोई व्यक्ति अपने पिता या माता से इस प्रकार कहे, मेरी संपत्ति में से जो कुछ आपकी सहायता के लिए उपलब्ध हो सकता था, वह कोरबान है अर्थात् परमेश्वर को समर्पित,’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द्वारा आप उसे अपने पिता और अपनी माता के लिए कुछ भी करने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इस प्रथा के द्वारा, जो पूर्वजों से चली आई है, आप परमेश्वर के वचन को टाल देते हैं. आप ऐसे ही अनेक काम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मसीह येशु ने भीड़ को दोबारा अपने पास बुलाकर उसे संबोधित करते हुए कहा, “तुम सब मेरी सुनो और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ऐसी कोई वस्तु नहीं, जो मनुष्य में बाहर से प्रवेश कर उसे अशुद्ध कर सके. मनुष्य को अशुद्ध तो वह करता है, जो उसके भीतर से बाहर निकल आता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भीड़ से विदा ले वह घर में आ गए, उनके शिष्यों ने उनसे इस दृष्टांत के विषय में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उत्तर में मसीह येशु ने कहा, “क्या तुममें भी बुद्धि का इतना अभाव है? क्या तुम्हें समझ नहीं आया कि जो कुछ मनुष्य में बाहर से प्रवेश करता है, उसे अशुद्ध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वह उसके हृदय में नहीं, परंतु उसके पेट में जाता है और बाहर निकल जाता है!” इस प्रकार मसीह येशु ने सभी प्रकार के भोजन को स्वच्छ घोषित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मनुष्य में से बाहर आता है, वही मनुष्य को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मनुष्य के भीतर से—मनुष्य के हृदय ही से—बुरे विचार बाहर आते हैं, जो उसे चोरी, हत्या, व्यभिचार,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लोभ, दुराचारिता, छल-कपट, कामुकता, जलन, निंदा, अहंकार तथा मूर्खता की ओर लगा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सभी अवगुण मनुष्य के अंदर से बाहर आते तथा उसे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वहां से निकलकर सोर प्रदेश में चले गए, जहां वह एक घर में ठहरे हुए थे और नहीं चाहते थे कि भीड़ को उनके विषय में कुछ मालूम हो किंतु उनका वहां आना छिप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विषय में सुनकर एक स्त्री उनसे भेंट करने वहां आई जिसकी पुत्री दुष्टात्मा से पीड़ित थी. वहां प्रवेश करते ही वह मसीह येशु के चरणों पर जा गिरी.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स्त्री यूनानी थी—सुरोफ़ॉयनिकी जाति की. वह मसीह येशु से विनती करती रही कि वह उसकी पुत्री में से दुष्टात्मा को निकाल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मसीह येशु ने उससे कहा, “पहले बालकों को तो तृप्‍त हो जाने दो! बालकों को परोसा भोजन उनसे लेकर कुत्तों को देना सही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इसके उत्तर में उस स्त्री ने कहा, “सच है प्रभु, किंतु कुत्ते भी तो बालकों की मेज़ पर से गिरे टुकड़ों से अपना पेट भर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मसीह येशु ने उससे कहा, “तुम्हारे इस उत्तर का परिणाम यह है कि दुष्टात्मा तुम्हारी पुत्री को छोड़कर जा चुकी है. घर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घर पहुंचकर उसने अपनी पुत्री को बिछौने पर लेटा हुआ पाया. दुष्टात्मा उसे छोड़कर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वह सोर के क्षेत्र से निकलकर सीदोन क्षेत्र से होते हुए गलील झील के पास आए, जो देकापोलिस अंचल में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लोग उनके पास एक ऐसे व्यक्ति को लाए जो बहिरा था तथा बड़ी कठिनाई से बोल पाता था. लोगों ने मसीह येशु से उस व्यक्ति पर हाथ रखने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मसीह येशु उस व्यक्ति को भीड़ से दूर एकांत में ले गए. वहां उन्होंने उसके कानों में अपनी उंगलियां डालीं. इसके बाद अपनी लार उसकी जीभ पर लगाई.</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एक गहरी आह भरते हुए स्वर्ग की ओर दृष्टि उठाकर उन्होंने उस व्यक्ति को संबोधित कर कहा, “एफ़्फ़ाथा!” (अर्थात् खुल जा!)</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व्यक्ति के कान खुल गए, उसकी जीभ की रुकावट भी जाती रही और वह सामान्य रूप से बातें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मसीह येशु ने लोगों को आज्ञा दी कि वे इसके विषय में किसी से न कहें किंतु मसीह येशु जितना रोकते थे, वे उतना ही अधिक प्रचार करते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लोग आश्चर्य से भरकर कहा करते थे, “वह जो कुछ करते हैं, भला ही करते हैं—यहां तक कि वह बहिरे को सुनने की तथा गूंगे को बोलने की शक्ति प्रदान करते हैं.”</w:t>
      </w:r>
      <w:r>
        <w:rPr>
          <w:lang w:val="hi_IN" w:bidi="hi_IN"/>
        </w:rPr>
      </w:r>
      <w:r>
        <w:rPr>
          <w:lang w:val="hi_IN" w:bidi="hi_IN"/>
        </w:rPr>
      </w:r>
    </w:p>
    <w:p>
      <w:pPr/>
      <w:r>
        <w:rPr>
          <w:lang w:val="hi_IN" w:bidi="hi_IN"/>
        </w:rPr>
      </w:r>
    </w:p>
    <w:p>
      <w:pPr>
        <w:pStyle w:val="Heading2"/>
      </w:pPr>
      <w:r>
        <w:rPr>
          <w:lang w:val="hi_IN" w:bidi="hi_IN"/>
        </w:rPr>
        <w:t>Mark 8:1</w:t>
      </w:r>
      <w:r>
        <w:rPr>
          <w:lang w:val="hi_IN" w:bidi="hi_IN"/>
        </w:rPr>
      </w:r>
    </w:p>
    <w:p>
      <w:pPr/>
      <w:r>
        <w:rPr>
          <w:lang w:val="hi_IN" w:bidi="hi_IN"/>
        </w:rPr>
      </w:r>
      <w:r>
        <w:rPr>
          <w:vertAlign w:val="superscript"/>
          <w:lang w:val="hi_IN" w:bidi="hi_IN"/>
        </w:rPr>
        <w:t>1</w:t>
      </w:r>
      <w:r>
        <w:rPr>
          <w:lang w:val="hi_IN" w:bidi="hi_IN"/>
        </w:rPr>
        <w:t xml:space="preserve"> इन्हीं दिनों की घटना है कि एक बार फिर वहां एक बड़ी भीड़ इकट्ठी हो गयी. उनके पास खाने को कुछ न था. मसीह येशु ने अपने शिष्यों को बुलाकर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“इनके लिए मेरे हृदय में करुणा उमड़ रही है, क्योंकि ये सब तीन दिन से लगातार मेरे साथ हैं. इनके पास अब कुछ भी भोजन सामग्री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मैं इन्हें भूखा ही घर भेज दूं, वे मार्ग में ही मूर्च्छित हो जाएंगे. इनमें से कुछ तो अत्यंत दूर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शिष्यों ने कहा, “इस दूर स्थान में सब की तृप्‍ति के लिए भोजन का प्रबंध कौन कर पायेगा?”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मसीह येशु ने उनसे पूछा, “कितनी रोटियां हैं तुम्हारे पास?” “सात,”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मसीह येशु ने भीड़ को भूमि पर बैठ जाने की आज्ञा दी; फिर सातों रोटियां लीं, उनके लिए धन्यवाद प्रकट कर उन्हें तोड़ा और उन्हें बांटने के लिए शिष्यों को देते गए. शिष्य उन्हें भीड़ में बांटते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पास कुछ छोटी मछलियां भी थी. उन पर धन्यवाद करते हुए मसीह येशु ने उन्हें भी बांटने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लोग खाकर तृप्‍त हुए. शिष्यों ने तोड़ी गई रोटियों के शेष टुकड़ों को इकट्ठा कर सात बड़े टोकरे भर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भीड़ में लगभग चार हज़ार लोग थे. तब मसीह येशु ने उन्हें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मसीह येशु बिना देर किए अपने शिष्यों के साथ नाव पर सवार होकर दालमनूथा क्षेत्र 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फ़रीसियों ने आकर उनसे विवाद प्रारंभ कर दिया. उन्होंने यह परखने के लिए कि मसीह येशु परमेश्वर-पुत्र हैं, स्वर्ग का कोई चमत्कार चिह्न की मांग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मसीह येशु ने अपने अंदर में गहरी पीड़ा में कराहते हुए उन्हें उत्तर दिया, “यह पीढ़ी चमत्कार चिह्न क्यों चाहती है? सच तो यह है कि इस पीढ़ी को कोई भी चमत्कार चिह्न नहीं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 छोड़कर मसीह येशु नाव पर सवार होकर दूसरी ओर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शिष्य अपने साथ भोजन रखना भूल गए थे—उनके पास नाव में मात्र एक रोटी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येशु ने शिष्यों को चेतावनी देते हुए कहा, “फ़रीसियों के खमीर से तथा हेरोदेस के खमीर से सावधान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 वे आपस में विचार-विमर्श करने लगे, “वह यह इसलिये कह रहे हैं कि हमने अपने साथ रोटियां नहीं रखीं.”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स्थिति समझते हुए मसीह येशु ने उनसे कहा, “रोटी के न होने के विषय में वाद-विवाद क्यों किए जा रहे हो? क्या अब भी तुम्हें कुछ समझ नहीं आ रहा? क्या तुम्हारा हृदय कठोर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आंखें होते हुए भी तुम्हें कुछ दिखाई नहीं दे रहा और कानों के होते हुए भी तुम कुछ सुन नहीं पा रहे? तुम्हें कुछ भी याद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मैंने पांच हज़ार व्यक्तियों के लिए पांच रोटियां परोसीं तुमने टुकड़ों से भरे कितने टोकरे इकट्ठा किए थे?” “बारह,”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मैंने चार हज़ार के लिए सात रोटियां परोसीं तब तुमने टुकड़ों से भरे कितने टोकरे इकट्ठा किए थे?” “सात,”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मसीह येशु ने उनसे पूछा, “क्या अब भी तुम्हारी समझ में नहीं आया?”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बैथसैदा नगर आए. वहां लोग एक अंधे व्यक्ति को उनके पास लाए और उनसे विनती की कि वह उसका स्पर्श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उस अंधे का हाथ पकड़ उसे गांव के बाहर ले गए. वहां उन्होंने उस व्यक्ति की आंखों पर थूका और उस पर हाथ रखते हुए उससे पूछा, “क्या तुम्हें कुछ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ऊपर दृष्टि करते हुए कहा, “मुझे लोग दिख रहे हैं परंतु वे ऐसे दिख रहे हैं जैसे चलते फिरते पेड़.”</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ने दोबारा उस पर अपने हाथ रखे और उसकी ओर एकटक देखा और उसे दृष्टि प्राप्‍त हो गई—उसे सब कुछ साफ़-साफ़ दिखाई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मसीह येशु ने उसे उसके घर भेजते हुए कहा, “अब इस गांव में कभी न आना.”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मसीह येशु अपने शिष्यों के साथ कयसरिया प्रांत के फ़िलिप्पॉय नगर के पास के गांवों की यात्रा कर रहे थे. मार्ग में उन्होंने अपने शिष्यों से यह प्रश्न किया, “मैं कौन हूं इस विषय में लोगों का क्या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उत्तर दिया, “कुछ के लिए बपतिस्मा देनेवाले योहन, कुछ के लिए एलियाह तथा कुछ के लिए आप भविष्यद्वक्ताओं में से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अपना मत क्या है?” मसीह येशु ने उनसे आगे प्रश्न किया. पेतरॉस ने उत्तर दिया, “आप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मसीह येशु ने शिष्यों को सावधान किया कि वे किसी से भी उनकी चर्चा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मसीह येशु उन्हें यह समझाने लगे कि यह अवश्य है कि मनुष्य का पुत्र अनेक यातनाएं सहे, पुरनियों, प्रधान पुरोहितों तथा विधान के शिक्षकों द्वारा तुच्छ घोषित किया जाए, उसकी हत्या कर दी जाए और तीन दिन बाद वह मरे हुओं में से जीवित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सब उन्होंने अत्यंत स्पष्ट रूप से कहा. उनके इस कथन पर पेतरॉस उन्हें अलग ले जाकर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मसीह येशु पीछे मुड़े और अपने शिष्यों को देखकर उन्होंने पेतरॉस को डांटा, “दूर हो जा मेरी दृष्टि से, शैतान! तेरा मन परमेश्वर संबंधी विषयों में नहीं परंतु मनुष्य संबंधी विषयों में लगा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उन्होंने भीड़ के साथ अपने शिष्यों को भी अपने पास बुलाया और उन्हें संबोधित करते हुए कहा, “जो कोई मेरे पीछे आना चाहे, वह अपना इनकार कर अपना क्रूस उठाए और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कि जो कोई अपने जीवन की रक्षा करना चाहता है, वह उसे गंवा देगा तथा जो कोई मेरे तथा सुसमाचार के लिए अपने प्राण गंवा देता है, उसे सुरक्षित पाएगा.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भला इसका क्या लाभ कि कोई व्यक्ति पूरा संसार तो प्राप्‍त करे किंतु अपना प्राण खो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 किस वस्तु से मनुष्य अपने प्राण का अदला-बदली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 कोई इस अविश्वासी तथा पापमय युग में मुझे तथा मेरे वचन को लज्जा का विषय समझता है, मनुष्य का पुत्र भी, जब वह अपने पिता की महिमा में पवित्र स्वर्गदूतों के साथ आएगा, उसे स्वीकार करने में लज्जा का अनुभव करेगा.”</w:t>
      </w:r>
      <w:r>
        <w:rPr>
          <w:lang w:val="hi_IN" w:bidi="hi_IN"/>
        </w:rPr>
      </w:r>
      <w:r>
        <w:rPr>
          <w:lang w:val="hi_IN" w:bidi="hi_IN"/>
        </w:rPr>
      </w:r>
    </w:p>
    <w:p>
      <w:pPr/>
      <w:r>
        <w:rPr>
          <w:lang w:val="hi_IN" w:bidi="hi_IN"/>
        </w:rPr>
      </w:r>
    </w:p>
    <w:p>
      <w:pPr>
        <w:pStyle w:val="Heading2"/>
      </w:pPr>
      <w:r>
        <w:rPr>
          <w:lang w:val="hi_IN" w:bidi="hi_IN"/>
        </w:rPr>
        <w:t>Mark 9:1</w:t>
      </w:r>
      <w:r>
        <w:rPr>
          <w:lang w:val="hi_IN" w:bidi="hi_IN"/>
        </w:rPr>
      </w:r>
    </w:p>
    <w:p>
      <w:pPr/>
      <w:r>
        <w:rPr>
          <w:lang w:val="hi_IN" w:bidi="hi_IN"/>
        </w:rPr>
      </w:r>
      <w:r>
        <w:rPr>
          <w:vertAlign w:val="superscript"/>
          <w:lang w:val="hi_IN" w:bidi="hi_IN"/>
        </w:rPr>
        <w:t>1</w:t>
      </w:r>
      <w:r>
        <w:rPr>
          <w:lang w:val="hi_IN" w:bidi="hi_IN"/>
        </w:rPr>
        <w:t xml:space="preserve"> तब मसीह येशु ने उनसे कहा, “मैं तुम पर एक अटल सच्चाई प्रकट कर रहा हूं: यहां उपस्थित व्यक्तियों में कुछ ऐसे हैं, जो मृत्यु तब तक न चखेंगे, जब तक वे परमेश्वर के राज्य को सामर्थ्य के साथ आया हुआ न देख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छः दिन बाद मसीह येशु केवल पेतरॉस, याकोब तथा योहन को एक ऊंचे पर्वत पर ले गए कि उन्हें वहां एकांत मिल सके. वहां उन्हीं के सामने मसीह येशु का रूपान्तरण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वस्त्र उज्जवल तथा इतने अधिक सफ़ेद हो गए कि पृथ्वी पर कोई भी किसी भी रीति से इतनी उज्जवल सफेदी नहीं ला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वहां मोशेह के साथ एलियाह दिखाई दिए. वे मसीह येशु के साथ बातें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देख पेतरॉस बोल उठे, “रब्बी! हमारा यहां होना कितना सुखद है! हम यहां तीन मंडप बनाएं—एक आपके लिए, एक मोशेह के लिए तथा एक एलियाह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पेतरॉस को यह मालूम ही न था कि वह क्या कहे जा रहे हैं—इतने अत्यधिक भयभीत हो गए थे शिष्य!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तभी एक बादल ने वहां अचानक प्रकट होकर उन्हें ढक लिया और उसमें से निकला एक शब्द सुनाई दिया, “यह मेरा पुत्र है—मेरा परम प्रिय—जो वह कहता है, उस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तभी उन्होंने देखा कि मसीह येशु के अतिरिक्त वहां कोई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पर्वत से नीचे उतरते हुए मसीह येशु ने शिष्यों को सावधान किया कि जब तक मनुष्य का पुत्र मरे हुओं में से जीवित न हो जाए, तब तक जो उन्होंने देखा है उसकी चर्चा किसी 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घटना को उन्होंने अपने तक ही सीमित रखा. हां, वे इस विषय पर विचार-विमर्श अवश्य करते रहे कि मरे हुओं में से जीवित होने का मतलब क्या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शिष्यों ने मसीह येशु से प्रश्न किया, “क्या कारण है कि शास्त्री कहते हैं कि पहले एलियाह का आना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मसीह येशु ने उन्हें उत्तर दिया, “सच है. एलियाह ही पहले आएगा तथा सब कुछ व्यवस्थित करेगा. अब यह बताओ: पवित्र शास्त्र में मनुष्य के पुत्र के विषय में यह वर्णन क्यों है कि उसे अनेक यातनाएं दी जाएंगी तथा उसे तुच्छ समझा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सुनो! वास्तव में एलियाह आ चुके है और उन्होंने उनके साथ मनमाना व्यवहार किया—ठीक जैसा कि वर्णन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 तीन लौटकर शेष शिष्यों के पास आए तो देखा कि एक बड़ी भीड़ उन शिष्यों के चारों ओर जमा हो गई है और शास्त्री वाद-विवाद किए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येशु को देखते ही भीड़ को आश्चर्य हुआ और वह नमस्कार करने उनकी ओर दौड़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ने शिष्यों से पूछा, “किस विषय पर उनसे वाद-विवाद कर रहे थे तुम?”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भीड़ में से एक व्यक्ति ने उनसे कहा, “गुरुवर, मैं अपने पुत्र को आपके पास लाया था. उसमें समाई हुई आत्मा ने उसे गूंगा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यह दुष्टात्मा उस पर प्रबल होती है, उसे भूमि पर पटक देती है. उसके मुंह से फेन निकलने लगता है, वह दांत पीसने लगता है तथा उसका शरीर ऐंठ जाता है. मैंने आपके शिष्यों से इसे निकालने की विनती की थी किंतु वे असफल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मसीह येशु ने भीड़ से कहा, “अरे ओ अविश्वासी और बिगड़ी हुई पीढ़ी!” प्रभु येशु ने कहा, “मैं कब तक तुम्हारे साथ रहूंगा, कब तक धीरज रखूंगा? यहां लाओ बालक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लोग बालक को उनके पास ले आए. मसीह येशु पर दृष्टि पड़ते ही दुष्टात्मा ने बालक में ऐंठन उत्पन्‍न कर दी. वह भूमि पर गिरकर लोटने लगा और उसके मुंह से फेन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ने बालक के पिता से पूछा, “यह सब कब से हो रहा है?” “बचपन से,”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दुष्टात्मा ने उसे हमेशा जल और आग दोनों ही में फेंककर नाश करने की कोशिश की है. यदि आपके लिए कुछ संभव है, हम पर दया कर हमारी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आपके लिए!” मसीह येशु ने कहा, “सब कुछ संभव है उसके लिए,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ऊंचे शब्द में बालक के पिता ने कहा, “मैं विश्वास करता हूं. मेरे अविश्वास को दूर करने में 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मसीह येशु ने देखा कि और अधिक लोग बड़ी शीघ्रतापूर्वक वहां इकट्ठा होते जा रहे हैं, उन्होंने दुष्टात्मा को डांटते हुए कहा, “ओ गूंगे और बहिरे दुष्टात्मा, मेरा आदेश है कि इसमें से बाहर निकल जा और इसमें फिर कभी प्रवेश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बालक को और भी अधिक भयावह ऐंठन में डालकर चिल्लाते हुए वह दुष्टात्मा उसमें से निकल गया. वह बालक ऐसा हो गया मानो उसके प्राण ही निकल गए हों. कुछ तो यहां तक कहने लगे, “इसकी मृत्यु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मसीह येशु ने बालक का हाथ पकड़ उसे उठाया और वह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मसीह येशु ने उस घर में प्रवेश किया एकांत पाकर शिष्यों ने उनसे पूछा, “हम उस दुष्टात्मा को क्यों नहीं निकाल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उत्तर दिया, “सिवाय प्रार्थना के इस वर्ग निकाला ही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से निकलकर उन्होंने गलील प्रदेश का मार्ग लिया. मसीह येशु नहीं चाहते थे कि किसी को भी इस यात्रा के विषय में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कि मसीह येशु अपने शिष्यों को यह शिक्षा दे रहे थे, “मनुष्य का पुत्र मनुष्यों के हाथों पकड़वा दिया जाएगा. वे उसकी हत्या कर देंगे. तीन दिन बाद वह मरे हुओं में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किंतु यह विषय शिष्यों की समझ से परे रहा तथा वे इसका अर्थ पूछने में डर भी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कफ़रनहूम नगर पहुंचकर जब उन्होंने घर में प्रवेश किया मसीह येशु ने शिष्यों से पूछा, “मार्ग में तुम किस विषय पर विचार-विमर्श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शिष्य मौन बने रहे क्योंकि मार्ग में उनके विचार-विमर्श का विषय था उनमें बड़ा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मसीह येशु ने बैठते हुए बारहों को अपने पास बुलाकर उनसे कहा, “यदि किसी की इच्छा बड़ा बनने की है, वह छोटा हो जाए और सबका सेवक बने.”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उन्होंने एक बालक को उनके मध्य खड़ा किया और फिर उसे गोद में लेकर शिष्यों को संबोधित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कोई ऐसे बालक को मेरे नाम में स्वीकार करता है, मुझे स्वीकार करता है तथा जो कोई मुझे स्वीकार करता है, वह मुझे नहीं परंतु मेरे भेजनेवाले को स्वीकार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योहन ने मसीह येशु को सूचना दी, “गुरुवर, हमने एक व्यक्ति को आपके नाम में दुष्टात्मा निकालते हुए देखा है. हमने उसे रोकने का प्रयास किया क्योंकि वह हममें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“मत रोको उसे!” मसीह येशु ने उन्हें आज्ञा दी, “कोई भी, जो मेरे नाम में अद्भुत काम करता है, दूसरे ही क्षण मेरी निंदा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वह व्यक्ति, जो हमारे विरुद्ध नहीं है, हमारे पक्ष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यदि कोई तुम्हें एक कटोरा जल इसलिये पिलाता है कि तुम मसीह के शिष्य हो तो मैं तुम पर एक अटल सच्चाई प्रकट कर रहा हूं; वह अपना प्रतिफल न खोएगा.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यदि कोई इन मासूम बालकों के, जिन्होंने मुझ पर विश्वास रखा है, पतन का कारण बने, उसके लिए सही यही होगा कि उसके गले में चक्की का पाट बांध उसे समुद्र में फेंक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यदि तुम्हारा हाथ तुम्हारे लिए ठोकर का कारण बने तो उसे काट फेंको. तुम्हारे लिए सही यह होगा कि तुम एक विकलांग के रूप में जीवन में प्रवेश करो, बजाय इसके कि तुम दोनों हाथों के होते हुए नर्क में जाओ, जहां आग कभी नहीं बुझती, [</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जहां उनका कीड़ा कभी नहीं मरता, जहां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यदि तुम्हारा पांव तुम्हारे लिए ठोकर का कारण हो जाता है उसे काट फेंको. तुम्हारे लिए सही यही होगा कि तुम लंगड़े के रूप में जीवन में प्रवेश करो, बजाय इसके कि तुम दो पांवों के होते हुए नर्क में फेंके जाओ, [</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जहां उनका कीड़ा कभी नहीं मरता, जहां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यदि तुम्हारी आंख तुम्हारे लिए ठोकर का कारण बने तो उसे निकाल फेंको! तुम्हारे लिए सही यही होगा कि तुम एक आंख के साथ परमेश्वर के राज्य में प्रवेश करो, बजाय इसके कि तुम दोनों आंखों के साथ नर्क में फेंके जाओ,</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जहां “ ‘उनका कीड़ा कभी नहीं मरता, जहां आग कभी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हर एक व्यक्ति आग द्वारा नमकीन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“नमक एक आवश्यक वस्तु है, किंतु यदि नमक अपना खारापन खो बैठे तो किस वस्तु से उसका खारापन वापस कर सकोगे? तुम स्वयं में नमक तथा आपस में मेल-मिलाप बनाए रखो.”</w:t>
      </w:r>
      <w:r>
        <w:rPr>
          <w:lang w:val="hi_IN" w:bidi="hi_IN"/>
        </w:rPr>
      </w:r>
      <w:r>
        <w:rPr>
          <w:lang w:val="hi_IN" w:bidi="hi_IN"/>
        </w:rPr>
      </w:r>
    </w:p>
    <w:p>
      <w:pPr/>
      <w:r>
        <w:rPr>
          <w:lang w:val="hi_IN" w:bidi="hi_IN"/>
        </w:rPr>
      </w:r>
    </w:p>
    <w:p>
      <w:pPr>
        <w:pStyle w:val="Heading2"/>
      </w:pPr>
      <w:r>
        <w:rPr>
          <w:lang w:val="hi_IN" w:bidi="hi_IN"/>
        </w:rPr>
        <w:t>Mark 10:1</w:t>
      </w:r>
      <w:r>
        <w:rPr>
          <w:lang w:val="hi_IN" w:bidi="hi_IN"/>
        </w:rPr>
      </w:r>
    </w:p>
    <w:p>
      <w:pPr/>
      <w:r>
        <w:rPr>
          <w:lang w:val="hi_IN" w:bidi="hi_IN"/>
        </w:rPr>
      </w:r>
      <w:r>
        <w:rPr>
          <w:vertAlign w:val="superscript"/>
          <w:lang w:val="hi_IN" w:bidi="hi_IN"/>
        </w:rPr>
        <w:t>1</w:t>
      </w:r>
      <w:r>
        <w:rPr>
          <w:lang w:val="hi_IN" w:bidi="hi_IN"/>
        </w:rPr>
        <w:t xml:space="preserve"> मसीह येशु वहां से निकलकर यहूदिया के उस क्षेत्र में चले गए, जो यरदन नदी के पार था. भीड़ फिर से उनके चारों ओर इकट्ठी हो गई. अपनी रीति के अनुसार मसीह येशु ने एक बार फिर उन्हें शिक्षा देना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 परखने के उद्देश्य से कुछ फ़रीसी उनके पास आ गए. उन्होंने मसीह येशु से प्रश्न किया, “क्या पुरुष के लिए पत्नी से तलाक लेना व्यवस्था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ने ही उनसे प्रश्न किया, “तुम्हारे लिए मोशेह का आदेश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फ़रीसियों ने उन्हें उत्तर दिया, “मोशेह ने तलाक पत्र लिखकर पत्नी का त्याग करने की अनुमति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मसीह येशु ने उन्हें समझाया, “तुम्हारे कठोर हृदय के कारण मोशेह ने तुम्हारे लिए यह आज्ञा रखी.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वास्तव में सृष्टि के प्रारंभ ही से परमेश्वर ने उन्हें नर और नारी बनाया.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पुरुष अपने माता-पिता को छोड़कर अपनी पत्नी से मिला रहेगा तथा वे दोनों एक देह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दोनों एक शरीर हो जाएंगे; परिणामस्वरूप अब वे दोनों दो नहीं परंतु एक शरीर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जिन्हें स्वयं परमेश्वर ने जोड़ा है, उन्हें कोई मनुष्य अलग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अपने घर लौट आए, शिष्यों ने मसीह येशु से इसके विषय में जानना चाहा.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येशु ने उन्हें समझाया, “यदि कोई अपनी पत्नी से तलाक लेकर अन्य स्त्री से विवाह करता है, वह उस अन्य स्त्री के साथ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स्वयं स्त्री अपने पति से तलाक लेकर अन्य पुरुष से विवाह कर लेती है, वह भी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येशु को छू लेने के उद्देश्य से लोग बालकों को उनके पास ला रहे थे. इस पर शिष्य उन्हें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देख मसीह येशु ने अप्रसन्‍न होते हुए उनसे कहा, “बालकों को यहां आने दो, उन्हें मेरे पास आने से मत रोको क्योंकि परमेश्वर का राज्य ऐसों 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 पर एक अटल सच्चाई प्रकट कर रहा हूं; जो परमेश्वर के राज्य को एक नन्हे बालक के भाव में ग्रहण नहीं करता, उसमें कभी प्रवेश न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मसीह येशु ने बालकों को अपनी गोद में लिया और उन पर हाथ रख उन्हें आशीर्वाद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अपनी यात्रा प्रारंभ कर ही रहे थे कि एक व्यक्ति उनके पास दौड़ता हुआ आया और उनके सामने घुटने टेकते हुए उनसे पूछने लगा, “उत्तम गुरु, अनंत काल का जीवन प्राप्‍त करने के लिए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मसीह येशु ने उससे कहा, “उत्तम मुझे क्यों कह रहे हो? परमेश्वर के अलावा उत्तम कोई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आज्ञा तो तुम्हें मालूम ही हैं: हत्या न करो, व्यभिचार न करो, चोरी न करो, झूठी गवाही न दो, छल न करो, माता-पिता 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उत्तर दिया, “गुरुवर, मैं बाल्यावस्था से इनका पालन करता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युवक को एकटक देखते हुए मसीह येशु का हृदय उस युवक के प्रति स्नेह से भर गया. उन्होंने उससे कहा, “एक ही कमी है तुममें: जाओ, अपनी सारी संपत्ति बेचकर प्राप्‍त राशि गरीबों में बांट दो. धन तुम्हें स्वर्ग में प्राप्‍त होगा. लौटकर आओ और मेरा अनुगमन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शब्द सुनते ही उसका मुंह लटक गया. वह शोकित हृदय से लौट गया क्योंकि वह बड़ी संपत्ति का स्वामी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ने अपने आस-पास इकट्ठा शिष्यों से कहा, “परमेश्वर के राज्य में धनवानों का प्रवेश कितना कठिन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के इन विचारों से शिष्य चकित रह गए. एक बार फिर मसीह येशु ने उनसे कहा, “अज्ञानियो! कितना कठिन होगा! परमेश्वर के राज्य में प्रवेश!</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के राज्य में किसी धनवान के प्रवेश की अपेक्षा ऊंट का सुई के छेद में से पार हो जाना सरल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सुन शिष्य और भी अधिक चकित हो गए और मसीह येशु से पूछने लगे, “तब उद्धार किसका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उनकी ओर देखते हुए मसीह येशु ने कहा, “मनुष्यों के लिए तो यह असंभव है किंतु परमेश्वर के लिए नहीं—परमेश्वर के लिए सभी कुछ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पेतरॉस मसीह येशु से बोले, “हम तो अपना सब कुछ त्याग कर आपके पीछे हो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मसीह येशु ने उत्तर दिया, “मैं तुम पर एक अटल सच प्रकट कर रहा हूं: ऐसा कोई भी नहीं, जिसने मेरे तथा सुसमाचार के हित में अपने परिवार, भाई-बहन, माता-पिता, संतान या संपत्ति का त्याग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इस युग में उत्पीड़न के साथ प्रतिफल स्वरूप परिवार, भाई-बहन, माता-पिता, संतान तथा संपत्ति का सौ गुणा तथा आनेवाले समय में अनंत काल का जीवन प्राप्‍त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अनेक, जो पहले हैं अंतिम होंगे तथा जो अंतिम हैं वे पहले.”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येरूशलेम नगर की ओर जाते हुए मसीह येशु उन सबके आगे-आगे चल रहे थे. शिष्य चकित थे तथा पीछे चलनेवाले अन्य लोग डरे हुए थे. बारहों को अलग ले जाकर मसीह येशु ने उन्हें बताना प्रारंभ किया कि स्वयं उनके साथ क्या-क्या होना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“हम येरूशलेम नगर को जा रहे हैं, वहां मनुष्य के पुत्र को प्रधान पुरोहितों तथा शास्त्रियों के हाथों में सौंप दिया जाएगा. वे उस पर मृत्यु दंड की आज्ञा प्रसारित करेंगे तथा उसे गैर-यहूदियों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 सब उसका ठट्ठा उड़ाएंगे, उस पर थूकेंगे, कोड़े लगाएंगे, और उसकी हत्या कर देंगे तथा तीन दिन बाद वह मरे हुओं में से फिर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ज़ेबेदियॉस के दोनों पुत्र, याकोब तथा योहन, मसीह येशु के पास आकर विनती कर कहने लगे, “गुरुवर, हमारी इच्छा है कि हम आपसे जो भी विनती करें, आप उसे हमारे लिए पूरी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मसीह येशु ने उनसे पूछा, “क्या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“हमारी इच्छा है कि आपकी महिमा के समय में हम आपकी दायीं तथा बायीं ओर में बैठें,” उन्होंने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मसीह येशु ने उत्तर दिया, “तुम्हें तो यह मालूम ही नहीं कि तुम क्या मांग रहे हो. क्या तुममें वह प्याला पी सकते हो जिसे मैं पीने पर हूं, या तुम उस बपतिस्मा ले सकते हो, जो मैं लेनेवाला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उत्तर दिया, “अवश्य.” मसीह येशु ने उन्हें उत्तर दिया, “वह प्याला, जो मैं पिऊंगा, तुम भी पिओगे तथा तुम्हें वही बपतिस्मा दिया जाएगा, जो मुझे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किंतु किसी को अपने दायें या बायें पक्ष में बैठाना मेरा अधिकार नहीं है. ये स्थान उन्हीं के लिए सुरक्षित हैं, जिन्हें इनके लिए तैयार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यह सुन शेष दस शिष्य याकोब और योहन पर नाराज़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 सबको अपने पास बुलाकर मसीह येशु ने उनसे कहा, “वे, जो इस संसार में शासक हैं, अपने लोगों पर प्रभुता करते हैं तथा उनके बड़े अधिकारी उन पर अपना अधिकार दिखाया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किंतु तुम्हारे विषय में ऐसा नहीं है. तुममें जो बड़ा बनने का इच्छुक है, उसको तुम्हारा सेवक हो जाना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तुममें जो कोई श्रेष्ठ होना चाहता है, वह सबका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क्योंकि मनुष्य का पुत्र यहां इसलिये नहीं आया कि अपनी सेवा करवाए, परंतु इसलिये कि सेवा करे और अनेकों की छुड़ौती के लिए अपना जीवन बलिदान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इसके बाद मसीह येशु येरीख़ो नगर आए. जब वह अपने शिष्यों तथा एक विशाल भीड़ के साथ येरीख़ो नगर से निकलकर जा रहे थे, उन्हें मार्ग के किनारे बैठा हुआ एक अंधा व्यक्ति, तिमाऊ का पुत्र बारतिमाऊ, भीख मांगता हुआ मिला.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उसे यह मालूम हुआ कि वह यात्री नाज़रेथवासी मसीह येशु हैं, वह पुकारने लगा, “दावीद-पुत्र, येशु! मुझ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उनमें से अनेक उसे पुकारने से रोकने की भरपूर कोशिश करने लगे, किंतु वह और भी अधिक पुकारता गया, “दावीद की संतान, येशु! मुझ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मसीह येशु ने रुक कर आज्ञा दी, “उसे यहां लाओ!” तब उन्होंने उस अंधे व्यक्ति के पास जाकर उससे कहा, “उठो, आनंद मनाओ! प्रभु तुम्हें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अंधा व्यक्ति बाहरी वस्त्र फेंक, उछलकर खड़ा हो गया तथा मसीह येशु के पास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मसीह येशु ने उससे पूछा, “क्या चाहते हो मुझसे?” “अपनी आंखों की रोशनी दुबारा पाना चाहता हूं, रब्बी!” अंधे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मसीह येशु ने उसे आज्ञा दी, “जाओ, यह तुम्हारा विश्वास है, जिसके द्वारा तुम स्वस्थ हो गए हो.” उसी क्षण उस व्यक्ति की आंखों की रोशनी लौट आई और वह उनके पीछे चलने लगा.</w:t>
      </w:r>
      <w:r>
        <w:rPr>
          <w:lang w:val="hi_IN" w:bidi="hi_IN"/>
        </w:rPr>
      </w:r>
      <w:r>
        <w:rPr>
          <w:lang w:val="hi_IN" w:bidi="hi_IN"/>
        </w:rPr>
      </w:r>
    </w:p>
    <w:p>
      <w:pPr/>
      <w:r>
        <w:rPr>
          <w:lang w:val="hi_IN" w:bidi="hi_IN"/>
        </w:rPr>
      </w:r>
    </w:p>
    <w:p>
      <w:pPr>
        <w:pStyle w:val="Heading2"/>
      </w:pPr>
      <w:r>
        <w:rPr>
          <w:lang w:val="hi_IN" w:bidi="hi_IN"/>
        </w:rPr>
        <w:t>Mark 11:1</w:t>
      </w:r>
      <w:r>
        <w:rPr>
          <w:lang w:val="hi_IN" w:bidi="hi_IN"/>
        </w:rPr>
      </w:r>
    </w:p>
    <w:p>
      <w:pPr/>
      <w:r>
        <w:rPr>
          <w:lang w:val="hi_IN" w:bidi="hi_IN"/>
        </w:rPr>
      </w:r>
      <w:r>
        <w:rPr>
          <w:vertAlign w:val="superscript"/>
          <w:lang w:val="hi_IN" w:bidi="hi_IN"/>
        </w:rPr>
        <w:t>1</w:t>
      </w:r>
      <w:r>
        <w:rPr>
          <w:lang w:val="hi_IN" w:bidi="hi_IN"/>
        </w:rPr>
        <w:t xml:space="preserve"> जब वे येरूशलेम के पास ज़ैतून पर्वत के समीप बैथनियाह तथा बैथफ़गे गांव के पास पहुंचे, मसीह येशु ने अपने दो शिष्यों को यह आज्ञा देकर भेजा,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गांव में जाओ. वहां प्रवेश करने पर तुम्हें एक गधी का बच्चा बंधा हुआ दिखाई देगा, जिस पर अब तक कोई नहीं बैठा है. उसे खोलकर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तुमसे यह पूछे, ‘यह क्या कर रहे हो?’ तो तुम यह उत्तर देना, ‘प्रभु को इसकी ज़रूरत है, वह शीघ्र ही इसे लौटा देंगे.’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चले गए. उन्होंने गली में द्वार के पास गधी का एक बच्‍चे को बंधे देखा. उन्होंने उसे खोल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खड़े हुए कुछ व्यक्तियों ने यह देख उनसे पूछा, “क्यों खोल रहे हो इसे?”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उन्हें वही उत्तर दिया जैसा मसीह येशु ने उन्हें आदेश दिया था और उन लोगों ने उन्हें जाने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गधी के उस बच्‍चे को मसीह येशु के पास ले आए. उन्होंने अपने वस्त्र उस पर बिछा दिए और मसीह येशु उस पर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अनेकों ने मार्ग पर अपने वस्त्र बिछा दिए और कुछ ने नए पत्तों से लदी हुई डालियां, जो वे मैदान से काटकर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सब लोग, जो मसीह येशु के आगे-आगे तथा पीछे-पीछे चल रहे थे, नारे लगा रहे थे, “होशान्‍ना!” “धन्य हैं वह जो प्रभु के नाम में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“धन्य है हमारे कुलपिता दावीद का आगामी राज्य.” “सबसे ऊंचे स्वर्ग में होशान्‍ना!”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येरूशलेम नगर में प्रवेश करने पर मसीह येशु मंदिर में आए और वहां का सावधानीपूर्वक निरीक्षण करने के बाद उन्होंने बारहों के साथ बैथनियाह नगर की ओर चलना शुरू किया क्योंकि शाम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दूसरे दिन जब वे बैथनियाह से चले तो मसीह येशु को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दूर ही से उन्हें अंजीर का एक हरा-भरा पेड़ दिखाई दिया. वह उस पेड़ के पास आए कि कदाचित उन्हें उसमें कुछ मिल जाए किंतु वहां उन्हें पत्तियों के अतिरिक्त कुछ भी न मिला क्योंकि उसमें फल लगने का समय अभी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पेड़ से मसीह येशु ने कहा, “अब तुझसे कभी भी कोई फल न खाए!” शिष्य यह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येरूशलेम पहुंचे और मसीह येशु ने मंदिर में जाकर उन सभी को मंदिर से बाहर निकाल दिया, जो वहां लेनदेन कर रहे थे. साथ ही येशु ने साहूकारों की चौकियां उलट दीं और कबूतर बेचने वालों के आसनों को पलट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ने किसी को भी मंदिर में बेचने का सामान लेकर आने जाने की अनुमति न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शिक्षा देते हुए मसीह येशु ने कहा, “क्या पवित्र शास्त्र में तुमने यह नहीं पढ़ा: ‘सारे राष्ट्रों के लिए मेरा भवन प्रार्थना का भवन होगा’? और यहां तुमने इसे डाकुओं की ‘गुफ़ा बना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घटना के विषय में मालूम होने पर प्रधान पुरोहित तथा शास्त्री मसीह येशु की हत्या की युक्ति खोजने लगे. उन्हें भीड़ का भय था क्योंकि मसीह येशु की शिक्षा से भीड़ प्रभावित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संध्या होने पर मसीह येशु तथा उनके शिष्य नगर के बाहर चले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प्रातःकाल, जब वे वहां से आ रहे थे, उन्होंने उस अंजीर के पेड़ को जड़ से सूखा हुआ पाया.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पेतरॉस ने याद करते हुए कहा, “रब्बी देखिए! जिस पेड़ को आपने शाप दिया था, वह सूख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उत्तर में मसीह येशु ने कहा, “परमेश्वर में विश्वास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तुम पर एक अटल सत्य प्रकट कर रहा हूं: यदि तुम्हें विश्वास हो—संदेह तनिक भर भी न हो—तो तुम न केवल वह करोगे, जो इस अंजीर के पेड़ के साथ किया गया परंतु तुम यदि इस पर्वत को भी आज्ञा दोगे, ‘उखड़ जा और समुद्र में जा गिर!’ तो यह भी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तुमसे मुझे यह कहना है: प्रार्थना में विश्वास से तुम जो भी विनती करोगे, उनके लिए यह विश्वास कर लो कि वे तुम्हें प्राप्‍त हो गई हैं, तो वे तुम्हें प्रदान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जब तुम प्रार्थना करो और तुम्हारे हृदय में किसी के विरुद्ध कुछ हो, उसे क्षमा कर दो, जिससे तुम्हारे स्वर्गीय पिता भी तुम्हारे पाप क्षमा कर दें. [</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यदि तुम क्षमा नहीं करते हो तो तुम्हारे स्वर्गीय पिता भी तुम्हारे पाप क्षमा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इसके बाद वे दोबारा येरूशलेम नगर आए. जब मसीह येशु मंदिर परिसर में टहल रहे थे, प्रधान पुरोहित, शास्त्री तथा प्रवर (नेतागण) उनके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उनसे प्रश्न करने लगे, “किस अधिकार से तुम यह सब कर रहे हो? कौन है वह, जिसने तुम्हें यह सब करने का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मसीह येशु ने उन्हें उत्तर दिया, “आप लोगों से मैं भी एक प्रश्न करूंगा. जब आप मुझे उसका उत्तर देंगे तब मैं भी आपके इस प्रश्न का उत्तर दूंगा कि मैं किस अधिकार से यह सब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बताइए कि योहन का बपतिस्मा परमेश्वर की ओर से था या मनुष्यों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आपस में विचार-विमर्श करने लगे, “यदि हम यह कहते हैं कि वह परमेश्वर की ओर से था तो यह कहेगा, ‘तब आप लोगों ने उस पर विश्वास क्यों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यदि हम यह कहें, ‘मनुष्यों की ओर से’ ” वस्तुतः यह कहने में उन्हें जनसाधारण का भय था क्योंकि जनसाधारण योहन को भविष्यवक्ता मानता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मसीह येशु को उत्तर दिया, “हम नहीं जानते.” मसीह येशु ने उन्हें उत्तर दिया, “ठीक है, मैं भी तुम्हें यह नहीं बताता कि मैं ये सब किस अधिकार से कर रहा हूं.”</w:t>
      </w:r>
      <w:r>
        <w:rPr>
          <w:lang w:val="hi_IN" w:bidi="hi_IN"/>
        </w:rPr>
      </w:r>
      <w:r>
        <w:rPr>
          <w:lang w:val="hi_IN" w:bidi="hi_IN"/>
        </w:rPr>
      </w:r>
    </w:p>
    <w:p>
      <w:pPr/>
      <w:r>
        <w:rPr>
          <w:lang w:val="hi_IN" w:bidi="hi_IN"/>
        </w:rPr>
      </w:r>
    </w:p>
    <w:p>
      <w:pPr>
        <w:pStyle w:val="Heading2"/>
      </w:pPr>
      <w:r>
        <w:rPr>
          <w:lang w:val="hi_IN" w:bidi="hi_IN"/>
        </w:rPr>
        <w:t>Mark 12:1</w:t>
      </w:r>
      <w:r>
        <w:rPr>
          <w:lang w:val="hi_IN" w:bidi="hi_IN"/>
        </w:rPr>
      </w:r>
    </w:p>
    <w:p>
      <w:pPr/>
      <w:r>
        <w:rPr>
          <w:lang w:val="hi_IN" w:bidi="hi_IN"/>
        </w:rPr>
      </w:r>
      <w:r>
        <w:rPr>
          <w:vertAlign w:val="superscript"/>
          <w:lang w:val="hi_IN" w:bidi="hi_IN"/>
        </w:rPr>
        <w:t>1</w:t>
      </w:r>
      <w:r>
        <w:rPr>
          <w:lang w:val="hi_IN" w:bidi="hi_IN"/>
        </w:rPr>
        <w:t xml:space="preserve"> मसीह येशु ने उन्हें दृष्टान्तों के माध्यम से शिक्षा देना प्रारंभ किया: “एक व्यक्ति ने बगीचे में अंगूर की बेल लगाई, उसके चारों ओर बाड़ लगाई, उसमें रसकुंड खोदा, रक्षा करने का मचान बनाया और उसे किसानों को पट्टे पर देकर यात्रा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उपज के अवसर पर उसने अपने एक दास को उन किसानों के पास भेजा कि वह उनसे उपज का कुछ भाग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किसानों ने उस दास को पकड़ा, उसकी पिटाई की तथा उसे खाली हाथ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व्यक्ति ने फिर एक अन्य दास को भेजा. किसानों ने उसके सिर पर प्रहार कर उसे घायल कर दिया तथा उसके साथ शर्मनाक व्यवहार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व्यक्ति ने फिर एक और दास को उनके पास भेजा, जिसकी तो उन्होंने हत्या ही कर दी. उसने अन्य बहुत दासों को भेजे, उन्होंने कुछ को मारा-पीटा तथा बाकियों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उसके पास भेजने के लिए एक ही व्यक्ति शेष था—उसका प्रिय पुत्र. अंततः उसने उसे ही उनके पास भेज दिया. उसका विचार था, ‘वे मेरे पुत्र का तो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 किसानों ने आपस में विचार किया, ‘सुनो, यह वारिस है. यदि इसकी हत्या कर दें तो यह संपत्ति ही हमारी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उसकी हत्या कर दी और उसे बारी के बाहर निकालकर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बगीचे के स्वामी के सामने कौन सा विकल्प शेष रह गया है? वह आकर उन किसानों का नाश करेगा और उद्यान का पट्टा अन्य किसानों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तुमने पवित्र शास्त्र का यह लेख नहीं पढ़ा: “ ‘जिस पत्थर को राजमिस्त्रियों ने निकम्मा घोषित कर दिया था, वही कोने का मुख्य पत्थर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प्रभु की ओर से हुआ, और यह हमारी दृष्टि में अद्भुत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फलस्वरूप प्रधान पुरोहित तथा शास्त्री प्रभु येशु को पकड़ने की योजना में जुट गए, क्योंकि वे यह समझ गए थे कि प्रभु येशु ने उन पर ही यह दृष्टांत कहा है. किंतु उन्हें भीड़ का भय था. इसलिए इस अवसर पर वे मसीह येशु को छोड़ वहां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यहूदियों ने मसीह येशु के पास कुछ फ़रीसियों तथा हेरोदेस समर्थकों को भेजा कि मसीह येशु को उनकी ही किसी बात में फंसाया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आकर मसीह येशु से यह प्रश्न किया, “गुरुवर, यह तो हमें मालूम है कि आप एक सच्चे व्यक्ति हैं. आपको किसी के समर्थन की ज़रूरत नहीं है क्योंकि आप में पक्षपात है ही नहीं. आप पूरी सच्चाई में परमेश्वर संबंधी शिक्षा देते हैं. हमें यह बताइए: कयसर को कर देना व्यवस्था के अनुसार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कर दें या नहीं?” उनका पाखंड भांप कर मसीह येशु ने उनसे कहा, “क्यों मुझे फंसाने की युक्ति कर रहे हो? दीनार की मुद्रा लाकर मुझे दिखाओ.”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मसीह येशु के पास एक मुद्रा ले आए. मसीह येशु ने वह मुद्रा उन्हें दिखाते हुए उनसे प्रश्न किया, “यह छाप तथा नाम किसका है?” “कयसर का,”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मसीह येशु ने उनसे कहा, “जो कयसर का है, वह कयसर को दो और जो परमेश्वर का, वह परमेश्वर को.” यह सुन वे दंग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सदूकी लोग, जो पुनरुत्थान में विश्वास नहीं करते, प्रभु येशु के पास आए. उन्होंने उनसे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“गुरुवर, हमारे लिए मोशेह के निर्देश हैं यदि किसी निःसंतान पुरुष का पत्नी के रहते हुए निधन हो जाए तो उसका भाई उस स्त्री से विवाह कर अपने भाई के लिए संतान पैदा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संदर्भ में एक घटना इस प्रकार है: सात भाई थे. पहले ने विवाह किया और बिना संतान ही चल बसा.</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दूसरे भाई ने उसकी पत्नी से विवाह कर लिया, वह भी बिना संतान ही चल बसा. तीसरे भाई की भी यही स्थिति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सातों भाइयों की मृत्यु बिना संतान ही हो गई. इसके बाद उस स्त्री की भी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यह बताइए कि पुनरुत्थान पर वह किसकी पत्नी कहलाएगी? क्योंकि उसका विवाह तो सातों भाइयों से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ने उन्हें उत्तर दिया, “तुम्हारी इस भूल का कारण यह है कि तुमने न तो पवित्र शास्त्र के लेखों को समझा है और न ही परमेश्वर के सामर्थ्य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पुनरुत्थान में लोग न तो विवाहित होते हैं और न ही वहां विवाह कराये जाते हैं—वहां वे स्वर्गदूतों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जहां तक मरे हुओं के दुबारा जी उठने का प्रश्न है, क्या तुमने मोशेह के ग्रंथ में नहीं पढ़ा, जहां जलती हुई झाड़ी का वर्णन है? परमेश्वर ने मोशेह से कहा था, ‘मैं ही अब्राहाम का परमेश्वर, यित्सहाक का परमेश्वर तथा याकोब 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 लोग बड़ी गंभीर भूल में पड़े हैं! वह मरे हुओं के नहीं परंतु जीवितों 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समय एक शास्त्री वहां से जा रहा था. उसने उनका वार्तालाप सुन लिया. यह देख कि मसीह येशु ने उन्हें सटीक उत्तर दिया है, उसने मसीह येशु से पूछा, “सबसे बड़ी आज्ञा कौन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मसीह येशु ने उत्तर दिया, “सबसे बड़ी आज्ञा है: ‘सुनो, इस्राएलियो! प्रभु हमारे परमेश्वर अद्वितीय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 प्रभु तुम्हारे परमेश्वर से अपने सारे हृदय, सारे प्राण, सारे समझ तथा सारी शक्ति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दूसरी आज्ञा है, ‘तुम अपने पड़ोसी से अपने ही समान प्रेम करो.’ इनसे बढ़कर कोई और आज्ञा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शास्त्री ने मसीह येशु से कहा, “अति सुंदर, गुरुवर! आपका कहना हमेशा ही सत्य है. वही एकमात्र हैं—उनके अतिरिक्त और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तथा उनसे ही सारे हृदय, सारी समझ तथा सारी शक्ति से प्रेम करना, तथा अपने पड़ोसी से अपने समान प्रेम करना सभी होमबलियों तथा बलिदानों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मसीह येशु ने यह देखा कि उसने बुद्धिमानी से उत्तर दिया है, उन्होंने उससे कहा, “तुम परमेश्वर के राज्य से दूर नहीं हो.” इसके बाद किसी में भी उनसे और प्रश्न करने का साहस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मंदिर के आंगन, में शिक्षा देते हुए मसीह येशु ने उनके सामने यह प्रश्न रखा, “शास्त्री यह क्यों कहते हैं कि मसीह दावीद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दावीद ने, पवित्र आत्मा, में आत्मलीन हो कहा था: “ ‘प्रभु परमेश्वर ने मेरे प्रभु से कहा: “मेरी दायीं ओर बैठे रहो जब तक मैं तुम्हारे शत्रुओं को तुम्हारे अधीन न कर दूं.” ’</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स्वयं दावीद उन्हें प्रभु कहकर संबोधित कर रहे हैं इसलिये किस भाव में प्रभु दावीद के पुत्र हुए?” भीड़ उनके इस वाद-विवाद का आनंद 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आगे शिक्षा देते हुए मसीह येशु ने कहा, “उन शास्त्रियों से सावधान रहना, जो लंबे ढीले लहराते वस्त्र पहने हुए घूमा करते हैं, सार्वजनिक स्थलों पर सम्मानपूर्ण नमस्कार की आशा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 यहूदी सभागृहों में मुख्य आसन और दावतों में मुख्य स्थान पसंद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 विधवाओं के घर हड़प जाते हैं तथा मात्र दिखावे के उद्देश्य से लम्बी-लम्बी प्रार्थनाएं करते हैं. कठोर होगा इनका दंड!”</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मसीह येशु मंदिर के कोष के सामने बैठे हुए थे. वह देख रहे थे कि लोग मंदिर कोष में किस प्रकार दान दे रहे हैं. अनेक धनी लोग बड़ी-बड़ी राशि डाल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एक निर्धन विधवा भी वहां आई, और उसने तांबे की दो छोटे सिक्‍के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मसीह येशु ने अपने शिष्यों का ध्यान आकर्षित करते हुए कहा, “सच यह है कि इस निर्धन विधवा ने कोष में उन सभी से बढ़कर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क्योंकि शेष सभी ने तो अपने धन की बढ़ती में से दिया है, किंतु इस विधवा ने अपनी निर्धनता में से अपनी सारी संपत्ति ही दे दी—यह उसकी सारी जीविका थी.”</w:t>
      </w:r>
      <w:r>
        <w:rPr>
          <w:lang w:val="hi_IN" w:bidi="hi_IN"/>
        </w:rPr>
      </w:r>
      <w:r>
        <w:rPr>
          <w:lang w:val="hi_IN" w:bidi="hi_IN"/>
        </w:rPr>
      </w:r>
    </w:p>
    <w:p>
      <w:pPr/>
      <w:r>
        <w:rPr>
          <w:lang w:val="hi_IN" w:bidi="hi_IN"/>
        </w:rPr>
      </w:r>
    </w:p>
    <w:p>
      <w:pPr>
        <w:pStyle w:val="Heading2"/>
      </w:pPr>
      <w:r>
        <w:rPr>
          <w:lang w:val="hi_IN" w:bidi="hi_IN"/>
        </w:rPr>
        <w:t>Mark 13:1</w:t>
      </w:r>
      <w:r>
        <w:rPr>
          <w:lang w:val="hi_IN" w:bidi="hi_IN"/>
        </w:rPr>
      </w:r>
    </w:p>
    <w:p>
      <w:pPr/>
      <w:r>
        <w:rPr>
          <w:lang w:val="hi_IN" w:bidi="hi_IN"/>
        </w:rPr>
      </w:r>
      <w:r>
        <w:rPr>
          <w:vertAlign w:val="superscript"/>
          <w:lang w:val="hi_IN" w:bidi="hi_IN"/>
        </w:rPr>
        <w:t>1</w:t>
      </w:r>
      <w:r>
        <w:rPr>
          <w:lang w:val="hi_IN" w:bidi="hi_IN"/>
        </w:rPr>
        <w:t xml:space="preserve"> जब मसीह येशु मंदिर से बाहर निकल रहे थे, उनके एक शिष्य ने उनका ध्यान मंदिर परिसर की ओर खींचते हुए कहा, “देखिए, गुरुवर, कितने विशाल हैं ये पत्थर और कितने बड़े हैं ये भवन!”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मसीह येशु ने उससे कहा, “तुम्हें ये भवन बड़े लग रहे हैं! सच तो यह है कि एक दिन इन भवनों का एक भी पत्थर दूसरे पर रखा न दिखेगा—हर एक पत्थर भूमि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ज़ैतून पर्वत पर मंदिर की ओर मुख किए हुए बैठे थे. एकांत पाकर पेतरॉस, याकोब, योहन तथा आन्द्रेयास ने मसीह येशु से यह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“हमको यह बताइए कि यह कब घटित होगा तथा इन सबके निष्पादन (पूरा किया जाना) के समय का लक्षण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मसीह येशु ने यह वर्णन करना प्रारंभ किया: “इस विषय में सावधान रहना कि कोई तुम्हें भरमाने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मेरे नाम में अनेक यह दावा करते आएंगे, ‘मैं ही मसीह हूं’ और इसके द्वारा अनेकों को भरमा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युद्धों के विषय में तो सुनोगे ही साथ ही उनके विषय में उड़ते-उड़ते समाचार भी. ध्यान रहे कि तुम इससे घबरा न जाओ क्योंकि इनका होना अवश्य है—किंतु इसे ही अंत न समझ लेना.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राष्ट्र-राष्ट्र के तथा, राज्य-राज्य के विरुद्ध उठ खड़ा होगा. हर जगह अकाल पड़ेंगे तथा भूकंप आएंगे, किंतु ये सब घटनाएं प्रसववेदना का प्रारंभ मात्र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भी चौकस रहना. वे तुम्हें पकड़कर न्यायालय को सौंप देंगे, यहूदी सभागृहों में तुम्हें कोड़े लगाए जाएंगे, मेरे लिए तुम्हें शासकों तथा राजाओं के सामने प्रस्तुत किया जाएगा कि तुम उनके सामने मेरे गवाह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ज़रूरी है कि इसके पहले सभी राष्ट्रों में सुसमाचार का प्रचार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बंदी बनाए जाओ और तुम पर मुकद्दमा चलाया जाए तो यह चिंता न करना कि तुम्हें वहां क्या कहना है. तुम वही कहोगे, जो कुछ तुम्हें वहां उसी समय बताया जाएगा क्योंकि वहां तुम नहीं परंतु पवित्र आत्मा अपना पक्ष प्रस्तुत कर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“भाई अपने भाई को तथा पिता अपनी संतान को हत्या के लिए पकड़वाएगा. बालक अपने माता-पिता के विरुद्ध हो जाएंगे और उनकी हत्या का कारण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कारण सभी तुमसे घृणा करेंगे किंतु उद्धार वही पाएगा, जो अंत तक धीरज धरेगा तथा स्थिर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समय, जब तुम उस विनाशकारी घृणित वस्तु को ऐसे स्थान में खड़ी दिखे, जो उसका निर्धारित स्थान नहीं है—पाठक इसे समझ ले—तब वे, जो यहूदिया प्रदेश में हों पर्वतों पर भागकर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जो घर की छत पर हो, घर में से सामान लेने नीचे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जो खेत में हो, अपना कपड़ा लेने पीछे न लौटे.</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दयनीय होगी गर्भवती और शिशुओं को दूध पिलाती स्त्रियों की स्थिति!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प्रार्थना करते रहो, ऐसा न हो कि तुम्हें जाड़े में भागना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वह महाक्लेश काल होगा—ऐसा कि जो न तो सृष्टि के प्रारंभ से आज तक देखा गया, न ही इसके बाद दोबारा देखा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प्रभु द्वारा इसकी काल-अवधि घटाई न जाती, तो कोई भी जीवित न रहता. कुछ चुने हुए विशेष लोगों के लिए यह अवधि घटा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यदि कोई आकर तुम्हें सूचित करे, ‘सुनो-सुनो, मसीह यहां हैं,’ या ‘वह वहां हैं,’ तो विश्वास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अनेक झूठे मसीह तथा अनेक झूठे भविष्यवक्ता उठ खड़े होंगे. वे प्रभावशाली चमत्कार चिह्न दिखाएंगे तथा अद्भुत काम करेंगे कि यदि संभव हुआ तो परमेश्वर द्वारा चुने हुओं को भी भटका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सावधान रहना, मैंने समय से पूर्व ही तुम्हें इसकी चेतावनी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 दिनों में क्लेश के तुरंत बाद, “ ‘सूर्य अंधेरा हो जाएगा, और चंद्रमा प्रकाश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तथा आकाश से तारे नीचे गिरने लगेंगे. आकाशमंडल की शक्तियां हिलायी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आकाश में मनुष्य के पुत्र का चिह्न प्रकट होगा, और वे मनुष्य के पुत्र को आकाश में बादलों पर सामर्थ्य और प्रताप के साथ आता हुआ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मनुष्य का पुत्र अपने स्वर्गदूतों को भेजेगा, जो चारों दिशाओं से, पृथ्वी के एक छोर से आकाश के दूसरे छोर तक जाकर उनके चुने हुओं को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“अंजीर के पेड़ से शिक्षा लो: जब उसमें कोंपलें फूटने लगती और पत्तियां निकलने लगती हैं तो तुम जान लेते हो कि गर्मी का समय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प्रकार तुम जब भी इन सभी घटनाओं को देखो तो समझ लेना कि वह पास है—द्वार पर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सच्चाई तो यह है कि इन घटनाओं के हुए बिना इस युग का अंत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आकाश तथा पृथ्वी खत्म हो जाएंगे किंतु मेरे कहे हुए शब्द कभी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“वैसे उस दिन तथा उस समय के विषय में किसी को भी मालूम नहीं है—न स्वर्गदूतों को और न ही पुत्र को—परंतु मात्र पिता को ही यह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अब इसलिये कि तुम्हें उस विशेष क्षण के घटित होने के विषय में कुछ भी मालूम नहीं है, सावधान रहो, सतर्क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स्थिति ठीक वैसी ही है जैसी उस व्यक्ति की, जो अपनी सारी गृहस्थी अपने दासों को सौंपकर दूर यात्रा पर निकल पड़ा. उसने हर एक दास को भिन्‍न-भिन्‍न ज़िम्मेदारी सौंपी और द्वारपाल को भी सावधान रहने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 प्रकार तुम भी सावधान रहो क्योंकि तुम यह नहीं जानते कि घर का स्वामी लौटकर कब आएगा—शाम को, आधी रात या भोर को मुर्गे की बांग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ऐसा न हो कि उसका आना अचानक हो और तुम गहरी नींद में पाए जाओ.</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मैं तुमसे कह रहा हूं, वह सभी से संबंधित है: सावधान रहो.”</w:t>
      </w:r>
      <w:r>
        <w:rPr>
          <w:lang w:val="hi_IN" w:bidi="hi_IN"/>
        </w:rPr>
      </w:r>
      <w:r>
        <w:rPr>
          <w:lang w:val="hi_IN" w:bidi="hi_IN"/>
        </w:rPr>
      </w:r>
    </w:p>
    <w:p>
      <w:pPr/>
      <w:r>
        <w:rPr>
          <w:lang w:val="hi_IN" w:bidi="hi_IN"/>
        </w:rPr>
      </w:r>
    </w:p>
    <w:p>
      <w:pPr>
        <w:pStyle w:val="Heading2"/>
      </w:pPr>
      <w:r>
        <w:rPr>
          <w:lang w:val="hi_IN" w:bidi="hi_IN"/>
        </w:rPr>
        <w:t>Mark 14:1</w:t>
      </w:r>
      <w:r>
        <w:rPr>
          <w:lang w:val="hi_IN" w:bidi="hi_IN"/>
        </w:rPr>
      </w:r>
    </w:p>
    <w:p>
      <w:pPr/>
      <w:r>
        <w:rPr>
          <w:lang w:val="hi_IN" w:bidi="hi_IN"/>
        </w:rPr>
      </w:r>
      <w:r>
        <w:rPr>
          <w:vertAlign w:val="superscript"/>
          <w:lang w:val="hi_IN" w:bidi="hi_IN"/>
        </w:rPr>
        <w:t>1</w:t>
      </w:r>
      <w:r>
        <w:rPr>
          <w:lang w:val="hi_IN" w:bidi="hi_IN"/>
        </w:rPr>
        <w:t xml:space="preserve"> फ़सह तथा खमीर रहित रोटी के उत्सव के लिए मात्र दो दिन रह गए थे. प्रधान पुरोहित तथा शास्त्री इस खोज में थे कि मसीह येशु को पकड़कर गुप्‍त रूप से उनकी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उनका विचार था: “उत्सव के समय में नहीं, अन्यथा बलवा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बैथनियाह नगर आए. वहां वह पूर्व कोढ़ रोगी शिमओन नामक व्यक्ति के घर पर भोजन के लिए बैठे थे. एक स्त्री वहां संगमरमर के बर्तन में शुद्ध जटामांसी का अत्यंत कीमती इत्र ले आई. उसने उस बर्तन को तोड़ वह इत्र मसीह येशु के सिर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उपस्थित अतिथियों में से कुछ क्रुद्ध होकर आपस में बड़बड़ाने लगे, “क्यों कर दिया इसने इस इत्र का फिज़ूल खर्च?</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तीन सौ दीनार से भी अधिक दाम पर बेचकर वह राशि निर्धनों में बांटी जा सकती थी.” वे उस स्त्री को इसके लिए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मसीह येशु ने उनसे कहा, “छोड़ दो उसे! क्यों सता रहे हो उसे? उसने मेरे लिए एक सराहनीय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जहां तक निर्धनों का प्रश्न है, वे तो तुम्हारे साथ हमेशा ही रहेंगे. तुम उनकी सहायता तो कभी भी कर सकते हो, किंतु मैं तुम्हारे साथ हमेशा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उसके लिए संभव था, वह उसने किया है—उसने मेरी देह का अभिषेक मेरे अंतिम संस्कार के पहले ही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सच तो यह है कि सारे जगत में जहां कहीं यह सुसमाचार प्रचार किया जाएगा, इस स्त्री के इस कार्य का वर्णन भी इसकी याद में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कारियोतवासी यहूदाह ने, जो बारह शिष्यों में से एक था, मसीह येशु को पकड़वाने के उद्देश्य से प्रधान पुरोहितों से भेंट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इससे वे अत्यंत प्रसन्‍न हो गए और उसे धनराशि देने का वचन दिया. इसलिये यहूदाह एक अवसर के लिए देखता रहा कि वह किसी भी प्रकार सही अवसर पर मसीह येशु को पकड़वा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अखमीरी रोटी के उत्सव के पहले दिन, जो फ़सह बलि अर्पण की बेला होती थी, शिष्यों ने मसीह येशु से पूछा, “हम आपके लिए फ़सह कहां तैयार करें—आपकी इच्छा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 मसीह येशु ने अपने दो शिष्यों को इस निर्देश के साथ भेजा, “नगर में जाओ. तुम्हें जल का मटका ले जाता हुआ एक व्यक्ति मिलेगा. उसके पीछे-पीछे जाना.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जिस घर में प्रवेश करेगा, उसके घर के स्वामी से कहना, ‘गुरु ने पूछा है, “मेरा अतिथि कक्ष कहां है, जहां मैं अपने शिष्यों के साथ फ़सह खाऊं?”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स्वयं तुम्हें एक विशाल, तैयार तथा सुसज्जित ऊपरी कक्ष दिखा देगा. हमारे लिए वहीं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शिष्य चले गए. जब वे नगर पहुंचे, उन्होंने ठीक वैसा ही पाया जैसा प्रभु ने उनसे कहा था और वहां उन्होंने फ़सह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संध्या होने पर मसीह येशु अपने बारहों शिष्यों के साथ वहां आए.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वह भोजन पर बैठे हुए थे मसीह येशु ने उनसे कहा, “मैं तुम पर एक अटल सत्य प्रकट कर रहा हूं: तुममें से एक, जो मेरे साथ भोजन कर रहा है, मेरे साथ धोखा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अत्यंत दुःखी हो वे उनसे एक-एक कर यह पूछने लगे, “निःसंदेह वह मैं 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मसीह येशु ने उत्तर दिया, “है तो वह बारहों में से एक—वही, जो मेरे साथ कटोरे में रोटी डुबो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मनुष्य के पुत्र को तो, जैसा कि उसके विषय में पवित्र शास्त्र में लिखा है, जाना ही है; किंतु धिक्कार है उस व्यक्ति पर, जो मनुष्य के पुत्र के साथ धोखा करेगा. उस व्यक्ति के लिए अच्छा तो यही होता कि उसका जन्म ही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भोजन के लिए बैठे हुए मसीह येशु ने रोटी लेकर उसके लिए आभार धन्यवाद करते हुए उसे तोड़ा और उनमें बांटते हुए कहा, “लो, यह मेरा शरीर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मसीह येशु ने प्याला उठाया, उसके लिए धन्यवाद दिया, शिष्यों को दिया और सबने उसमें से पिया.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ने उनसे कहा, “यह वायदे का मेरा लहू है, जो अनेकों के लिए उंडेला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पर एक अटल सच्चाई प्रकट कर रहा हूं: जब तक परमेश्वर के राज्य में नया रस न पिऊं, दाख का रस तब तक मैं नहीं पिऊंगा.”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एक भक्ति गीत गाने के बाद वे ज़ैतून पर्वत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उनसे मसीह येशु ने कहा, “तुम सभी मेरा साथ छोड़कर चले जाओगे. जैसा कि इस संबंध में पवित्र शास्त्र का लेख है: “मैं चरवाहे का संहार करूंगा और झुंड की सभी भेड़ें तितर-बितर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पुनर्जीवित किए जाने के बाद मैं तुमसे पहले गलील प्रदेश पहुंच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पेतरॉस ने कहा, “सभी आपका साथ छोड़कर जाएं तो जाएं, किंतु मैं आपको कभी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मसीह येशु ने उनसे कहा, “मैं तुम पर एक अटल सत्य प्रकट कर रहा हूं; आज रात में ही, इससे पहले कि मुरगा दो बार बांग दे, तुम मुझे तीन बार नकार चुके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पेतरॉस दृढतापूर्वक कहते रहे, “यदि मुझे आपके साथ मृत्यु को अपनाना भी पड़े तो भी मैं आपको नहीं नकारूंगा.” अन्य सभी शिष्यों ने भी यही दोहराया.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गेतसेमनी नामक स्थान पर आए. मसीह येशु ने अपने शिष्यों से कहा, “जब तक मैं प्रार्थना कर रहा हूं, तुम यहीं ठहरो.”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अपने साथ पेतरॉस, याकोब तथा योहन को ले लिया. वह अत्यंत अधीर तथा व्याकुल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मसीह येशु ने उनसे कहा, “मेरे प्राण इतने व्याकुल हैं मानो मेरी मृत्यु हो रही हो. तुम यहीं ठहरो और जागते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उनसे थोड़ी ही दूर गए और भूमि पर गिरकर यह प्रार्थना करने लगे कि यदि संभव हो तो यह क्षण टल जाए.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प्रार्थना में उन्होंने कहा, “अब्बा! पिता! आपके लिए तो सभी कुछ संभव है. मेरे सामने रखे इस प्याले को हटा दीजिए. फिर भी मेरी नहीं, आपकी इच्छा के अनुरूप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मसीह येशु वहां लौटकर आए तो शिष्यों को सोता हुआ पाया. उन्होंने पेतरॉस से कहा, “शिमओन! सोए हुए हो! एक घंटा भी जागे न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सजग रहो, प्रार्थना करते रहो, ऐसा न हो कि तुम परीक्षा में पड़ जाओ. हां, निःसंदेह आत्मा तो तैयार है किंतु शरीर दुर्बल.”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उन्होंने दोबारा जाकर वही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दोबारा लौटकर आए तो देखा कि शिष्य सोए हुए हैं—क्योंकि उनकी पलकें बोझिल थी. उन्हें यह भी नहीं सूझ रहा था कि प्रभु को क्या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मसीह येशु तीसरी बार उनके पास आए तो उन्होंने उनसे कहा, “अभी भी सो रहे हो? सोते रहो और विश्राम करो! बहुत हो गया! वह क्षण आ गया है. देख लो कैसे मनुष्य का पुत्र पापियों के हाथों में सौंपा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उठो! यहां से चलें. देखो, जो मुझे पकड़वाने पर है, वह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मसीह येशु यह कह ही रहे थे, उसी क्षण यहूदाह, जो बारह शिष्यों में से एक था, आ पहुंचा. उसके साथ तलवार और लाठियां लिए हुए एक भीड़ भी थी. ये सब प्रधान पुरोहितों, शास्त्रियों तथा पुरनियों द्वारा भेजे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पकड़वानेवाले ने उन्हें यह संकेत दिया था: “मैं जिसे चूमूं, वही होगा वह. उसे पकड़कर सिपाहियों की सुरक्षा में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वहां पहुंचते ही यहूदाह सीधे मसीह येशु के पास गया और उनसे कहा, “रब्बी” और उन्हें चूम लिया.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 पर उन्होंने मसीह येशु को पकड़कर बांध लिया.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उनमें से, जो मसीह के साथ थे, एक ने तलवार खींची और महापुरोहित के दास पर प्रहार कर दिया जिससे उसका एक कान कट गया.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मसीह येशु ने भीड़ को संबोधित करते हुए कहा, “मुझे पकड़ने के लिए तुम तलवार और लाठियां लेकर आए हो मानो मैं कोई डाकू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मंदिर में शिक्षा देते हुए मैं प्रतिदिन तुम्हारे साथ ही होता था, तब तो तुमने मुझे नहीं पकड़ा किंतु अब जो कुछ घटित हो रहा है वह इसलिये कि पवित्र शास्त्र का लेख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सभी शिष्य मसीह येशु को छोड़ भाग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एक युवक था, जो मसीह येशु के पीछे-पीछे आ रहा था. उसने अपने शरीर पर मात्र एक चादर लपेटी हुई थी. जब उन्होंने उसे पकड़ना चाहा,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वह अपनी उस चादर को छोड़ नंगा ही भाग निकला.</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 मसीह येशु को महापुरोहित के सामने ले गए, वहां सभी प्रधान पुरोहित, वरिष्ठ नागरिक तथा शास्त्री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पेतरॉस दूर ही दूर, उनके पीछे-पीछे आ रहे थे और वह महापुरोहित के आंगन में भी आ गए. वह अधिकारियों के साथ बैठ गए और उनके साथ आग तापने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मसीह येशु को मृत्यु दंड देने की इच्छा लिए हुए प्रधान पुरोहित तथा पूरी महासभा मसीह येशु के विरुद्ध गवाह खोजने का यत्न कर रही थी किंतु इसमें वे विफल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निःसंदेह उनके विरुद्ध अनेक झूठे गवाह उठ खड़े हुए थे, किंतु उनकी गवाही मेल न खायी.</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तब कुछ ने मसीह येशु के विरुद्ध यह झूठी गवाही दी:</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“हमने इसे कहते सुना है: ‘मैं मनुष्य के द्वारा बनाए गए इस मंदिर को ढाह दूंगा और तीन दिन में एक दूसरा बना दूंगा, जो हाथ से बना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इस आरोप में भी उनके गवाह में समानता न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तब महापुरोहित उनके सामने खड़े हुए तथा मसीह येशु से पूछा, “क्या तुम्हें अपने बचाव में कुछ नहीं कहना है? ये सब तुम्हारे विरुद्ध क्या-क्या गवाही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किंतु मसीह येशु ने कोई उत्तर न दिया. वह मौन ही बने रहे. तब महापुरोहित ने उन पर व्यंग्य करते हुए पूछा, “क्या तुम ही मसीह हो—परम प्रधान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मसीह येशु ने उत्तर दिया, “जी हां, मैं हूं. आप मनुष्य के पुत्र को सर्वशक्तिमान के दायें पक्ष में आसीन तथा आकाश के बादलों पर लौटता हुआ देखेंगे.”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इस पर महापुरोहित ने अपने वस्त्र फाड़ते हुए कहा, “अब क्या ज़रूरत रह गई किसी अन्य गवाह की?</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तुम सभी ने परमेश्वर-निंदा सुन ली है. क्या विचार है तुम्हारा?” सबने एक मत से उन्हें मृत्यु दंड का भागी घोषित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कुछ ने उन पर थूकना प्रारंभ कर दिया. उनकी आंखों पर पट्टी बांधकर कुछ उन्हें घूंसे मारते हुए कहने लगे, “कर भविष्यवाणी!” और प्रहरियों ने उनके मुख पर थप्पड़ भी मारे.</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जब पेतरॉस नीचे आंगन में थे. महापुरोहित की एक सेविका वहां आई.</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उसे पेतरॉस वहां आग तापते हुए दिखे इसलिये वह उनकी ओर एकटक देखते हुए बोली, “तुम भी तो येशु नाज़री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पेतरॉस ने यह कहते हुए नकार दिया, “क्या कह रही हो! मैं इस विषय में कुछ नहीं जानता. मेरी समझ में कुछ नहीं आ रहा है,” और वह द्वार की ओर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एक बार फिर जब उस दासी ने उन्हें देखा तो आस-पास उपस्थित लोगों से दोबारा कहने लगी, “यह भी उन्हीं में से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पेतरॉस ने दोबारा नकार दिया. कुछ समय बाद उनके पास खड़े लोग ही पेतरॉस से कहने लगे, “इसमें तो कोई संदेह ही नहीं है कि तुम उनमें से एक हो क्योंकि तुम भी गलीलवासी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किंतु पेतरॉस धिक्कार कर शपथ खाते हुए कहने लगे, “तुम जिस व्यक्ति के विषय में कह रहे हो, उसे तो मैं जानता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उसी क्षण मुर्गे ने दूसरी बार बांग दी. पेतरॉस को मसीह येशु की वह पहले से कही हुए बात याद आई, “इसके पहले कि मुर्ग दो बार बांग दे, तुम तीन बार मुझे नकार चुके होंगे.” पेतरॉस फूट-फूटकर रोने लगे.</w:t>
      </w:r>
      <w:r>
        <w:rPr>
          <w:lang w:val="hi_IN" w:bidi="hi_IN"/>
        </w:rPr>
      </w:r>
      <w:r>
        <w:rPr>
          <w:lang w:val="hi_IN" w:bidi="hi_IN"/>
        </w:rPr>
      </w:r>
    </w:p>
    <w:p>
      <w:pPr/>
      <w:r>
        <w:rPr>
          <w:lang w:val="hi_IN" w:bidi="hi_IN"/>
        </w:rPr>
      </w:r>
    </w:p>
    <w:p>
      <w:pPr>
        <w:pStyle w:val="Heading2"/>
      </w:pPr>
      <w:r>
        <w:rPr>
          <w:lang w:val="hi_IN" w:bidi="hi_IN"/>
        </w:rPr>
        <w:t>Mark 15:1</w:t>
      </w:r>
      <w:r>
        <w:rPr>
          <w:lang w:val="hi_IN" w:bidi="hi_IN"/>
        </w:rPr>
      </w:r>
    </w:p>
    <w:p>
      <w:pPr/>
      <w:r>
        <w:rPr>
          <w:lang w:val="hi_IN" w:bidi="hi_IN"/>
        </w:rPr>
      </w:r>
      <w:r>
        <w:rPr>
          <w:vertAlign w:val="superscript"/>
          <w:lang w:val="hi_IN" w:bidi="hi_IN"/>
        </w:rPr>
        <w:t>1</w:t>
      </w:r>
      <w:r>
        <w:rPr>
          <w:lang w:val="hi_IN" w:bidi="hi_IN"/>
        </w:rPr>
        <w:t xml:space="preserve"> भोर होते ही प्रधान पुरोहितों, नेतागण तथा शास्त्रियों ने सारी महासभा का सत्र बुलाकर विचार किया और मसीह येशु को, जो अभी भी बंधे हुए थे, ले जाकर पिलातॉस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पिलातॉस ने मसीह येशु से पूछा, “क्या यहूदियों के राजा तुम हो?” मसीह येशु ने इसके उत्तर में कहा, “आपने सच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प्रधान पुरोहित मसीह येशु पर अनेक आरोप लगाते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पिलातॉस ने मसीह येशु से पूछा, “कोई उत्तर नहीं दोगे? देखो, ये लोग तुम पर आरोप पर आरोप लगाते चले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मसीह येशु ने कोई उत्तर न दिया. यह पिलातॉस के लिए आश्चर्य का विषय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उत्सव के अवसर पर वह किसी एक बंदी को, लोगों की विनती के अनुसार, छोड़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कारागार में बार-अब्बास नामक एक बंदी था. वह अन्य विद्रोहियों के साथ विद्रोह में हत्या के आरोप में बंदी बनाया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भीड़ ने पिलातॉस के पास जाकर उनकी प्रथापूर्ति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पिलातॉस ने उनसे पूछा, “अच्छा, तो तुम यह चाह रहे हो कि मैं तुम्हारे लिए यहूदियों के राजा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तक पिलातॉस को यह मालूम हो चुका था कि प्रधान पुरोहितों ने मसीह येशु को जलनवश पकड़वाया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प्रधान पुरोहितों ने भीड़ को उकसाया कि वे मसीह येशु के स्थान पर बार-अब्बास को छोड़ देने की विनती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पर पिलातॉस ने उनसे पूछा, “तो फिर मैं इसका क्या करूं, जिसे तुम यहूदियों का राजा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फिर चिल्लाए, “उसे क्रूस पर चढ़ाओ!”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पिलातॉस ने उनसे पूछा, “क्या अपराध किया है इसने?” इस पर वे उग्र हो बलपूर्वक चिल्लाते हुए बोले, “उसे क्रूस पर चढ़ाओ!”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भीड़ को संतुष्ट करने के उद्देश्य से पिलातॉस ने उनके लिए बार-अब्बास को विमुक्त कर दिया तथा मसीह येशु को कोड़े लगवाकर क्रूस-मृत्युदंड के लिए उनके हाथों में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येशु को सैनिक प्राइतोरियम अर्थात् किले के भीतर, महल के आंगन में ले गए और वहां उन्होंने सारी रोमी सैनिक टुकड़ी इकट्ठा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मसीह येशु को वहां ले जाकर बैंगनी रंग का वस्त्र पहना दिया तथा कांटों को गूंधकर मुकुट का रूप देकर उसे उनके ऊपर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उन्हें प्रणाम करके कहने लगे, “यहूदियों के राजा, आपकी जय!”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मसीह येशु के सिर पर सरकंडों से मारते जा रहे थे. इसके अतिरिक्त वे उन पर थूक रहे थे और उपहास में उनके सामने घुटने टेककर झुक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 उपहास कर चुके, उन्होंने वह बैंगनी वस्त्र उतार लिया और उनके वस्त्र उन्हें दोबारा पहना दिए और उन्हें क्रूस पर चढ़ाने के लिए ले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मार्ग में उन्हें कुरेनायॉस नगरवासी शिमओन नामक व्यक्ति मिला, जो अलेक्सान्दरॉस तथा रूफ़ॉस का पिता था, जिसे उन्होंने मसीह येशु का क्रूस उठाकर ले चलने के लिए विवश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मसीह येशु को लेकर गोलगोथा नामक स्थल पर आए, जिसका अर्थ है “खोपड़ी का स्थान.”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मसीह येशु को गन्धरस मिला हुआ दाखरस देना चाहा किंतु मसीह येशु ने उसे स्वीकार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उन्होंने मसीह येशु को क्रूस पर चढ़ा दिया. उन्होंने मसीह येशु के वस्त्र बांटने के लिए पासा फेंका कि वस्त्र किसे मिलें.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दिन का तीसरा घंटा था जब उन्होंने मसीह येशु को क्रूस पर चढ़ाया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उनके दोषपत्र पर लिखा था: 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मसीह येशु के साथ दो राजद्रोहियों को भी क्रूस पर चढ़ाया गया था—एक उनकी दायीं ओर, दूसरा बायीं ओर. [</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होने पर पवित्र शास्त्र का यह लेख पूरा हो गया: उसकी गिनती अपराधियों के साथ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आते जाते यात्री उपहास-मुद्रा में सिर हिला-हिला कर मज़ाक उड़ा रहे थे, “अरे ओ मंदिर को नाश कर, तीन दिन में उसको दुबारा बनानेवाले!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बचा ले अपने आपको—उतर आ क्रूस से!”</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प्रकार प्रधान पुरोहित भी शास्त्रियों के साथ मिलकर आपस में उनका उपहास कर रहे थे, “अन्यों को तो बचाता रहा, स्वयं को नहीं बचा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मसीह—यह इस्राएल का राजा, अभी क्रूस से नीचे उतरे, तो हम उसमें विश्वास कर लेंगे!” मसीह येशु के साथ क्रूस पर चढ़ाए गए राजद्रोही भी उनकी ऐसी ही निंदा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मध्याह्न सारे क्षेत्र पर अंधकार छा गया, जो तीन बजे तक छाया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नवें घंटे मसीह येशु ने ऊंचे शब्द में पुकारते हुए कहा, “एलोई, एलोई, लमा सबख़थानी?” जिसका अर्थ है, “मेरे परमेश्वर, मेरे परमेश्वर, आपने मुझे क्यों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पास खड़े व्यक्तियों में से कुछ ने यह सुनकर कहा, “अरे! सुनो-सुनो! एलियाह को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सुन एक व्यक्ति ने दौड़कर एक स्पंज को दाख के सिरके में डुबाकर उसे सरकंडे पर रख यह कहते हुए मसीह येशु को पीने के लिए दिया, “अब उसे छोड़ दो; चलो देखें, क्या एलियाह इसे क्रूस से नीचे उतारने आते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ऊंचे शब्द में पुकारने के साथ मसीह येशु ने अपने प्राण त्याग दिए.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मंदिर का पर्दा ऊपर से नीचे तक फटकर दो भागों में बट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क्रूस के सामने खड़े रोमी शताधिपति ने मसीह येशु को इस रीति से प्राण त्यागते देखकर कहा, “इसमें कोई संदेह नहीं कि यह व्यक्ति परमेश्वर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कुछ महिलाएं दूर खड़ी हुई यह सब देख रही थी. इनमें मगदालावासी मरियम, कनिष्ठ याकोब और योसेस की माता मरियम तथा शालोमे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मसीह येशु के गलील प्रवास के समय ये ही उनके पीछे चलते हुए उनकी सेवा करती रही थी. अन्य अनेक स्त्रियां भी थी, जो मसीह येशु के साथ येरूशलेम आई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 शब्बाथ के पहले का तैयारी का दिन था. शाम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अरिमथिया नगरवासी योसेफ़ ने, जो महासभा के प्रतिष्ठित सदस्य थे और स्वयं परमेश्वर के राज्य की प्रतीक्षा कर रहे थे, साहसपूर्वक पिलातॉस से मसीह येशु का शव ले जाने की अनुमति मांगी.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पिलातॉस को विश्वास नहीं हो रहा था कि मसीह येशु के प्राण निकल चुके हैं; इसलिये उसने शताधिपति को बुलाकर उससे प्रश्न किया कि क्या मसीह येशु 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शताधिपति से आश्वस्त होकर पिलातॉस ने योसेफ़ को मसीह येशु का शव ले जाने 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योसेफ़ ने एक कफ़न मोल लिया, मसीह येशु का शव उतारा, उसे कफ़न में लपेटा और चट्टान में खोदी गई एक कंदरा-क़ब्र में रखकर कब्र द्वार पर एक बड़ा पत्थर लुढ़का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मगदालावासी मरियम तथा योसेस की माता मरियम यह देख रही थी कि मसीह येशु के शव को कहां रखा गया था.</w:t>
      </w:r>
      <w:r>
        <w:rPr>
          <w:lang w:val="hi_IN" w:bidi="hi_IN"/>
        </w:rPr>
      </w:r>
      <w:r>
        <w:rPr>
          <w:lang w:val="hi_IN" w:bidi="hi_IN"/>
        </w:rPr>
      </w:r>
    </w:p>
    <w:p>
      <w:pPr/>
      <w:r>
        <w:rPr>
          <w:lang w:val="hi_IN" w:bidi="hi_IN"/>
        </w:rPr>
      </w:r>
    </w:p>
    <w:p>
      <w:pPr>
        <w:pStyle w:val="Heading2"/>
      </w:pPr>
      <w:r>
        <w:rPr>
          <w:lang w:val="hi_IN" w:bidi="hi_IN"/>
        </w:rPr>
        <w:t>Mark 16:1</w:t>
      </w:r>
      <w:r>
        <w:rPr>
          <w:lang w:val="hi_IN" w:bidi="hi_IN"/>
        </w:rPr>
      </w:r>
    </w:p>
    <w:p>
      <w:pPr/>
      <w:r>
        <w:rPr>
          <w:lang w:val="hi_IN" w:bidi="hi_IN"/>
        </w:rPr>
      </w:r>
      <w:r>
        <w:rPr>
          <w:vertAlign w:val="superscript"/>
          <w:lang w:val="hi_IN" w:bidi="hi_IN"/>
        </w:rPr>
        <w:t>1</w:t>
      </w:r>
      <w:r>
        <w:rPr>
          <w:lang w:val="hi_IN" w:bidi="hi_IN"/>
        </w:rPr>
        <w:t xml:space="preserve"> शब्बाथ समाप्‍त होते ही मगदालावासी मरियम, याकोब की माता मरियम तथा शालोमे ने मसीह येशु के शरीर को तेल से अभिषेक के उद्देश्य से सुगंध द्रव्य मोल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सप्‍ताह के पहले दिन भोर के समय जब सूर्य उदय हो ही रहा था, वे कब्र की गुफ़ा पर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आपस में यह विचार कर रही थी, “कब्र के द्वार पर से हमारे लिए पत्थर कौन हटाएगा?”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जब उन्होंने कब्र की ओर दृष्टि की तो पाया कि कब्र द्वार पर से पत्थर लुढ़का हुआ था, जबकि वह बहुत बड़ा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कब्र में प्रवेश करने पर उन्होंने दायीं ओर एक युवा व्यक्ति को बैठे हुए देखा, जो उज्जवल, सफ़ेद वस्त्रों में था. वे हैरान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व्यक्ति ने उन्हें बुलाकर कहा, “आश्चर्य मत कीजिए. आप यहां नाज़रेथवासी येशु को, जिन्हें क्रूस पर चढ़ाया गया था, खोज रही हैं. वह मरे हुओं में से जीवित हो गए हैं. वह यहां नहीं है. यह देखिए, यही है वह जगह, जहां उन्हें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अब उनके शिष्यों और पेतरॉस को यह सूचना दे दीजिए कि वह उनके पहले ही गलील प्रदेश पहुंच जाएंगे. उनसे आपकी भेंट वहीं होगी—ठीक वैसा ही जैसा उन्होंने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कांपते हुए तथा भौंचक्का वे बाहर आईं और कब्र की गुफ़ा से भागीं. डर के कारण उन्होंने किसी से कुछ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सप्‍ताह के पहले दिन तड़के मसीह येशु जीवित हुए, उन्होंने सबसे पहले स्वयं को मगदालावासी मरियम पर प्रकट किया, जिसमें से उन्होंने सात दुष्टात्माओं को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जाकर विलाप तथा रोते हुए अपने साथियों को इसका समाचार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इस पर विश्वास नहीं किया कि मसीह येशु अब जीवित हैं तथा मरियम ने उन्हें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मसीह येशु दो अन्यों पर भी, जब वे अपने गांव की ओर जा रहे थे, प्रकट 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इन्होंने जाकर अन्यों को भी इस विषय में बताया किंतु उन्होंने भी इस पर विश्वास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वह ग्यारह शिष्यों पर भी प्रकट हुए. वे सब चौकी पर बैठे हुए थे. उन्होंने शिष्यों के अविश्वास तथा मन की कठोरता की उल्लाहना की क्योंकि उन्होंने उनके जीवित होने के बाद देखनेवालों का विश्वास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येशु ने उन्हें आदेश दिया, “सारे जगत में जाकर सारी सृष्टि में सुसमाचार का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जिसने विश्वास किया है तथा जिसका बपतिस्मा हो चुका है, बचा रहेगा; किंतु वह, जिसने विश्वास नहीं किया है, दंडित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जिन्होंने विश्वास किया है, उन्हें ये अद्भुत चमत्कार चिह्न दिखाने की क्षमता प्रदान की जाएगी: मेरे नाम में वे दुष्टात्माओं को निकालेंगे, वे अन्य भाषाओं में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सांपों को अपने हाथों में ले लेंगे, घातक विष पी लेने पर भी उनकी कोई हानि न होगी और वे रोगियों पर हाथ रखेंगे और वे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प्रभु येशु जब उनसे यह कह चुके, वह स्वर्ग में उठा लिए गए. वहां वह परमेश्वर की दायीं ओर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शिष्य लौट गए तथा सभी जगह इसकी घोषणा की. प्रभु उनके साथ सक्रिय थे तथा वह अपनी प्रतिज्ञा की सच्चाई अद्भुत चमत्कारों के द्वारा करते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