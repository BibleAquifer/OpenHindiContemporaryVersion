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Kings 1:1</w:t>
      </w:r>
      <w:r>
        <w:rPr>
          <w:lang w:val="hi_IN" w:bidi="hi_IN"/>
        </w:rPr>
      </w:r>
    </w:p>
    <w:p>
      <w:pPr/>
      <w:r>
        <w:rPr>
          <w:lang w:val="hi_IN" w:bidi="hi_IN"/>
        </w:rPr>
      </w:r>
      <w:r>
        <w:rPr>
          <w:vertAlign w:val="superscript"/>
          <w:lang w:val="hi_IN" w:bidi="hi_IN"/>
        </w:rPr>
        <w:t>1</w:t>
      </w:r>
      <w:r>
        <w:rPr>
          <w:lang w:val="hi_IN" w:bidi="hi_IN"/>
        </w:rPr>
        <w:t xml:space="preserve"> अहाब की मृत्यु के बाद मोआब देश ने इस्राएल के विरुद्ध विद्रोह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अहज़्याह शमरिया नगर में अपने राजघराने के ऊपरी कमरे की जालीदार खिड़की से नीचे गिर पड़ा और बीमार हो गया. तब उसने दूतों को बुलवाया और उन्हें यह आदेश दिया, “जाओ और बाल-ज़बूब, एक्रोन के देवता से यह मालूम करो, क्या मैं अपनी इस रोगी अवस्था से ठीक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मगर याहवेह का दूत तिशबेवासी एलियाह से यह कह चुका था, “उठो, जाकर शमरिया के राजा के दूतों से भेंटकर उनसे कहना, ‘क्या इस्राएल राज्य में परमेश्वर नहीं हैं, कि तुम एक्रोन के देवता, बाल-ज़बूब से पूछताछ करने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अब याहवेह का संदेश यह है ‘अब तुम अपने बिछौने से, जिस पर तुम इस समय लेटे हुए हो, नीचे कभी न आ सकोगे—तुम्हारी मृत्यु तय है.’ ” यह सुन एलियाह चल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दूत राजा के पास लौटे, राजा ने उनसे प्रश्न किया, “तुम लौट क्यों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उत्तर दिया, “एक व्यक्ति हमसे भेंटकरने आया था, उसी ने हमें आदेश दिया, ‘राजा के पास लौट जाओ, जिसने तुम्हें भेजा है. उससे कहना, “यह याहवेह का संदेश है: क्या इस्राएल राज्य में परमेश्वर नहीं हैं, कि तुम एक्रोन के देवता, बाल-ज़बूब से पूछताछ करने जा रहे हो? इसलिये अब तुम जिस बिछौने पर लेटे हुए हो, उससे नीचे नहीं आओगे—तुम्हारी मृत्यु ज़रूर हो जाएगी!” ’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ने उनसे पूछा, “किस प्रकार का व्यक्ति था वह, जो तुमसे भेंटकरने आया था, जिसने तुमसे यह सब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उत्तर दिया, “वह बालों का एक वस्त्र पहिना हुआ था, और वह चमड़े का कमरबंध बांधा हुआ था.” राजा बोल उठा, “वह तिशबेवासी एलियाह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ने एक सेना के प्रधान को उसके पचास सैनिकों के साथ एलियाह के पास भेज दिया. सेना के प्रधान ने वहां जाकर देखा कि एलियाह पहाड़ी की चोटी पर बैठे हुए थे. सेना के प्रधान ने एलियाह से कहा, “परमेश्वर के जन, राजा का आदेश है, ‘नीचे उतर आओ.’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एलियाह ने सेना के प्रधान को उत्तर दिया, “यदि मैं वास्तव में परमेश्वर का जन हूं, तो आकाश से आग बरसे और तुम्हें और तुम्हारे पचासों को खत्म कर जाए.” उनका यह कहना खत्म होते ही आकाश से आग बरसी और सेना के प्रधान और उसके पचासों सैनिकों को चट कर गई.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राजा ने पचास सैनिकों की दूसरी टुकड़ी को उनके प्रधान के साथ एलियाह के पास भेजी. सेना के प्रधान ने एलियाह से कहा, “परमेश्वर के जन, यह राजा का आदेश है, ‘जल्द ही नीचे उतर आओ.’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एलियाह ने उसे उत्तर दिया, “यदि मैं सच में परमेश्वर का जन हूं, तो आकाश से आग बरसे और तुम्हें और तुम्हारे पचासों सैनिकों को चट कर जाए.” उसी समय आकाश से आग बरसी और उसे और उसके पचासों सैनिकों को चट कर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ने पचास सैनिकों की तीसरी टुकड़ी को उनके प्रधान के साथ एलियाह के पास भेजी. जब वह तीसरी पचास सैनिकों की टुकड़ी का प्रधान एलियाह के पास पहुंचा, उसने उनके आगे घुटने टेक दिए और उनसे विनती की, “परमेश्वर के जन, आपकी दृष्टि में मेरा और इन पचास सैनिकों का जीवन कीमती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आकाश से आग बरसी और मुझसे पहले आए दो सेना प्रधानों और उनके पचास-पचास सैनिकों को चट कर गई; मगर अब आपकी दृष्टि में मेरा जीवन कीमती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एलियाह को याहवेह के दूत ने आदेश दिया, “निड़र होकर उसके साथ चले जाओ.” तब एलियाह उठे और उसके साथ राजा के सामने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राजा को कहा, “याहवेह का संदेश यह है: आपने एक्रोन के देवता, बाल-ज़बूब से पूछताछ करने दूत भेजे थे, क्या इसलिये कि अब इस्राएल देश में कोई परमेश्वर न रहा, जिनसे उनकी इच्छा मालूम की जा सके? इसलिये आप जिस बिछौने पर लेटे हैं, उससे नीचे नहीं उतरेंगे; आपकी मृत्यु ज़रूर 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याहवेह की भविष्यवाणी के अनुसार, जो उन्होंने एलियाह के द्वारा की थी, अहज़्याह की मृत्यु हुई. इसलिये कि अहज़्याह के कोई पुत्र न था, उसकी जगह पर उसका भाई योराम राजा बन गया. यह यहूदिया के राजा यहोशाफ़ात के पुत्र यहोराम के शासनकाल का दूसरा साल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अहज़्याह द्वारा किए गए बाकी कामों का ब्यौरा इस्राएल के राजाओं की इतिहास पुस्तक में दिया गया है.</w:t>
      </w:r>
      <w:r>
        <w:rPr>
          <w:lang w:val="hi_IN" w:bidi="hi_IN"/>
        </w:rPr>
      </w:r>
      <w:r>
        <w:rPr>
          <w:lang w:val="hi_IN" w:bidi="hi_IN"/>
        </w:rPr>
      </w:r>
    </w:p>
    <w:p>
      <w:pPr/>
      <w:r>
        <w:rPr>
          <w:lang w:val="hi_IN" w:bidi="hi_IN"/>
        </w:rPr>
      </w:r>
    </w:p>
    <w:p>
      <w:pPr>
        <w:pStyle w:val="Heading2"/>
      </w:pPr>
      <w:r>
        <w:rPr>
          <w:lang w:val="hi_IN" w:bidi="hi_IN"/>
        </w:rPr>
        <w:t>2 Kings 2:1</w:t>
      </w:r>
      <w:r>
        <w:rPr>
          <w:lang w:val="hi_IN" w:bidi="hi_IN"/>
        </w:rPr>
      </w:r>
    </w:p>
    <w:p>
      <w:pPr/>
      <w:r>
        <w:rPr>
          <w:lang w:val="hi_IN" w:bidi="hi_IN"/>
        </w:rPr>
      </w:r>
      <w:r>
        <w:rPr>
          <w:vertAlign w:val="superscript"/>
          <w:lang w:val="hi_IN" w:bidi="hi_IN"/>
        </w:rPr>
        <w:t>1</w:t>
      </w:r>
      <w:r>
        <w:rPr>
          <w:lang w:val="hi_IN" w:bidi="hi_IN"/>
        </w:rPr>
        <w:t xml:space="preserve"> इसके पहले कि याहवेह आंधी में एलियाह को स्वर्ग में उठाते, एलियाह एलीशा के साथ गिलगाल से यात्रा पर निकल पड़े.</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एलियाह ने एलीशा से कहा, “अब तुम यहीं ठहरो, क्योंकि याहवेह ने मुझे बेथेल जाने का आदेश दिया है.” मगर एलीशा ने उन्हें उत्तर दिया, “जीवित याहवेह की शपथ और आपके जीवन की शपथ, मैं आपका साथ नहीं छोडूंगा.” तब वे दोनों ही बेथेल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बेथेल में भविष्यद्वक्ता मंडल के भविष्यद्वक्ता एलीशा के पास आकर उनसे पूछने लगे, “क्या आपको इस बात का पता है कि आज याहवेह आपके स्वामी को उठा लेने पर हैं?” “हां, मुझे मालूम है. आप चुप ही रहिए,” एलीशा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एलियाह ने एलीशा से कहा, “एलीशा, यहीं ठहरो, क्योंकि याहवेह मुझे येरीख़ो को भेज रहे हैं.” मगर एलीशा ने उनसे कहा, “जीवित याहवेह की शपथ, और आपकी शपथ, मैं आपका साथ नहीं छोडूंगा.” तब वे दोनों ही येरीख़ो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येरीख़ो में भविष्यद्वक्ता मंडल के भविष्यद्वक्ता एलीशा के पास आकर उनसे पूछने लगे, “क्या आपको इस बात का पता है कि आज याहवेह आपके स्वामी को आपसे उठा लेने पर हैं?” “हां, मुझे पता है, आप चुप ही रहिए,” एलीशा 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एलियाह ने एलीशा से कहा, “यहीं ठहरे रहो. याहवेह मुझे यरदन को भेज रहे हैं.” एलीशा ने एलियाह को उत्तर दिया, “जीवित याहवेह की शपथ, और आपकी शपथ, मैं आपका साथ नहीं छोडूंगा.” तब दोनों ही आगे बढ़ते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भविष्यद्वक्ता मंडल के पचास भविष्यद्वक्ता वहां उनके सामने कुछ ही दूरी पर खड़े हो गए. एलियाह और एलीशा यरदन तट पर खड़े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एलियाह ने अपनी चादर ली, उसे ऐंठ कर उससे यरदन के पानी पर वार किया. नदी का जल दाएं और बाएं दो भागों में बांटकर स्थिर हो गया, और वे दोनों सूखी ज़मीन पर चलते हुए पार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नदी के पार एलियाह ने एलीशा से कहा, “इसके पहले कि मैं तुमसे दूर कर दिया जाऊं, मुझे बताओ मैं तुम्हारे लिए क्या करूं.” एलीशा ने उन्हें उत्तर दिया, “यह, कि मुझे आपके आत्मा का दो गुणा भाग मिल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एलियाह ने कहा, “तुमने बहुत कठिन बात मांग ली है; फिर भी, उस समय पर, जब मैं तुमसे दूर किया जा रहा होऊंगा, अगर तुम मुझे देख लोगे, तब तुम्हारी इच्छा पूरी हो जाएगी; मगर यदि मैं ओझल हो जाऊं, तब तुम्हारी इच्छा पूरी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वे इस तरह बातचीत करते हुए आगे बढ़ ही रहे थे, उन्हें आग के रथ और आग के घोड़े दिखाई दिए, जिन्होंने उन दोनों को अलग कर दिया. एलियाह बवंडर में होते हुए स्वर्ग में उठा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एलीशा यह सब देख रहे थे. वह चिल्ला उठे, “मेरे पिता! मेरे पिता! और इस्राएल के रथ और सारथी!” इसके बाद एलीशा ने उन्हें फिर कभी न देखा. तब एलीशा ने अपने वस्त्र पकड़े और उन्हें फाड़कर दो भागों में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बाद उन्होंने एलियाह की देह से नीचे गिरी चादर को उठा लिया, और लौटकर यरदन के तट पर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एलियाह की उस चादर से, जो एलियाह की देह पर से गिर गई थी, जल पर प्रहार किया और यह कहा, “एलियाह के परमेश्वर याहवेह कहां हैं?” जब उन्होंने जल पर वार किया तो यरदन का जल दाएं और बाएं बंट गया और एलीशा पार निकल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येरीख़ो में भविष्यद्वक्ता मंडल के भविष्यवक्ताओं ने एलीशा को आते देखा, वे कह उठे, “एलियाह की स्वर्गीय शक्ति एलीशा को मिल चुकी है.” वे सब एलीशा से भेंटकरने आ गए, और उनका अभिनंदन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उन्हें सुझाया, “देखिए, अब आपकी सेवा में पचास बलवान पुरुष हैं. आप इन्हें अनुमति दे दीजिए, कि वे आपके स्वामी को खोजें. यह संभव है कि याहवेह के आत्मा ने उन्हें ले जाकर किसी पहाड़ या किसी घाटी में छोड़ दिया हो.” एलीशा ने उत्तर दिया, “कोई ज़रूरत नहीं, उन्हें भेजने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मगर वे हठ करते रहे, यहां तक कि संकोच में आकर एलीशा कह बैठे, “ठीक है, जाओ.” उन्होंने पचास बलवान युवाओं को भेज दिया. वे तीन दिन तक खोजते रहे, मगर असफल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लौट आए. उस समय एलीशा येरीख़ो में ही थे. उन्हें देख एलीशा ने उनसे कहा, “मैंने पहले ही न कहा था, ‘मत जाओ?’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नगरवासियों ने एलीशा से विनती की, “हमारे स्वामी, देखिए, इस नगर की स्थिति सुखद है, यह आप भी देख रहे हैं, मगर यहां पानी सही नहीं है, साथ ही ज़मीन भी उपजाऊ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एलीशा ने आदेश दिया, “एक नए बर्तन में नमक डालकर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एलीशा झरने के निकट गए, नमक उसमें डाल दिया और यह घोषित किया, “यह याहवेह द्वारा भेजा हुआ संदेश है, ‘मैंने इस जल को ठीक कर दिया है. इसके बाद इस जल से न तो किसी की मृत्यु होगी, और न किसी का गर्भपात.’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आज तक उस झरने से शुद्ध जल ही निकल रहा है, जैसा एलीशा द्वारा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एलीशा वहां से बेथेल चले गए. जब वह मार्ग में ही थे, नगर से कुछ बच्‍चे वहां आ गए और एलीशा का मज़ाक उड़ाते हुए कहने लगे, “ओ गंजे, निकल जा यहां से, निकल जा गंजे!”</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एलीशा पीछे मुड़े और जब उनकी नज़र उन बालकों पर पड़ी, उन्होंने उन्हें याहवेह के नाम में शाप दिया. उसी समय बंजर भूमि में से दो रीछनियां बाहर निकल आईं और उन बयालीस बच्चों को फाड़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से वह कर्मेल पर्वत को गए और फिर शमरिया को लौट गए.</w:t>
      </w:r>
      <w:r>
        <w:rPr>
          <w:lang w:val="hi_IN" w:bidi="hi_IN"/>
        </w:rPr>
      </w:r>
      <w:r>
        <w:rPr>
          <w:lang w:val="hi_IN" w:bidi="hi_IN"/>
        </w:rPr>
      </w:r>
    </w:p>
    <w:p>
      <w:pPr/>
      <w:r>
        <w:rPr>
          <w:lang w:val="hi_IN" w:bidi="hi_IN"/>
        </w:rPr>
      </w:r>
    </w:p>
    <w:p>
      <w:pPr>
        <w:pStyle w:val="Heading2"/>
      </w:pPr>
      <w:r>
        <w:rPr>
          <w:lang w:val="hi_IN" w:bidi="hi_IN"/>
        </w:rPr>
        <w:t>2 Kings 3:1</w:t>
      </w:r>
      <w:r>
        <w:rPr>
          <w:lang w:val="hi_IN" w:bidi="hi_IN"/>
        </w:rPr>
      </w:r>
    </w:p>
    <w:p>
      <w:pPr/>
      <w:r>
        <w:rPr>
          <w:lang w:val="hi_IN" w:bidi="hi_IN"/>
        </w:rPr>
      </w:r>
      <w:r>
        <w:rPr>
          <w:vertAlign w:val="superscript"/>
          <w:lang w:val="hi_IN" w:bidi="hi_IN"/>
        </w:rPr>
        <w:t>1</w:t>
      </w:r>
      <w:r>
        <w:rPr>
          <w:lang w:val="hi_IN" w:bidi="hi_IN"/>
        </w:rPr>
        <w:t xml:space="preserve"> यहूदिया के राजा यहोशाफ़ात के शासनकाल के अठारहवें साल में अहाब का पुत्र यहोराम शमरिया में राजा हो गया, और उसने बारह साल तक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दृष्टि में उसका व्यवहार गलत था; हालांकि उतना नहीं जैसा उसके पिता और माता का था; क्योंकि उसने अपने पिता द्वारा बनवाए हुए बाल के खंभों को हटा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भी वह नेबाथ के पुत्र यरोबोअम के उन पापों में लगा रहा, जिन्हें करने के लिए वह इस्राएल को उकसाता रहा. वह इनसे दूर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मेषा मोआब का राजा भेड़ पालता था. उसे इस्राएल के राजा को हर साल एक लाख मेमने और एक लाख भेड़ों का ऊन देना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अहाब की मृत्यु होते ही मोआब के राजा ने इस्राएल के विरुद्ध विद्रोह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राजा यहोराम शमरिया से बाहर निकल पड़ा और उसने सारी इस्राएली सेना को इकट्ठी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उसने जाकर यहूदिया के राजा यहोशाफ़ात को यह संदेश भेजा, “मोआब का राजा मेरे विरुद्ध विद्रोह पर उतर आया है. क्या मोआब से युद्ध में आप मेरा साथ देंगे?” यहोशाफ़ात ने उत्तर दिया, “ज़रूर मैं आपके साथ हूं. जो मेरे सैनिक हैं, वे आपके भी सैनिक हैं. मेरे घोड़े आपके घोड़े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यहोशाफ़ात ने पूछा, “हमें किस दिशा से हमला करना है?” यहोराम ने उत्तर दिया, “एदोम के बंजर भूमि के मार्ग से.”</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इस्राएल के राजा के साथ यहूदिया और एदोम के राजा भी शामिल हो गए. वे सात दिन तक घूम-घूमकर चलते रहे. इसमें न तो सैनिकों के पीने के लिए पानी मिला और न साथ चल रहे पशुओं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देख इस्राएल का राजा मन में कहने लगा, “हाय! ऐसा लग रहा है याहवेह ने तीन राजा मोआब को सौंप देने के लिए इकट्ठा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यहोशाफ़ात ने उससे पूछा, “क्या यहां याहवेह का कोई भविष्यद्वक्ता नहीं है, कि हम उसके द्वारा याहवेह की इच्छा मालूम कर सकें?” इस्राएल के राजा के एक सेवक ने उत्तर दिया, “शाफात के पुत्र एलीशा यहीं रहते हैं, जो एलियाह के हाथों को धुलाया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यहोशाफ़ात कह उठे, “उनके पास याहवेह का संदेश पहुंचता है.” तब इस्राएल का राजा, यहूदिया का राजा और एदोम का राजा, तीनों ही एलीशा से मिलने के लिए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एलीशा ने इस्राएल के राजा से कहा, “मेरा और आपका कोई संबंध नहीं है. जाइए अपने पिता और अपनी माता के भविष्यवक्ताओं के पास.” इस्राएल के राजा ने उन्हें उत्तर दिया, “नहीं! खुद याहवेह ने तीन राजाओं को मोआब के अधीन कर देने के लिए ही इकट्ठा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एलीशा ने उत्तर दिया, “जीवित याहवेह की शपथ, मैं जिनके सामने खड़ा रहता हूं; अगर मेरे मन में यहूदिया के राजा यहोशाफ़ात के लिए आदर न होता, तो मैं न तो तुम्हें देखना चाहता और न ही तुम्हारी ओर दृष्टि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अब मेरे लिए एक बजानेवाले का इंतजाम किया जाए.” जब बजाने वाला बजाने लगा, एलीशा को याहवेह की ओर से शक्ति मिली.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एलीशा ने कहना शुरू किया, “याहवेह का संदेश यह है, ‘इस घाटी को खाइयों में बदल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यह याहवेह की घोषणा है, तुम्हें न तो हवा दिखाई देगी और न ही बारिश; फिर भी घाटी पानी से भर जाएगी, कि तुम्हें पीने के लिए पानी मिल जाए; तुम्हें, तुम्हारे घोड़ों को और तुम्हारे सभी पशुओं को भी.</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नज़रों में यह बहुत ही आसान सा काम है. याहवेह मोआबियों को भी आपके अधीन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अलावा तुम हर एक गढ़नगर और प्रमुख नगर पर हमला करोगे, हर एक अच्छे पेड़ को गिरा दोगे, सारे पानी के स्रोतों को बंद कर दोगे और हर एक उपजाऊ खेत को पत्थरों से पाट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अगली सुबह को, जब बलि चढ़ाने का समय हुआ, यह देखा गया कि एदोम प्रदेश की दिशा से पानी बहने लगा और सारा इलाका पानी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मोआब देश की प्रजा ने यह सुना कि राजा उनसे युद्ध करने आए हैं, तो बालक से लेकर बूढ़े तक को, जो हथियार उठा सकते थे, बुलवाया गया और उन सबको नगर सीमा पर खड़ा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सुबह को सूरज उगने के समय, जागने पर, जब मोआबवासियों की दृष्टि सूरज से चमकते जल पर पड़ी, तो वह जल उन्हें लहू सा दिखाई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आपस में कहने लगे, “यह खून है! लगता है राजा आपस में ही लड़ पड़े और एक दूसरे को मार चुके हैं. तब तो हे मोआबियों चलो, लूट का सामान उठाने!”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मगर जब वे इस्राएलियों की छावनी तक पहुंचे, इस्राएली सेना ने उठकर मोआबी सेना को मारना शुरू कर दिया. तब मोआबी पीठ दिखाकर भागने लगे. इस्राएली सेना मोआबियों को मारते हुए मोआबियों के देश तक प्रवेश करती गई, और मोआबियों को मारती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प्रकार उन्होंने नगर खत्म कर दिए और हर एक व्यक्ति ने बढ़ते हुए अच्छी-अच्छी उपजाऊ भूमि पर पत्थर डालकर खेतों को पाट दिया. इसी तरह उन्होंने सारे जल के स्रोत बंद कर दिए और सभी उत्तम, हरे-भरे पेड़ों को गिरा दिया. अब कीर-हेरासेथ की ज़मीन पर पत्थर ही पत्थर दिखाई दे रहे थे. वे, जो गोफन का इस्तेमाल कर रहे थे, उन्होंने कीर-हेरासेथ को घेरकर उस पर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मोआब के राजा ने यह पाया कि उसकी सेना हार रही है, उसने 700 तलवारधारी सैनिकों को साथ लेकर एदोम के राजा की ओर बड़ी शक्ति के साथ हमला किया, मगर वे अपने लक्ष्य में असफल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मोआब के राजा ने अपने उत्तराधिकारी, जेठे पुत्र को नगर की शहरपनाह पर बलि के रूप में चढ़ा दिया. इससे उनमें इस्राएली सेना के विरुद्ध बड़ा क्रोध छा गया और वे अपने देश लौट गए.</w:t>
      </w:r>
      <w:r>
        <w:rPr>
          <w:lang w:val="hi_IN" w:bidi="hi_IN"/>
        </w:rPr>
      </w:r>
      <w:r>
        <w:rPr>
          <w:lang w:val="hi_IN" w:bidi="hi_IN"/>
        </w:rPr>
      </w:r>
    </w:p>
    <w:p>
      <w:pPr/>
      <w:r>
        <w:rPr>
          <w:lang w:val="hi_IN" w:bidi="hi_IN"/>
        </w:rPr>
      </w:r>
    </w:p>
    <w:p>
      <w:pPr>
        <w:pStyle w:val="Heading2"/>
      </w:pPr>
      <w:r>
        <w:rPr>
          <w:lang w:val="hi_IN" w:bidi="hi_IN"/>
        </w:rPr>
        <w:t>2 Kings 4:1</w:t>
      </w:r>
      <w:r>
        <w:rPr>
          <w:lang w:val="hi_IN" w:bidi="hi_IN"/>
        </w:rPr>
      </w:r>
    </w:p>
    <w:p>
      <w:pPr/>
      <w:r>
        <w:rPr>
          <w:lang w:val="hi_IN" w:bidi="hi_IN"/>
        </w:rPr>
      </w:r>
      <w:r>
        <w:rPr>
          <w:vertAlign w:val="superscript"/>
          <w:lang w:val="hi_IN" w:bidi="hi_IN"/>
        </w:rPr>
        <w:t>1</w:t>
      </w:r>
      <w:r>
        <w:rPr>
          <w:lang w:val="hi_IN" w:bidi="hi_IN"/>
        </w:rPr>
        <w:t xml:space="preserve"> भविष्यद्वक्ता मंडल के भविष्यवक्ताओं में से एक की पत्नी ने एलीशा की दोहाई दी, “आपके सेवक, मेरे पति की मृत्यु हो चुकी है. आपको मालूम ही है कि आपके सेवक के मन में याहवेह के लिए कितना भय था. अब हालत यह है कि जिसका वह कर्ज़दार था वह मेरे दोनों पुत्रों को अपने दास बनाने के लिए आ खड़ा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एलीशा ने उससे पूछा, “मैं तुम्हारे लिए क्या करूं? बताओ क्या-क्या बाकी रह गया है तुम्हारे घर में?” उस स्त्री ने उत्तर दिया, “आपकी सेविका के घर में अब तेल का एक पात्र के अलावा कुछ भी बचा नहीं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एलीशा ने उससे कहा, “जाओ और अपने सभी पड़ोसियों से खाली बर्तन मांग लाओ और ध्यान रहे कि ये बर्तन गिनती में कम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उन्हें ले तुम अपने पुत्रों के साथ कमरे में चली जाना और दरवाजा बंद कर लेना. तब इन सभी बर्तनों में तेल उण्डेलना शुरू करना. जो जो बर्तन भर जाएं उन्हें अलग रखते जाना.”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वह वहां से चली गई. अपने पुत्रों के साथ कमरे में जाकर उसने दरवाजा बंद कर लिया. वह बर्तनों में तेल उंडेलती गई और पुत्र उसके सामने खाली बर्तन लाते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सारे बर्तन भर चुके, उसने अपने पुत्र से कहा, “और बर्तन ले आओ!” पुत्र ने इसके उत्तर में कहा, “अब कोई बर्तन नहीं है.” तब तेल की धार थम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परमेश्वर के जन को इस बात की ख़बर दे दी. और परमेश्वर के जन ने उस स्त्री को आदेश दिया, “जाओ, यह तेल बेचकर अपना कर्ज़ भर दो.” जो बाकी रह जाए, उससे तुम और तुम्हारे पुत्र गुज़ारा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एक दिन एलीशा शूनेम नाम के स्थान पर गए. वहां एक धनी स्त्री रहती थी. उसने एलीशा को विनती करके भोजन पर बुलाया. इसके बाद जब कभी एलीशा वहां से जाते थे, वहीं रुक कर भोजन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 स्त्री ने अपने पति से कहा, “सुनिए, अब तो मैं यह समझ गई हूं कि यह व्यक्ति, जो हमेशा इसी मार्ग से जाया करते हैं, परमेश्वर के पवित्र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छत पर दीवारें उठाकर एक छोटा कमरा बना लें, उनके लिए वहां एक बिछौना, एक मेज़ एक कुर्सी और एक दीपक रख दें, कि जब कभी वह यहां आएं, वहां ठहर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दिन एलीशा वहां आए और उन्होंने उस कमरे में जाकर आराम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अपने सेवक गेहज़ी से कहा, “शूनामी स्त्री को बुला लाओ.” वह आकर उनके सामने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एलीशा ने गेहज़ी को आदेश दिया, “उससे कहो, ‘देखिए, आपने हम दोनों का ध्यान रखने के लिए यह सब कष्ट किया है; आपके लिए क्या किया जा सकता है? क्या आप चाहती हैं कि किसी विषय में राजा के सामने आपकी कोई बात रखी जाए, या सेनापति से कोई विनती की जाए?’ ” उस स्त्री ने उत्तर दिया, “मैं तो अपनों ही के बीच में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उन्होंने पूछा, “तब इस स्त्री के लिए क्या किया जा सकता है?” गेहज़ी ने उत्तर दिया, “उसके कोई पुत्र नहीं है, और उसके पति ढलती उम्र के व्यक्ति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एलीशा ने कहा, “उसे यहां बुलाओ.” जब वह स्त्री आकर द्वार पर खड़ी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एलीशा ने उससे कहा, “अगले साल इसी मौसम में लगभग इसी समय तुम्हारी गोद में एक पुत्र होगा.” वह स्त्री कहने लगी, “नहीं, मेरे स्वामी! परमेश्वर के जन, अपनी सेविका को झूठी आशा न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स्त्री ने गर्भधारण किया और अगले साल उसी समय वसन्त के मौसम में उसने एक पुत्र को जन्म दिया—ठीक जैसा एलीशा ने उससे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बड़ा होता हुआ वह बालक, एक दिन कटनी कर रहे मजदूरों के बीच अपने पिता के पास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अचानक उसने अपने पिता से कहा, “अरे, मेरा सिर! मेरा सिर!” पिता ने अपने सेवक को आदेश दिया, “इसे इसकी माता के पास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सेवक ने उस बालक को उठाया और उसकी माता के पास ले गया. वह बालक दोपहर तक अपनी माता की गोद में ही बैठा रहा और वहीं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स्त्री ने बालक को ऊपर ले जाकर उस परमेश्वर के जन के बिछौने पर लिटा दिया और दरवाजा बंद करके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उसने अपने पति को यह संदेश भेजा, “मेरे पास अपना एक सेवक और गधा भेज दीजिए कि मैं जल्दी ही परमेश्वर के जन से भेंटकर लौट आऊं.”</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पति ने प्रश्न किया, “तुम आज ही क्यों जाना चाह रही हो? आज न तो नया चांद है, और न ही शब्बाथ.” उसका उत्तर था, “सब कुछ कुशल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उसने गधे को तैयार किया और अपने सेवक को आदेश दिया, “गधे को तेज हांको! मेरे लिए रफ़्तार धीमी न होने पाए, जब तक मैं इसके लिए आदेश न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वह चल पड़ी और कर्मेल पर्वत पर परमेश्वर के जन के घर तक पहुंच गई. जब परमेश्वर के जन ने उसे अपनी ओर आते देखा, उन्होंने अपने सेवक गेहज़ी से कहा, “वह देखो! शूनामी स्त्री!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तुरंत उससे मिलने के लिए दौड़ो और उससे पूछो, ‘क्या आप सकुशल हैं? क्या आपके पति सकुशल हैं? क्या आपका पुत्र सकुशल है?’ ” उसने उसे उत्तर दिया, “सभी कुछ सकुशल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जैसे ही वह पर्वत पर परमेश्वर के जन के पास पहुंची, उसने एलीशा के पैर पकड़ लिए. जब गेहज़ी उसे हटाने वहां पहुंचा, परमेश्वर के जन ने उससे कहा, “ऐसा कुछ न करो, क्योंकि इसका मन भारी दर्द से भरा हुआ है. इसके बारे में मुझे याहवेह ने कोई सूचना नहीं दी है, इसे गुप्‍त 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उस स्त्री ने कहना शुरू किया, “क्या अपने स्वामी से पुत्र की विनती मैंने की थी? क्या मैंने न कहा था, ‘मुझे झूठी आशा न दीजिए?’ ”</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एलीशा ने गेहज़ी को आदेश दिया, “कमर कस लो और अपने साथ मेरी लाठी ले लो और चल पड़ो! मार्ग में अगर कोई मिले तो उससे हाल-चाल जानने के लिए न रुकना. यदि तुम्हें कोई नमस्कार करे तो उसका उत्तर न देना. जाकर मेरी लाठी उस बालक के मुंह पर रख देना.”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बालक की माता ने एलीशा से कहा, “जीवित याहवेह की शपथ और आपकी शपथ, मैं आपके बिना न लौटूंगी!” तब एलीशा उठे और उस स्त्री के साथ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गेहज़ी ने आगे-आगे जाकर बालक के मुंह पर लाठी टिका दी, मगर वहां न तो कोई आवाज सुनाई दिया गया और न ही उसमें जीवन का कोई लक्षण दिखाई दिया. तब गेहज़ी ने लौटकर एलीशा को ख़बर दी, “बालक तो जागा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एलीशा ने घर में प्रवेश किया, वह मरा हुआ बालक उनके ही बिछौने पर ही लिटाया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एलीशा कमरे के भीतर चले गए और दरवाजा बंद कर लिया, वे दोनों बाहर ही थे. एलीशा ने याहवेह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वह जाकर बालक के ऊपर लेट गए. उन्होंने अपना मुख बालक के मुख पर रखा, उनकी आंखें बालक की आंखों पर थी और उनके हाथ बालक के हाथों पर. जब वह उस बालक पर लेट गए, तब बालक के शरीर में गर्मी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वह नीचे उतरे और घर के भीतर ही टहलते रहे. तब वह दोबारा बिछौने पर चढ़ गए और बालक पर लेट गए. इससे उस बालक को सात बार छींक आई और उसने आंखें खोल दीं.</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एलीशा ने गेहज़ी को पुकारा और आदेश दिया, “शूनामी स्त्री को बुलाओ.” तब गेहज़ी ने उसे पुकारा. जब वह भीतर आई, उन्होंने उस स्त्री से कहा, “उठा लो अपने पुत्र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आई और भूमि की ओर झुककर एलीशा के पैरों पर गिर पड़ी. इसके बाद उसने अपने पुत्र को गोद में उठाया और वहां से चली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एलीशा दोबारा गिलगाल नगर को लौट गए. इस समय देश में अकाल फैला था. भविष्यद्वक्ता मंडल इस समय उनके सामने बैठा हुआ था. एलीशा ने अपने सेवक को आदेश दिया, “एक बड़े बर्तन में भविष्यद्वक्ता मंडल के लिए भोजन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एक भविष्यद्वक्ता ने बाहर जाकर खेतों में से कुछ साग-पात इकट्ठा किया. वहीं उसे एक जंगली लता भी दिखाई दी, जिससे उसने बड़ी संख्या में जंगली फल इकट्ठा कर लिए. उसने इन्हें काटकर पकाने के बर्तन में डाल दिया. उसे यह मालूम न था कि ये फल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परोसने के लिए भोजन निकाला गया और जैसे ही उन्होंने भोजन खाना शुरू किया, वे चिल्ला उठे, “परमेश्वर के जन, इस हांड़ी में मौत है!” वे भोजन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एलीशा ने आदेश दिया, “थोड़ा आटा ले आओ.” उन्होंने उस आटे को उस बर्तन में डाला और कहा, “अब इसे इन्हें परोस दो, कि वे इसे खा सके.” बर्तन का भोजन खाने योग्य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बाल-शालीशाह नामक स्थान से एक व्यक्ति ने आकर परमेश्वर के जन को उपज के प्रथम फल से बनाई गई बीस जौ की रोटियां और बोरे में कुछ बालें लाकर भेंट में दीं. एलीशा ने आदेश दिया, “यह सब भविष्यद्वक्ता मंडल के भविष्यवक्ताओं में बांट दिया जाए कि वे भोजन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सेवक ने प्रश्न किया, “यह भोजन सौ व्यक्तियों के सामने कैसे रखा जाए?” एलीशा ने अपना आदेश दोहराया, “यह भोजन भविष्यद्वक्ता मंडल के भविष्यवक्ताओं को परोस दो, कि वे इसे खा सकें, क्योंकि यह याहवेह का संदेश है, ‘उनके खा चुकने के बाद भी कुछ भोजन बाकी रह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सेवक ने भोजन परोस दिया. वे खाकर तृप्‍त हुए और कुछ भोजन बाकी भी रह गया; जैसा याहवेह ने कहा था.</w:t>
      </w:r>
      <w:r>
        <w:rPr>
          <w:lang w:val="hi_IN" w:bidi="hi_IN"/>
        </w:rPr>
      </w:r>
      <w:r>
        <w:rPr>
          <w:lang w:val="hi_IN" w:bidi="hi_IN"/>
        </w:rPr>
      </w:r>
    </w:p>
    <w:p>
      <w:pPr/>
      <w:r>
        <w:rPr>
          <w:lang w:val="hi_IN" w:bidi="hi_IN"/>
        </w:rPr>
      </w:r>
    </w:p>
    <w:p>
      <w:pPr>
        <w:pStyle w:val="Heading2"/>
      </w:pPr>
      <w:r>
        <w:rPr>
          <w:lang w:val="hi_IN" w:bidi="hi_IN"/>
        </w:rPr>
        <w:t>2 Kings 5:1</w:t>
      </w:r>
      <w:r>
        <w:rPr>
          <w:lang w:val="hi_IN" w:bidi="hi_IN"/>
        </w:rPr>
      </w:r>
    </w:p>
    <w:p>
      <w:pPr/>
      <w:r>
        <w:rPr>
          <w:lang w:val="hi_IN" w:bidi="hi_IN"/>
        </w:rPr>
      </w:r>
      <w:r>
        <w:rPr>
          <w:vertAlign w:val="superscript"/>
          <w:lang w:val="hi_IN" w:bidi="hi_IN"/>
        </w:rPr>
        <w:t>1</w:t>
      </w:r>
      <w:r>
        <w:rPr>
          <w:lang w:val="hi_IN" w:bidi="hi_IN"/>
        </w:rPr>
        <w:t xml:space="preserve"> अराम के राजा की सेना का सेनापति नामान, एक अद्भुत प्रतिभा का व्यक्ति था. वह राजा का प्रियजन और आदर के योग्य व्यक्ति था, क्योंकि उसके द्वारा याहवेह ने अराम को विजय दिलाई थी. वह पराक्रमी, वीर योद्धा था, मगर उसे कुष्ठ रोग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मौके पर, जब अराम के सैनिकों ने छापा मारा, वे इस्राएल देश से एक कम उम्र की लड़की अपने साथ ले गए. यह लड़की नामान की पत्नी की सेविका के रूप में काम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लड़की ने अपनी स्वामिनी से कहा, “भला होता कि स्वामी उस भविष्यद्वक्ता से मिल सकते, जो शमरिया में रहते हैं. वह स्वामी के कुष्ठ रोग को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नामान ने अपने स्वामी, राजा के सामने इस तरह इसका ब्यौरा किया, “इस्राएल से लाई गई एक लड़की ने मुझे ऐसा-ऐसा बताया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अराम के राजा ने नामान से कहा, “तुम इसी समय वहां चले जाओ. मैं तुम्हें इस्राएल के राजा के लिए एक पत्र दिए देता हूं.” तब नामान ने प्रस्थान किया. उसने अपने साथ भेंट में देने के लिए लगभग साढ़े तीन सौ किलो चांदी, सत्तर किलो सोना और दस जोड़ी कीमती वस्त्र रख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अपने साथ इस्राएल के राजा को अराम के राजा द्वारा लिखा गया पत्र ले गया था जिसमें इस प्रकार लिखा गया था, “जब यह पत्र आपके हाथों में पहुंचेगा, आप यह समझ लें, कि मैं अपने सेवक नामान को आपके पास भेज रहा हूं, कि आप इसे इसके कुष्ठ रोग से शुद्ध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इस्राएल के राजा ने यह पत्र पढ़ा, उसने अपने कपड़े फाड़ते हुए कहा, “क्या मैं परमेश्वर हूं, जो किसी के प्राण लूं या किसी को दोबारा जीवित करूं, कि यह व्यक्ति कुष्ठरोगी की शुद्धि के लिए मुझसे विनती कर रहा है? ज़रा रुक कर विचार तो करो, और देख लो कि यह मुझसे झगड़ने का बहाना ढूंढ़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मगर जब परमेश्वर के जन एलीशा को राजा द्वारा अपने कपड़े फाड़े जाने की घटना के बारे में मालूम हुआ, उन्होंने राजा को यह संदेश भेजा, “आपने क्यों अपने कपड़े फाड़ दिए हैं? अब आप उससे कहिए कि नामान आकर मुझसे भेंट करे, कि उसे यह मालूम हो जाए कि इस्राएल देश में एक भविष्यद्वक्ता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नामान अपने घोड़ों और रथों सहित एलीशा के दरवाजे पर जा खड़ा हुआ.</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एलीशा ने दूत द्वारा नामान को यह संदेश दिया, “जाकर यरदन नदी में सात बार नहा लो. तुम्हारा शरीर पहले के समान स्वस्थ हो जाएगा और तुम शुद्ध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 नामान बहुत ही क्रोधित हो वहां से लौट गया. वह मन में सोच रहा था: “देखो तो, मैं विचार कर रहा था, भविष्यद्वक्ता ज़रूर बाहर आएंगे, मेरे पास आ खड़े होकर याहवेह, अपने परमेश्वर के नाम की दोहाई देंगे, मेरी रोगी देह पर अपना हाथ लहराएंगे और इस प्रकार मेरे कुष्ठ रोग को ठीक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अरे, क्या दमेशेक की अबाना और फारपर नदियां इस्राएल के जल से कहीं ज्यादा अच्छी नहीं हैं? क्या मैं उनमें नहाकर शुद्ध न हो सकता था?” तब नामान वहां से बड़े ही क्रोध में भरकर लौटने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देख उसके सेवक उसके पास आ उससे कहने लगे, “पिताश्री! यदि भविष्यद्वक्ता ने आपको कोई भारी काम करने का आदेश दिया होता, तो क्या आप वह न करते? उन्होंने तो सिर्फ यह कहा है, ‘जाकर स्‍नान करो और शुद्ध हो जाओ.’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 नामान गया, यरदन नदी में सात बार डुबकी लगाई—जैसा परमेश्वर के जन ने आदेश दिया था—उसकी देह छोटे बालक के समान हो चुकी थी; वह शुद्ध हो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नामान अपने सारे झुण्ड़ के साथ लौटकर परमेश्वर के जन के घर पर गया और घर के सामने खड़ा हो भविष्यद्वक्ता को संबोधित कर कहने लगा, “सुनिए, अब मैं जान गया हूं कि सारी पृथ्वी पर इस्राएल के परमेश्वर के अलावा कोई दूसरा परमेश्वर नहीं है. तब अपने सेवक की ओर से यह भेंट स्वीकार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मगर एलीशा ने उत्तर दिया, “जीवित याहवेह की शपथ, मैं जिनका सेवक हूं, मैं कुछ भी स्वीकार नहीं करूंगा.” नामान विनती करता रहा मगर एलीशा इनकार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अंत में नामान ने कहा, “अच्छा, अगर और कुछ नहीं तो आपके सेवक को दो खच्चरों के बोझ के बराबर की यहां की मिट्टी ले जाने दी जाए, क्योंकि अब इसके बाद आपका सेवक याहवेह के अलावा किसी भी पराए देवता को न होमबलि चढ़ाएगा और न ही बलि.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विषय में याहवेह मुझे, आपके सेवक को क्षमा करें, जब मेरे स्वामी आराधना के लिए रिम्मोन में आराधना भवन को जाते हैं, उन्हें मेरी बांह के सहारे की ज़रूरत होती है. मुझे भी रिम्मोन के भवन में सिर झुकाना पड़ जाता है. इस बारे में याहवेह अपने सेवक को क्षमा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एलीशा ने नामान से कहा, “आप याहवेह की शांति में यहां से विदा हो जाइए.” नामान वहां से कुछ ही दूर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जन एलीशा के सेवक गेहज़ी ने मन में विचार किया, “मेरे स्वामी ने तो भेंट स्वीकार न करके अरामवासी नामान को यों ही छोड़ दिया है. जीवित याहवेह की शपथ, मैं दौड़कर उसके पीछे जाऊंगा और उससे कुछ तो ले ही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गेहज़ी नामान के पीछे दौड़ा. जब नामान को लगा कि कोई उसके पीछे दौड़ा आ रहा है, वह अपने रथ से उतर पड़ा, कि उससे भेंट करे. नामान ने गेहज़ी से पूछा, “सब कुशल तो है 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गेहज़ी ने उत्तर दिया, “हां, सब कुशल है. स्वामी ने मुझे आपसे यह विनती करने भेजा है: ‘एफ्राईम के पहाड़ी इलाके से भविष्यवक्ताओं के दो युवक यहां आ गए हैं. कृपया मुझे उन्हें भेंट में देने के लिए एक तालन्त चांदी और दो जोड़ी अच्छे कपड़े दे दीजिए.’ ”</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नामान ने उत्तर दिया, “एक ही क्यों? आप खुशी से दो तालन्त चांदी ले जाइए.” और नामान ने साग्रह दो थैलों में दो तालन्त चांदी और दो जोड़े वस्त्र बांध दिए और यह सब अपने दो सेवकों को दिया, जिसे लेकर वे गेहज़ी के आगे-आगे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 पहाड़ी तक पहुंचे, गेहज़ी ने थैले उनसे लेकर अपने घर में रख लिए और उन दोनों को विदा कर दिया, और वे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गेहज़ी जाकर अपने स्वामी के सामने खड़ा हो गया. एलीशा ने गेहज़ी से पूछा, “कहां गया था, गेहज़ी?” उसने उत्तर दिया, “आपका सेवक कहीं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मगर एलीशा ने उससे कहा, “क्या मेरी आत्मा वहां न थी, जब वह व्यक्ति तुमसे भेंटकरने लौटकर तुम्हारी ओर आया था? क्या धन और वस्त्र लेने के लिए सही मौका यही था, कि जैतून के बगीचे, अंगूर के बगीचे, भेड़ें, बैल, दास-दासियां पाई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नामान का कुष्ठ रोग तुम पर और तुम्हारे वंशजों पर स्थायी रूप से आ जाएगा.” तब वह एलीशा के सामने हिम के समान सफेद, घोर कुष्ठरोगी होकर बाहर चला गया.</w:t>
      </w:r>
      <w:r>
        <w:rPr>
          <w:lang w:val="hi_IN" w:bidi="hi_IN"/>
        </w:rPr>
      </w:r>
      <w:r>
        <w:rPr>
          <w:lang w:val="hi_IN" w:bidi="hi_IN"/>
        </w:rPr>
      </w:r>
    </w:p>
    <w:p>
      <w:pPr/>
      <w:r>
        <w:rPr>
          <w:lang w:val="hi_IN" w:bidi="hi_IN"/>
        </w:rPr>
      </w:r>
    </w:p>
    <w:p>
      <w:pPr>
        <w:pStyle w:val="Heading2"/>
      </w:pPr>
      <w:r>
        <w:rPr>
          <w:lang w:val="hi_IN" w:bidi="hi_IN"/>
        </w:rPr>
        <w:t>2 Kings 6:1</w:t>
      </w:r>
      <w:r>
        <w:rPr>
          <w:lang w:val="hi_IN" w:bidi="hi_IN"/>
        </w:rPr>
      </w:r>
    </w:p>
    <w:p>
      <w:pPr/>
      <w:r>
        <w:rPr>
          <w:lang w:val="hi_IN" w:bidi="hi_IN"/>
        </w:rPr>
      </w:r>
      <w:r>
        <w:rPr>
          <w:vertAlign w:val="superscript"/>
          <w:lang w:val="hi_IN" w:bidi="hi_IN"/>
        </w:rPr>
        <w:t>1</w:t>
      </w:r>
      <w:r>
        <w:rPr>
          <w:lang w:val="hi_IN" w:bidi="hi_IN"/>
        </w:rPr>
        <w:t xml:space="preserve"> भविष्यवक्ताओं के दल ने एलीशा से विनती की, “सुनिए, आपके द्वारा हमारे लिए ठहराया गया घर अब छोटा पड़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आज्ञा दीजिए कि हम सब यरदन नदी के तट पर जाएं और हममें से हर एक वहां से एक-एक बल्ली काटे और हम वहां अपने लिए घर बनाएंगे.” एलीशा ने आज्ञा दे दी, “जाओ.”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उनमें से एक ने एलीशा से विनती की, “अपने सेवकों के साथ चलने की कृपा कीजिए.” एलीशा ने हां कह दिया, “अच्छा, मैं तुम्हारे साथ चलूंगा.”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वह उनके साथ चले गए. जब वे यरदन के तट पर आए, उन्होंने पेड़ काटना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उनमें से एक भविष्यद्वक्ता बल्ली काट रहा था तब उसकी कुल्हाड़ी की फाल पानी में जा गिरी. वह भविष्यद्वक्ता चिल्ला उठा, “ओह, मेरे स्वामी! वह तो उधार की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परमेश्वर के जन ने उससे पूछा, “किस जगह पर गिरी है वह?” जब उसने उन्हें वह जगह दिखाई, भविष्यद्वक्ता ने एक छड़ी काटी और उस जगह पर फेंक दी. लोहे की वह फाल पानी पर तैरने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एलीशा ने उसे आदेश दिया, “इसे उठा लो.” तब उसने हाथ बढ़ाकर उसे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मौके पर, जब अराम का राजा इस्राएल से युद्ध करता था, उसने अपने सेवकों की सलाह के अनुसार निर्णय लिया, “मेरा तंबू अमुक जगह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के जन ने इस्राएल के राजा को यह संदेश भेजा: “सावधान रहिए! अरामी सेना वहीं पहुंच रही है, तब उस स्थान के निकट से होकर न जाइएगा.”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राजा उसी स्थान को अपनी सेना भेजा करता था, जिसके विषय में उसे परमेश्वर के जन द्वारा सूचना मिली थी. इस प्रकार उसे चेतावनी मिलती रहती थी, फलस्वरूप वह अपने आपकी सुरक्षा कर लेता था. यह अनेक बार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इससे अराम के राजा का मन बहुत ही घबरा गया. उसने अपने सेवकों की सभा बुलाकर उनसे प्रश्न किया, “क्या, आप लोग मुझे यह बताएंगे कि हममें से कौन है, जो इस्राएल के राजा की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सेवक ने उत्तर दिया, “कोई भी नहीं, महाराज. हां, इस्राएल में एक भविष्यद्वक्ता है—एलीशा, वह इस्राएल के राजा को आपके द्वारा आपके कमरे में कहे गए शब्दों तक की सूचना दे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अराम के राजा ने आदेश दिया, “जाओ. मालूम करो कहां है यह भविष्यद्वक्ता, कि मैं सैनिक भेज उसे पकड़वा सकूं.” राजा को सूचित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“महाराज, वह भविष्यद्वक्ता दोथान में छिपा हुआ है.” राजा ने उस स्थान के लिए घोड़े, रथ और एक बड़ी सैनिक टुकड़ी भेज दी. रात में वहां पहुंचकर उन्होंने उस नगर को घेर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तड़के जब परमेश्वर के जन का सेवक जागा, उसने बाहर जाकर देखा कि सेना, घोड़े और रथ नगर को घेरे हुए हैं. सेवक कह उठा, “हाय, मेरे स्वामी! अब हम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एलीशा ने उत्तर दिया, “डरो मत! क्योंकि वे, जो हमारे साथ हैं, गिनती में उनसे अधिक हैं, जो उनके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एलीशा ने यह प्रार्थना की: “याहवेह, कृपा कर इसे दृष्टि दीजिए, कि यह देख सके.” तब याहवेह ने उस युवा सेवक को दृष्टि दी और उसने देखा एलीशा के चारों ओर पहाड़ घोड़ों और अग्निरथों से भरा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अरामी सेना एलीशा को पकड़ने के लिए आगे बढ़ी, एलीशा ने याहवेह से यह प्रार्थना की: “कृपा कर इन लोगों की दृष्टि छीन लीजिए.” तब एलीशा की प्रार्थना के अनुसार याहवेह ने उन्हें अंधा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 एलीशा ने कहा, “न तो यह वह मार्ग है और न ही यह वह नगर. मेरे पीछे आओ, मैं तुम्हें उस व्यक्ति तक ले जाऊंगा, जिसे तुम खोज रहे हो.” तब एलीशा ने उन्हें शमरिया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ही उन्होंने शमरिया में प्रवेश किया, एलीशा ने प्रार्थना की, “याहवेह इन व्यक्तियों की दृष्टि लौटा दीजिए कि अब ये देख सकें.” तब याहवेह ने उन्हें दृष्टि प्रदान की. उन्होंने देखा और पाया कि वे शमरिया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जैसे ही इस्राएल के राजा ने उन्हें देखा, वह एलीशा से कहने लगा, “मेरे पिताजी, क्या, हम उन पर वार करें? बताइए, क्या हम उन पर वार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एलीशा ने उत्तर दिया, “तुम्हारा उन पर हमला करना सही न होगा. क्या, उन बंदियों की हत्या की जाती है, जिन्हें तुम तलवार और धनुष के द्वारा बंदी बनाते हो? उन्हें भोजन परोसो कि वे खा-पीकर तृप्‍त हो जाएं, और अपने स्वामी के पास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उनके लिए एक उत्तम भोज तैयार किया गया. जब वे खा-पीकर तृप्‍त हो गए, इस्राएल के राजा ने उन्हें विदा किया, और वे अपने स्वामी के पास लौट गए. इस घटना के बाद अरामी फिर कभी इस्राएल पर हमला करने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समय के बाद, अराम के राजा बेन-हदद ने अपनी सारी सेना तैयार की और शमरिया पर हमला किया और नगर की घेराबंदी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शमरिया में इस समय भयंकर अकाल फैल गया. शत्रु सेना ने इसे घेर रखा था. स्थिति ऐसी हो चुकी थी कि गधे का सिर चांदी के अस्सी शेकेलों में और एक चौथाई कबूतर की बीट पांच शेकेल में बेची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एक दिन इस्राएल का राजा नगर की शहरपनाह पर चलता हुआ जा रहा था, एक स्त्री ने उससे ऊंचे स्वर में कहा, “महाराज, मेरे स्वामी,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राजा ने उत्तर दिया, “यदि याहवेह ही तुम्हारी सहायता नहीं करते, तो मैं तुम्हारी क्या सहायता कर सकता हूं, क्या, खलिहान से या अंगूर-रस के कुंड से?”</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राजा ने फिर आगे यह भी पूछा, “क्या तकलीफ़ है तुम्हें?” स्त्री ने उत्तर दिया, “इस स्त्री ने मुझसे कहा था, ‘आज मुझे अपना पुत्र दे दो कि वह हमारा आज का भोजन हो जाए, कल मेरा पुत्र हमारा भोजन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हमने मेरे पुत्र को पकाकर खा लिया. दूसरे दिन मैंने इसे याद दिलाया, ‘लाओ अपना पुत्र को, ताकि वह हमारा भोजन हो जाए.’ मगर इसने तो अपना पुत्र छिपा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राजा ने उस स्त्री के ये शब्द सुने, उसने अपने कपड़े फाड़ दिए. इस समय वह शहरपनाह पर टहल रहा था. लोगों ने यह सब देखा. उन्होंने इस बात पर भी ध्यान दिया कि वह राजसी वस्त्रों के भीतर टाट पहना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राजा ने घोषणा की, “परमेश्वर मेरे साथ ऐसा ही, बल्कि इससे भी कड़ा व्यवहार करें, यदि आज शाफात के पुत्र एलीशा का सिर उसके धड़ से लगा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एलीशा अपने घर में बैठे हुए थे, उनके साथ नगर पुरनिए भी बैठे हुए थे. इस समय राजा द्वारा भेजा दूत यहीं आ रहा था. अभी वह व्यक्ति यहां नहीं पहुंचा था, मगर एलीशा अपने साथ के पुरनियों से कह रहे थे, “देखो, इस हत्यारे को, उसने मेरा सिर उड़ाने के लिए एक दूत भेजा है! ऐसा कीजिए, जैसे ही वह दूत यहां पहुंचे, दरवाजा बंद कर लें और उसे अच्छी तरह से बंद किए रखें. उसका स्वामी उससे अधिक दूर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एलीशा उनसे यह कह ही रहे थे, कि उस दूत ने उनके पास आकर उनसे कहा, “यह मुसीबत याहवेह की ओर से है. अब मैं आगे याहवेह का इंतजार और क्यों करता रहूं?”</w:t>
      </w:r>
      <w:r>
        <w:rPr>
          <w:lang w:val="hi_IN" w:bidi="hi_IN"/>
        </w:rPr>
      </w:r>
      <w:r>
        <w:rPr>
          <w:lang w:val="hi_IN" w:bidi="hi_IN"/>
        </w:rPr>
      </w:r>
    </w:p>
    <w:p>
      <w:pPr/>
      <w:r>
        <w:rPr>
          <w:lang w:val="hi_IN" w:bidi="hi_IN"/>
        </w:rPr>
      </w:r>
    </w:p>
    <w:p>
      <w:pPr>
        <w:pStyle w:val="Heading2"/>
      </w:pPr>
      <w:r>
        <w:rPr>
          <w:lang w:val="hi_IN" w:bidi="hi_IN"/>
        </w:rPr>
        <w:t>2 Kings 7:1</w:t>
      </w:r>
      <w:r>
        <w:rPr>
          <w:lang w:val="hi_IN" w:bidi="hi_IN"/>
        </w:rPr>
      </w:r>
    </w:p>
    <w:p>
      <w:pPr/>
      <w:r>
        <w:rPr>
          <w:lang w:val="hi_IN" w:bidi="hi_IN"/>
        </w:rPr>
      </w:r>
      <w:r>
        <w:rPr>
          <w:vertAlign w:val="superscript"/>
          <w:lang w:val="hi_IN" w:bidi="hi_IN"/>
        </w:rPr>
        <w:t>1</w:t>
      </w:r>
      <w:r>
        <w:rPr>
          <w:lang w:val="hi_IN" w:bidi="hi_IN"/>
        </w:rPr>
        <w:t xml:space="preserve"> एलीशा ने उसे उत्तर दिया, “याहवेह का संदेश सुनो: ‘याहवेह की प्रतिज्ञा है, कल, लगभग इसी समय शमरिया के द्वार पर चांदी के एक सिक्‍के में तीन किलो मैदा और चांदी के एक सिक्‍के में छः किलो जौ बिकने लगेगा.’ ”</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 राजकीय अधिकारी ने, जिसके हाथ की टेक राजा लिया करते थे, परमेश्वर के जन से कहा, “यदि खुद याहवेह आकाश के झरोखे खोल दें, तब भी क्या यह संभव है?” मगर एलीशा ने उसे उत्तर दिया, “यह तुम खुद अपनी आंखों से तो देखोगे, मगर इनको खा नहीं पाओगे.”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नगर फाटक पर चार कुष्ठरोगी थे. उन्होंने आपस में सलाह-मशवरा किया, “मृत्यु आने तक हम यहीं क्यों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हम विचार करें, ‘चलो, नगर में,’ तो वहां भयंकर अकाल है; मृत्यु वहां भी तय है. यदि हम यहीं बैठे रहते हैं, तब भी मृत्यु तय ही है इसलिये चलो, हम अरामियों के तंबू में चलें. यदि वे तरस खाकर हमें जीवनदान दें, तो हम जीवित रह जाएंगे, यदि वे हमारी हत्या करना चाहें, तो वैसे भी हमारी मृत्यु तो तय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शाम होते वे चारों उठे और अरामियों की छावनी की ओर बढ़े. जब वे छावनी की सीमा पर पहुंचे, तो उन्होंने देखा कि वहां कोई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कारण यह था कि याहवेह ने ऐसा किया कि अरामी सेना को घोड़ों और रथों की आवाज सुनाई दी गई, मानो एक बड़ी सेना चली आ रही हो. तब अराम के सैनिक आपस में यह विचार करने लगे, “सुनो, सुनो! इस्राएल के राजा ने हम पर हमला करने के लिए हित्ती और मिस्री राजाओं को भाड़े पर 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अरामी सैनिक अपने-अपने तंबू वैसे ही छोड़कर भाग गए. वे अपने पीछे अपने घोड़े और अपने गधे तक छोड़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ये चार कुष्ठरोगी शिविर की सीमा तक आए, वे छावनी के भीतर गए, और तृप्‍त होने तक भोजन किया. वे अपने साथ सोना, चांदी और उत्तम वस्त्र भी लेते गए, जिन्हें उन्होंने ले जाकर छिपा दिया. फिर वे लौटकर अन्य छावनी में गए और वहां से भी ऐसा ही सामान ले जाकर छिपा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 आपस में विचार-विमर्श करने लगे, “हम यह ठीक नहीं कर रहे. आज का दिन शुभ संदेश का दिन है. यदि हम इसको देने के लिए सुबह तक ठहरे रहेंगे, तो हम दंड के अधिकारी हो जाएंगे. सो आओ, हम जाकर राजपरिवार को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उन्होंने जाकर नगर के द्वारपालों को पुकारा और उन्हें सूचित किया, “हम अरामियों की छावनी तक गए थे, और हमने देखा कि वहां कोई भी सैनिक नहीं है. वहां न किसी व्यक्ति का स्वर सुनाई दे रहा है, और न ही कोई दिखाई दे रहा है सिवाय वहां बंधे हुए घोड़ों, गधों और शांत तंबुओं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 द्वारपालों ने ऊंचे स्वर में पुकारा और यह समाचार राजमहल तक पहुंचा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रात में ही उठ गया और अपने सेवकों से कहा, “मैं तुम्हें बता रहा हूं कि अरामियों ने हमारे साथ क्या किया है उन्हें यह मालूम है कि हम भूखे हैं. इसलिये वे छावनी को खाली छोड़ मैदान में जा छिपे हैं. ‘उनका विचार है कि जब हम नगर से बाहर निकलेंगे, वे हमें जीवित पकड़कर नगर में ले आएंगे.’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एक सेवक ने सुझाव दिया, “हम बाकी रह गए घोड़ों में से पांच को कुछ सैनिकों के साथ वहां भेज दें. वैसे भी, जो सैनिक यहां बचे रह गए हैं, उनकी स्थिति उनसे ज्यादा अलग नहीं है, जिनकी मृत्यु हो चुकी है. हम इन्हें वहां की स्थिति मालूम करने के लिए भेज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राजा ने घोड़े जुते दो रथों को अरामी सेना की स्थिति मालूम करने के लिए भेज दिया. उसका आदेश था, “जाकर स्थिति की 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दोनों उस मार्ग पर उनके पीछे-पीछे चलते रहे. उन्होंने यरदन तक जाकर देखा कि सारे मार्ग पर वस्त्र और हथियार बिखरे पड़े हैं, जो अरामी उतावली में भागते समय फेंक गए थे. वे भेदिए लौट आए और राजा को इसकी ख़बर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प्रजा बाहर निकल आई और उन्होंने अरामियों के शिविर को लूट लिया. परिणामस्वरूप, ठीक याहवेह की भविष्यवाणी के अनुसार तीन किलो मैदा चांदी के एक सिक्‍के में और छः किलो जौ भी चांदी के एक सिक्‍के में बिकने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ने उस राजकीय अधिकारी को, वह जिसके हाथ का टेक लेता था, द्वार पर नियुक्त कर रखा था; वह लोगों की इस भगदड़ में द्वार पर ही रौंदा गया और उसकी मृत्यु हो गई, ठीक परमेश्वर के जन एलीशा द्वारा की गई भविष्यवाणी के अनुसार जब राजा ने उन्हें बंदी बनाने की कोशिश की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ठीक वैसा ही हुआ जैसा परमेश्वर के जन ने राजा के लिए यह भविष्यवाणी की थी, “लगभग इसी समय कल चांदी के एक सिक्‍के में तीन किलो मैदा और चांदी के एक सिक्‍के में छः किलो जौ शमरिया के फाटक पर बिकने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अधिकारी ने परमेश्वर के जन पर उत्तर में कटाक्ष किया था, “यदि स्वयं याहवेह आकाश के झरोखे खोल दें, तब भी, क्या यह संभव है?” इसके उत्तर में परमेश्वर के जन एलीशा ने कहा था, “यह सब तुम स्वयं अपनी आंखों से तो देखोगे, मगर इनका इस्तेमाल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साथ ठीक यही हुआ. वह लोगों की भगदड़ में फाटक पर ही रौंदा गया, और उसकी मृत्यु हो गई.</w:t>
      </w:r>
      <w:r>
        <w:rPr>
          <w:lang w:val="hi_IN" w:bidi="hi_IN"/>
        </w:rPr>
      </w:r>
      <w:r>
        <w:rPr>
          <w:lang w:val="hi_IN" w:bidi="hi_IN"/>
        </w:rPr>
      </w:r>
    </w:p>
    <w:p>
      <w:pPr/>
      <w:r>
        <w:rPr>
          <w:lang w:val="hi_IN" w:bidi="hi_IN"/>
        </w:rPr>
      </w:r>
    </w:p>
    <w:p>
      <w:pPr>
        <w:pStyle w:val="Heading2"/>
      </w:pPr>
      <w:r>
        <w:rPr>
          <w:lang w:val="hi_IN" w:bidi="hi_IN"/>
        </w:rPr>
        <w:t>2 Kings 8:1</w:t>
      </w:r>
      <w:r>
        <w:rPr>
          <w:lang w:val="hi_IN" w:bidi="hi_IN"/>
        </w:rPr>
      </w:r>
    </w:p>
    <w:p>
      <w:pPr/>
      <w:r>
        <w:rPr>
          <w:lang w:val="hi_IN" w:bidi="hi_IN"/>
        </w:rPr>
      </w:r>
      <w:r>
        <w:rPr>
          <w:vertAlign w:val="superscript"/>
          <w:lang w:val="hi_IN" w:bidi="hi_IN"/>
        </w:rPr>
        <w:t>1</w:t>
      </w:r>
      <w:r>
        <w:rPr>
          <w:lang w:val="hi_IN" w:bidi="hi_IN"/>
        </w:rPr>
        <w:t xml:space="preserve"> एलीशा ने जिस स्त्री के पुत्र को जीवित किया था, उससे वह कह चुके थे, “यहां से अपनी गृहस्थी लेकर जहां चाहे वहां चली जाओ! क्योंकि याहवेह की ओर से इस देश पर एक अकाल भेजा जा रहा है और जिसकी अवधि सात साल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उस स्त्री ने परमेश्वर के जन के आदेश के अनुसार ही किया. वह अपनी सारी गृहस्थी को लेकर फिलिस्तीनियों के देश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सात साल पूरे होने पर जब वह फिलिस्तीनियों के देश से लौटकर आई, उसने राजा से भेंटकर अपनी भूमि और घर के वापस लेने की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राजा परमेश्वर के जन के सेवक गेहज़ी से बातें करने में मगन था, वह कह रहा था, “मुझे एलीशा द्वारा किए गए सभी अद्धुत कामों के बारे में बताओ.”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गेहज़ी, एलीशा द्वारा मृतक को जीवित किए जाने की घटना को बता रहा था, ठीक उसी समय पर यह स्त्री अपनी संपत्ति के वापस मिलने का आग्रह लेकर आ उपस्थित हुई. उसे देख गेहज़ी कह उठा, “महाराज, मेरे स्वामी, यही तो है, वह स्त्री और यही है उसका वह पुत्र, जिसे एलीशा ने जीवित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द्वारा उस स्त्री से पूछताछ किए जाने पर उस स्त्री ने सारी बातों का ब्यौरा कर दिया. तब राजा ने उसके लिए इस आदेश के साथ एक अधिकारी नियुक्त कर दिया, “जो कुछ इस स्त्री का था, वह सब इसे लौटा दिया जाए, और जिस दिन से यह देश छोड़कर गई थी तब से आज तक की भूमि की सारी उपज भी.”</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एलीशा दमेशेक आए. अराम का राजा बेन-हदद बीमार था. उसे यह सूचना दी गई, “परमेश्वर के जन यहां आए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ने हाज़ाएल को आदेश दिया, “अपने साथ भेंट लेकर परमेश्वर के जन के पास चले जाओ. उनके द्वारा याहवेह से यह मालूम करो कि मुझे इस रोग से मुक्ति मिल जाएगी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हाज़ाएल दमेशेक की हर एक प्रकार की उत्कृष्ट वस्तुएं ऊंटों पर लदवाकर भेंट के लिए चल पड़ा. जब वह वहां पहुंचकर एलीशा के सामने खड़ा हुआ, उसने परमेश्वर के जन से विनती की, “मुझे आपके पुत्र अराम के राजा बेन-हदद ने भेजा है, उन्होंने पूछा है, ‘क्या मुझे इस रोग से मुक्ति मिल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एलीशा ने उसे उत्तर दिया, “जाकर उनसे कहो, ‘आप रोगमुक्त तो अवश्य हो जाएंगे,’ किंतु वस्तुतः याहवेह ने मुझ पर यह प्रकट किया है कि निश्चयतः उसकी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एलीशा हाज़ाएल की ओर तब तक टकटकी बांधकर देखते रहे, जब तक हाज़ाएल लज्जित न हो गया. तब परमेश्वर का जन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हाज़ाएल ने उनसे पूछा, “मेरे स्वामी, आप रोने क्यों लगे?” एलीशा ने उत्तर दिया, “क्योंकि वह बुरा, जो तुम इस्राएली प्रजा के साथ करोगे, मैं उसे जानता हूं. तुम उनके गढ़ों में आग लगा दोगे, तुम तलवार से उनके युवाओं की हत्या कर दोगे, उनके शिशुओं को पटक-पटक कर टुकड़े-टुकड़े कर दोगे और गर्भवती स्त्रियों का पेट चीर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हाज़ाएल ने उनसे कहा, “आपका सेवक है ही क्या, मात्र एक कुत्ता, जो वह इस सीमा तक पतित कार्य करे?” एलीशा ने उत्तर दिया, “याहवेह ने मुझ पर यह प्रकट किया है कि तुम अराम के राजा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हाज़ाएल एलीशा की उपस्थिति से जाकर अपने स्वामी की उपस्थिति में पहुंचा. राजा ने उससे पूछा, “क्या कहा है एलीशा ने तुमसे?” उसने उत्तर दिया, “उन्होंने कहा है कि आप ज़रूर निरोगी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दूसरे दिन हाज़ाएल ने एक कंबल ले उसे जल में डुबोया, और बेन-हदद के मुख पर फैला दिया और उसे वहीं रहने दिया जब तक उसकी मृत्यु न हो गई. तब हाज़ाएल उसके स्थान पर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इस्राएल के राजा अहाब के पुत्र योराम के शासनकाल के पांचवें साल में, यहोशाफ़ात के पुत्र यहोराम ने यहूदिया पर शासन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राजा बना, उसकी उम्र बत्तीस साल थी, और उसने येरूशलेम में आठ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आचरण इस्राएल के राजाओं के समान था. उसने वही किया, जो अहाब के वंश ने किया था; क्योंकि उसने अहाब की पुत्री से विवाह किया था. वह वही करता था जो याहवेह की दृष्टि में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दावीद से की गई अपनी प्रतिज्ञा के कारण याहवेह यहूदिया को नष्ट नहीं करना चाहते थे. याहवेह ने प्रतिज्ञा की थी कि, दावीद और उनके पुत्रों के लिए एक दीपक सदैव जलाए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यहोराम का शासनकाल में एक मौका ऐसा आया, जब एदोम ने यहूदिया के विरुद्ध विद्रोह कर दिया, और अपने लिए स्वयं एक राजा 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 यहोराम अपने रथों को लेकर ज़ईर नगर के निकट से आगे बढ़ा. उसने रात में उठकर एदोमी सेना पर हमला कर दिया, जिन्होंने उसकी सेना और सैन्य अधिकारियों को घेर लिया था, किंतु यहोराम की सेना पीठ दिखाकर भाग गई.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फलस्वरूप एदोम आज तक इस्राएल के विरुद्ध विद्रोह की स्थिति में है. इसी समय लिबनाह ने भी विद्रोह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यहोराम की बाकी उपलब्धियों और सारे कामों का ब्यौरा यहूदिया के राजाओं की इतिहास की पुस्तक में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यहोराम अपने पूर्वजों के साथ हमेशा की नींद सो गया, और दावीद के नगर में उसके पूर्वजों के साथ उसे गाड़ा गया. उसके स्थान पर उसके पुत्र अहज़्याह ने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के राजा अहाब के पुत्र योराम के शासनकाल के बारहवें साल में यहूदिया के राजा यहोराम के पुत्र अहज़्याह ने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अहज़्याह ने शासन शुरू किया, उसकी उम्र बाईस साल थी. उसने येरूशलेम में एक साल राज्य किया. उसकी माता का नाम अथालियाह था. वह इस्राएल के राजा ओमरी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अहज़्याह का आचरण वैसा ही था जैसा अहाब के वंश का. उसने वही किया, जो याहवेह की दृष्टि में गलत था, ठीक जैसा अहाब के परिवार ने भी किया था. क्योंकि अहज़्याह अहाब के परिवार का दामाद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अहाब के पुत्र योराम के साथ मिलकर अराम के राजा हाज़ाएल से रामोथ-गिलआद में युद्ध छेड़ दिया. अरामी सेना ने योराम को घायल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रामाह में अराम के राजा हाज़ाएल से युद्ध करते हुए राजा योराम को जो घाव लगे थे, उनसे स्वस्थ होने के लिए राजा योराम येज़्रील को लौट गया. यहूदिया के राजा यहोराम का पुत्र अहज़्याह अहाब के पुत्र योराम की स्थिति को देखने येज़्रील गया क्योंकि योराम बीमार था.</w:t>
      </w:r>
      <w:r>
        <w:rPr>
          <w:lang w:val="hi_IN" w:bidi="hi_IN"/>
        </w:rPr>
      </w:r>
      <w:r>
        <w:rPr>
          <w:lang w:val="hi_IN" w:bidi="hi_IN"/>
        </w:rPr>
      </w:r>
    </w:p>
    <w:p>
      <w:pPr/>
      <w:r>
        <w:rPr>
          <w:lang w:val="hi_IN" w:bidi="hi_IN"/>
        </w:rPr>
      </w:r>
    </w:p>
    <w:p>
      <w:pPr>
        <w:pStyle w:val="Heading2"/>
      </w:pPr>
      <w:r>
        <w:rPr>
          <w:lang w:val="hi_IN" w:bidi="hi_IN"/>
        </w:rPr>
        <w:t>2 Kings 9:1</w:t>
      </w:r>
      <w:r>
        <w:rPr>
          <w:lang w:val="hi_IN" w:bidi="hi_IN"/>
        </w:rPr>
      </w:r>
    </w:p>
    <w:p>
      <w:pPr/>
      <w:r>
        <w:rPr>
          <w:lang w:val="hi_IN" w:bidi="hi_IN"/>
        </w:rPr>
      </w:r>
      <w:r>
        <w:rPr>
          <w:vertAlign w:val="superscript"/>
          <w:lang w:val="hi_IN" w:bidi="hi_IN"/>
        </w:rPr>
        <w:t>1</w:t>
      </w:r>
      <w:r>
        <w:rPr>
          <w:lang w:val="hi_IN" w:bidi="hi_IN"/>
        </w:rPr>
        <w:t xml:space="preserve"> भविष्यद्वक्ता एलीशा ने भविष्यद्वक्ता मंडल के एक भविष्यद्वक्ता को आदेश दिया, “कमर बांधो, अपने हाथ में यह तेल की कुप्पी लो और रामोथ-गिलआद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पहुंचकर निमशी के पोते, यहोशाफ़ात के पुत्र, येहू नामक व्यक्ति को खोजना. वहां तुम उसके कमरे में जाना, वह अपने साथियों के साथ बैठा होगा. उसे खड़े होने को कहना और उसे अंदर के कमरे में ले जाना.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इस तेल की कुप्पी का तेल उसके सिर पर उंडेल देना और कहना, यह संदेश याहवेह की ओर से है, ‘मैं तुम्हें इस्राएल का राजा अभिषिक्त करता हूं.’ तब द्वार खोलकर वहां से बिन देर किए भाग जाना.”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वह युवा भविष्यद्वक्ता, एलीशा का सेवक, रामोथ-गिलआद के लिए चला.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वहां पहुंचकर उसने देखा कि सेनापति की समिति का सत्र चल रहा था. युवा भविष्यद्वक्ता ने घोषणा की, “सेनापति महोदय, मेरे पास आपके लिए एक संदेश है.” येहू ने उत्तर दिया, “हम सब में से किसके लिए?” भविष्यद्वक्ता ने उत्तर दिया, “सेनापति जी, आपके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 उठा और घर के भीतर चला गया. युवा भविष्यद्वक्ता ने तुरंत यह कहते हुए उसके सिर पर तेल उंडेल दिया, “याहवेह, इस्राएल के परमेश्वर का यह संदेश है ‘मैं याहवेह की प्रजा, इस्राएल के लिए तुम्हारा राजाभिषेक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अपने स्वामी अहाब के वंश को नाश करना, कि मैं इसके द्वारा ईजेबेल से अपने सेवक भविष्यवक्ताओं के लहू का और याहवेह के सारे सेवकों के लहू का बदला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अहाब का सारा परिवार नाश होगा, मैं अहाब के वंश से हर एक पुरुष को इस्राएल राष्ट्र से मिटा डालूंगा: दास या स्वतंत्र.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अहाब के वंश को नेबाथ के पुत्र यरोबोअम के समान और अहीयाह के पुत्र बाशा के समान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येज़्रील ही की सीमा के भीतर कुत्ते ईजेबेल के शव को खाएंगे—कोई उसे गाड़ने भी न पाएगा.’ ” तब युवा भविष्यद्वक्ता द्वार खोल वहां से भाग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येहू कमरे से बाहर अपने स्वामी के सेवकों के पास लौटा, वे उससे पूछने लगे, “सब कुशल तो है न? यह पागल व्यक्ति क्यों आया था तुम्हारे पास?” येहू ने उन्हें उत्तर दिया, “तुम लोग तो इस व्यक्ति को और उसकी हरकतों को जानते 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सब एक साथ कहने लगे, “नहीं, नहीं, हम नहीं जानते. हमें सच-सच सब बताओ.” तब उसने उत्तर दिया, “उसने मुझसे यह सब कहा है ‘यह याहवेह का संदेश है, “मैं तुम्हें इस्राएल का राजा अभिषिक्त कर रहा हूं.” ’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सुनते ही उनमें से हर एक ने अपना अपना बाहरी वस्त्र उतारकर पत्थर की सीढ़ियों पर बिछा दिया और उन्होंने नरसिंगे के साथ घोषणा की, “येहू राजा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निमशी के पोते, यहोशाफ़ात के पुत्र येहू ने योराम के विरुद्ध षड़्‍यंत्र रचा. योराम सारी इस्राएली सेना के साथ अराम के राजा हाज़ाएल से रामोथ-गिलआद की रक्षा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मगर वास्तव में राजा यहोराम यहां अरामी सेना से लगे घावों से स्वस्थ होने के उद्देश्य से येज़्रील लौट आया था. ये घाव उसे अराम के राजा हाज़ाएल से युद्ध करते हुए अरामी सेना द्वारा लगे थे. येहू ने यहां यह घोषणा की, “यदि तुम सभी का यही मानना है, कि मैं अब राजा हूं, तो किसी को भी नगर से बाहर न जाने दिया जाए, कि यह समाचार येज़्रील न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येहू अपने रथ पर येज़्रील जा पहुंचा, क्योंकि इस समय योराम वहीं येज़्रील में था. यहूदिया का राजा अहज़्याह इस समय योराम का कुशल मंगल पता करने यहां आया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येज़्रील की शहरपनाह पर पहरेदार खड़ा हुआ था. येहू और उसके साथ बढ़ते चले आ रहे दल को देखकर उसने सूचना दी, “मुझे एक दल दिखाई दे रहा है.” यहोराम ने आदेश दिया, “एक घुड़सवार उनसे भेंटकरने भेजा जाए, जो उसे देख उससे पूछे, ‘शांति में ही आ रहे हो न?’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उससे भेंटकरने एक घुड़सवार गया. उसने येहू से कहा, “राजा ने पूछा है, ‘शांति के लिए ही आ रहे हो न?’ ” येहू का उत्तर था, “तुम्हें शांति से क्या लेना देना? मुड़कर हमारा अनुसरण करो.” वहां पहरेदार ने यह सूचना फैला दी: “दूत वहां पहुंचा तो ज़रूर, मगर वह लौटकर नहीं आ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 एक दूसरे घुड़सवार को भी भेजा गया, जो उनके पास पहुंचा, जिसने येहू से कहा, “यह राजा का संदेश है ‘क्या सब कुशल मंगल है?’ ” येहू ने उसे उत्तर दिया, “क्या लेना देना है तुम्हारा कुशल मंगल से? मुड़कर हमारा अनुसरण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पहरेदार ने दोबारा सूचना फैला दी, “वह उनके पास पहुंचा तो ज़रूर, मगर वह लौटकर नहीं आ रहा. घुड़सवार का व्यवहार निमशी के पुत्र येहू समान है—क्योंकि घोड़ा तेजी से दौड़ाया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यहोराम ने आदेश दिया, “तैयारी की जाए!” योराम का रथ तैयार किया गया. तब इस्राएल का राजा योराम और यहूदिया का राजा अहज़्याह दोनों ही अपने-अपने रथों पर येहू से भेंटकरने चल पड़े. येहू से उनकी भेंट येज़्रीलवासी नाबोथ की भूमि पर हुई.</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को देखते ही यहोराम ने उससे पूछा, “येहू, क्या सब कुशल मंगल है?” येहू ने उत्तर दिया, “कैसे हो सकती है, शांति, जब राज्य में आपकी माता ईजेबेल की देखरेख में वेश्यावृत्ति और जादू-टोना फैलते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 सुनते ही यहोराम ने घोड़े को हांकते हुए अहज़्याह से कहा, “देशद्रोह, अहज़्याह, देशद्रोह!”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ने पूरी शक्ति लगाकर धनुष ताना और यहोराम के दोनों कंधों के बीच निशाना साध कर बाण छोड़ दिया. बाण ने योराम के हृदय को बेध दिया और वह अपने रथ में ही ढेर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ने अपने सहायक बिदकर को आदेश दिया, “उसे उठाकर येज़्रीलवासी नाबोथ की भूमि पर फेंक दो. तुम्हें वह समय याद होगा जब तुम और मैं साथ साथ उसके पिता अहाब के पीछे-पीछे जा रहे थे, स्वयं याहवेह ने कैसे उसके विरुद्ध यह घोषणा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‘ठीक जिस प्रकार कल मैंने नाबोथ और उसके पुत्रों का खून खराबा देखा था, यह याहवेह का संदेश है—तुम्हारा बदला मैं इसी भूमि पर लूंगा.’ इसलिये अब उसे उठाओ और उसे उसी भूमि पर फेंक आओ.”</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यहूदिया के राजा अहज़्याह ने यह सब देखा, वह बेथ-हग्गान नगर की दिशा में भागने लगा. उसका पीछा करते हुए येहू ने आदेश दिया, “उस पर भी बाण चलाओ!” सैनिकों ने उसे उसके रथ में ही गुर की चढ़ाई पर चढ़ते हुए मार गिराया. यह जगह इब्लीम के पास है. अहज़्याह मगिद्दो की ओर भागा, जहां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उसके सेवक आकर उसे रथ में ही येरूशलेम ले गए और दावीद के नगर में उसे उसके पूर्वजों के साथ कब्र में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अहज़्याह ने अहाब के पुत्र योराम के शासनकाल के ग्यारहवें साल में यहूदिया पर शासन शुरू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येहू येज़्रील नगर पहुंचा ईजेबेल को सारी घटना का समाचार मिला. उसने अपनी आंखों में काजल लगाया, बाल संवारे और खिड़की से बाहर का नज़ारा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ही येहू ने प्रवेश किया, उसने पूछा, “सब कुशल तो है, अपने ही स्वामी के हत्यारे ज़िमरी?”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ने खिड़की की ओर दृष्टि करते हुए कहा, “कौन-कौन है मेरी ओर?” दो या तीन अधिकारी खोजों ने झांककर उसकी ओर देखा.</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येहू ने आदेश दिया, “फेंक दो उसे वहां से!” तब उन्होंने उसे उठाकर वहां से नीचे फेंक दिया. उसके खून के कुछ छींटे दीवार पर और कुछ छींटे घोड़ों पर जा पड़े और घोड़ों ने उसे रौंद डाला.</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राजघराने के भीतर गया और तृप्‍त होने तक भोजन किया. उसने आदेश दिया, “जाकर उस शापित स्त्री को देखो! उसे गाड़ दो, क्योंकि वह राजकुमारी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 उसे गाड़ने के उद्देश्य से जब उसे उठाने गए, उन्होंने पाया कि वहां सिर्फ उसकी खोपड़ी, पैर और उसके हाथों की हथेलियां ही बची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वे लौटकर येहू को बताने गए, उसने याद दिलाया, “यह याहवेह की भविष्यवाणी के अनुसार हुआ है, जो उन्होंने अपने सेवक तिशबेवासी एलियाह के माध्यम से भेजी थी: येज़्रील की सीमा के ही भीतर कुत्ते ईजेबेल का मांस 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ईजेबेल का शव येज़्रील की सीमा के भीतर की भूमि पर गोबर के समान होगा, कि कोई यह न कह सके, ‘यह ईजेबेल है.’ ”</w:t>
      </w:r>
      <w:r>
        <w:rPr>
          <w:lang w:val="hi_IN" w:bidi="hi_IN"/>
        </w:rPr>
      </w:r>
      <w:r>
        <w:rPr>
          <w:lang w:val="hi_IN" w:bidi="hi_IN"/>
        </w:rPr>
      </w:r>
    </w:p>
    <w:p>
      <w:pPr/>
      <w:r>
        <w:rPr>
          <w:lang w:val="hi_IN" w:bidi="hi_IN"/>
        </w:rPr>
      </w:r>
    </w:p>
    <w:p>
      <w:pPr>
        <w:pStyle w:val="Heading2"/>
      </w:pPr>
      <w:r>
        <w:rPr>
          <w:lang w:val="hi_IN" w:bidi="hi_IN"/>
        </w:rPr>
        <w:t>2 Kings 10:1</w:t>
      </w:r>
      <w:r>
        <w:rPr>
          <w:lang w:val="hi_IN" w:bidi="hi_IN"/>
        </w:rPr>
      </w:r>
    </w:p>
    <w:p>
      <w:pPr/>
      <w:r>
        <w:rPr>
          <w:lang w:val="hi_IN" w:bidi="hi_IN"/>
        </w:rPr>
      </w:r>
      <w:r>
        <w:rPr>
          <w:vertAlign w:val="superscript"/>
          <w:lang w:val="hi_IN" w:bidi="hi_IN"/>
        </w:rPr>
        <w:t>1</w:t>
      </w:r>
      <w:r>
        <w:rPr>
          <w:lang w:val="hi_IN" w:bidi="hi_IN"/>
        </w:rPr>
        <w:t xml:space="preserve"> शमरिया नगर में अहाब के सत्तर पुत्र थे. तब येहू ने शमरिया के शासकों, पुरनियों और अहाब के पुत्रों के पालने वालों को, जो शमरिया में थे, यह पत्र भेजे, जिनमें यह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“इसलिये कि आपके स्वामी के पुत्र आपकी देखरेख में हैं और आपके उपयोग के लिए घोड़े और रथ उपलब्ध करा दिए गए हैं, आप गढ़ में सुरक्षित रह रहे हैं और आपके पास हथियार भी हैं, तो यह पत्र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अपने स्वामी के पुत्रों में से सबसे अच्छे और सबसे सही को चुन लीजिए और उसे अपने स्वामी के सिंहासन पर बैठा दीजिए, फिर अपने स्वामी के वंश के लिए युद्ध करने को तैयार हो जाइए.”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वे सभी बहुत ही डर गए थे. उनका विचार था, “जब उसके सामने दो राजा भी ठहर न सके, तो हम कैसे टिक सकेंगे?”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राजघराने के अधिकारी, नगर अध्यक्ष और पुरनियों और बालकों के पालने वालों ने येहू को यह संदेश भेजा, “हम तो आपके सेवक हैं. आप जो भी आदेश देंगे हम वही पूरा करेंगे. हम किसी का राजाभिषेक नहीं करेंगे. आप वही करें, जो आपकी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 ने उन्हें दूसरा पत्र भेजा, जिसमें उसने लिखा, “बहुत बढ़िया! यदि वास्तव में आप मेरी ओर हैं, यदि आप मुझसे सहमत हैं, तो अपने स्वामी के पुत्रों के सिर लेकर मेरे पास कल इसी समय येज़्रील आ जाइए.” राजा के सत्तर पुत्र नगर के प्रतिष्ठित व्यक्तियों की देखरेख में थे, जो इनका पालन पोषण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ही उन्हें येहू का पत्र मिला, उन्होंने राजकुमारों को ले जाकर उनकी हत्या कर दी, उन सत्तर पुत्रों की; और उनके सिर टोकरों में रख दिए.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दूतों ने जाकर येहू को यह सूचना दी, “वे राजकुमारों के सिर ले आए हैं.” उसने उन्हें आदेश दिया, “इन सिरों के दो ढेर बनाकर सुबह तक के लिए नगर फाटक पर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सुबह जब येहू बाहर आया, उसने खड़े होकर सारी भीड़ से कहा, “आप सभी निर्दोष हैं. अपने स्वामी के विरुद्ध षड़्‍यंत्र मैंने रचा, और उनकी हत्या कर दी, मगर इन सत्तर की हत्या किसने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 समझ लीजिए: अहाब के वंश के बारे में याहवेह द्वारा कही गई कोई भी बात व्यर्थ नहीं होगी; क्योंकि याहवेह ने वह पूरा कर दिखाया है, जो उन्होंने अपने सेवक एलियाह द्वारा प्रकट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कहते हुए येहू ने येज़्रील में अहाब के परिवार से संबंधित सभी बचे हुए व्यक्तियों को भी मार डाला. उसने अहाब के परिवार के बाकी व्यक्तियों, परिवार के करीबी मित्रों और पुरोहितों को भी मार दिया; कोई भी बचा न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 येज़्रील से शमरिया के लिए निकला. मार्ग में जब वह चरवाहों के बेथ-एकेद नामक स्थान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उसकी भेंट यहूदिया के राजा अहज़्याह के संबंधियों से हो गई. येहू ने उनसे पूछा, “आप कौन हैं?” उन्होंने उत्तर दिया, “हम अहज़्याह के संबंधी हैं, हम यहां आए हैं कि हम राजा और राजमाता के पुत्रों का कुशल मंगल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ने आदेश दिया, “जीवित पकड़ लो इन्हें.” उन्होंने उन्हें जीवित पकड़ लिया और उन्हें बेथ-एकेद के गड्ढे पर ले जाकर उनका वध कर दिया. ये बयालीस लोग थे. येहू ने उनमें से एक को भी जीवित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वह वहां से निकले, उसकी भेंट रेखाब के पुत्र योनादाब से हुई, जो उसी से भेंटकरने आ रहा था. नमस्कार के बाद उसने योनादाब से पूछा, “क्या तुम्हारा मन मेरे प्रति वैसा ही सच्चा है, जैसा मेरा तुम्हारे प्रति?” योनादाब ने उत्तर दिया, “हां, है.” तब येहू ने कहा, “अगर यह सत्य है, तो अपना हाथ मुझे दो.” जब उसने येहू की ओर अपना हाथ बढ़ाया तो येहू ने उसे अपने रथ में खींच 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ने उससे कहा, “अब मेरे साथ चलकर याहवेह के प्रति मेरा उत्साह देखना.” इस प्रकार उसने योनादाब को अपने साथ रथ में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वह शमरिया पहुंचा, उसने शमरिया में अहाब के सभी बचे हुए संबंधियों का वध कर दिया—वह तब तक मारता चला गया, जब तक उनमें से कोई भी बाकी न रहा; एलियाह द्वारा भेजे याहवेह के आदेश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 ने सारी प्रजा को इकट्ठा कर उन्हें कहा: “अहाब ने बाल की उपासना-सेवा कम ही की थी, येहू उसकी उपासना-सेवा कहीं अधिक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बाल के सारे भविष्यद्वक्ता यहां बुलाए जाएं और बाल के सारे उपासक और सारे पुरोहित भी. अनुपस्थित कोई भी न रहे. जो अनुपस्थित होगा उसे मृत्यु दंड दिया जाएगा.” वस्तुतः यह बाल के सभी उपासकों को खत्म करने के लिए येहू की चाल थी, कि कोई भी बाल की उपासना करनेवाला बाकी न रह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येहू ने आदेश भेजा, “बाल के लिए एक पावन समारोह आयोजित करो!” सभी जगह उसकी घोषणा कर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ने सारे इस्राएल देश से बाल के उपासक बुला लिए. कोई भी अनुपस्थित न था. इन सबने बाल के मंदिर में प्रवेश किया और पुजारियों से मंदिर पूरी तरह भर गया; एक कोने से दूसरे कोने तक.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ने तब वस्त्रागार अधिकारी को आदेश दिया, “बाल के उपासकों के लिए तय किए गए वस्त्र लाए जाएं.” तब उनके लिए वस्त्र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येहू ने बाल के मंदिर में प्रवेश किया. उसके साथ रेखाब का पुत्र योनादाब भी था. येहू ने बाल के उपासकों को कहा, “खोजबीन कर यह तय कर लो, कि यहां याहवेह का कोई भी सेवक नहीं, बल्कि सिर्फ बाल के उपासक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बलियां और होमबलियां चढ़ाने का काम शुरू किया. येहू ने इसी समय के लिए भवन के बाहर अस्सी व्यक्ति चुने हुए थे, जिन्हें यह निर्देश दिया गया था: “तुममें से जो कोई इन व्यक्तियों में से, जिन्हें मैं तुम्हारे हाथों में सौंप रहा हूं, किसी को भी बचकर निकलने देगा, अपने ही प्राणों से इसका दाम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जैसे ही येहू ने होमबलि का काम पूरा किया, उसने पहरेदारों और राजकीय अधिकारियों को आदेश दिया, “अंदर जाकर हर एक को खत्म कर दो; एक भी बचने न पाए.” तब उन्होंने हर एक का वध कर डाला. पहरेदारों और अधिकारियों ने उन सबके शव बाहर फेंक दिए. तब वे बाल देवता के मंदिर के भीतरी कमरे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से उन्होंने बाल का प्रतिष्ठित खंभा उखाड़ा, उसे बाहर लाकर भस्म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बाल के खंभे को पूरी तरह नष्ट कर दिया, साथ ही बाल के मंदिर को भी, जिसे आज तक शौचालय के रूप में इस्तेमाल किया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प्रकार येहू ने इस्राएल से बाल की उपासना को दूर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मगर येहू नेबाथ के पुत्र यरोबोअम के पापों से दूर न हुआ; वे पाप, जो उसने इस्राएल राष्ट्र को करने के लिए उकसाया था; अर्थात् बेथेल और दान में अब भी सोने के बछड़े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ने येहू से कहा, “इसलिये, कि तुमने वह करके, जो मेरी दृष्टि में अच्छा है, एक बढ़िया काम किया है. अहाब के वंश के साथ तुमने जो कुछ किया है, वही था, जो मेरे मन में था, चौथी पीढ़ी तक तुम्हारे पुत्र इस्राएल के राज सिंहासन पर बैठते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मगर येहू पूरे मन से याहवेह, इस्राएल के परमेश्वर की व्यवस्था और विधियों का पालन करने के विषय में सावधान न था. वह यरोबोअम के पापों से दूर न हुआ, जो उसने इस्राएल को करने के लिए मजबूर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इन्हीं दिनों में याहवेह ने इस्राएल राष्ट्र की सीमा को घटाना आरंभ किया. हाज़ाएल पूरे इस्राएल राष्ट्र की सीमा में उन्हें हराता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यरदन के पूर्ववर्ती क्षेत्र से लेकर पूरा गिलआद, गाद और रियूबेन के वंशज, मनश्शेह के वंशज, आरनोन घाटी के निकटवर्ती अरोअर अर्थात् गिलआद और बाशान तक.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द्वारा किए गए बाकी कामों, उसकी उपलब्धियों और उसके शौर्य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 अपने पूर्वजों के साथ हमेशा के लिए जा मिला. उन्होंने उसे शमरिया में गाड़ा. उसकी जगह पर उसका पुत्र यहोआहाज़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इस्राएल पर येहू के शासन की पूरी अवधि अट्ठाईस साल थी.</w:t>
      </w:r>
      <w:r>
        <w:rPr>
          <w:lang w:val="hi_IN" w:bidi="hi_IN"/>
        </w:rPr>
      </w:r>
      <w:r>
        <w:rPr>
          <w:lang w:val="hi_IN" w:bidi="hi_IN"/>
        </w:rPr>
      </w:r>
    </w:p>
    <w:p>
      <w:pPr/>
      <w:r>
        <w:rPr>
          <w:lang w:val="hi_IN" w:bidi="hi_IN"/>
        </w:rPr>
      </w:r>
    </w:p>
    <w:p>
      <w:pPr>
        <w:pStyle w:val="Heading2"/>
      </w:pPr>
      <w:r>
        <w:rPr>
          <w:lang w:val="hi_IN" w:bidi="hi_IN"/>
        </w:rPr>
        <w:t>2 Kings 11:1</w:t>
      </w:r>
      <w:r>
        <w:rPr>
          <w:lang w:val="hi_IN" w:bidi="hi_IN"/>
        </w:rPr>
      </w:r>
    </w:p>
    <w:p>
      <w:pPr/>
      <w:r>
        <w:rPr>
          <w:lang w:val="hi_IN" w:bidi="hi_IN"/>
        </w:rPr>
      </w:r>
      <w:r>
        <w:rPr>
          <w:vertAlign w:val="superscript"/>
          <w:lang w:val="hi_IN" w:bidi="hi_IN"/>
        </w:rPr>
        <w:t>1</w:t>
      </w:r>
      <w:r>
        <w:rPr>
          <w:lang w:val="hi_IN" w:bidi="hi_IN"/>
        </w:rPr>
        <w:t xml:space="preserve"> जब अहज़्याह की माता को मालूम हुआ कि उसके पुत्र की मृत्यु हो चुकी है, उसने जाकर सारे राजपरिवार 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मगर राजा यहोराम की पुत्री अहज़्याह की बहन येहोशिबा वध किए जा रहे राजपुत्रों के बीच से अहज़्याह के पुत्र योआश को छिपाकर वहां से दूर ले गई, और उसे और उसकी धाय को एक शयन कमरे में छिपा दिया. इस प्रकार उन्होंने योआश को अथालियाह से बचा लिया और उसका वध नहीं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योआश येहोशिबा की देखरेख में छः साल रहा. उसे याहवेह के भवन में छिपाकर रखा गया था, और अथालियाह देश पर शासन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सातवें साल में पुरोहित यहोयादा ने कारी जाति के हजार सेनापतियों और अंगरक्षकों के प्रधानों को बुलवाया और इन्हें अपने साथ याहवेह के भवन में इकट्ठा किया. वहां उसने उनके साथ वाचा बांधी और उन्हें शपथ दिलाई, और उन्हें राजपुत्र के दर्शन कराएं.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उसने उन्हें आदेश दिया, “तुम्हें यह करना होगा: तुममें से एक तिहाई सैनिक, जो शब्बाथ पर काम के लिए ठहराए गए हैं, राजमहल पर पहरा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दूसरी तिहाई टुकड़ी सूर नामक द्वार पर और तीसरी तिहाई टुकड़ी पहरेदारों के पीछे के द्वार पर बारी-बारी से ठहराई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दो टुकड़िया जो शब्बाथ पर काम के लिए ठहराई गई हैं, और जो राजा के लिए याहवेह के भवन की सुरक्षा के लिये चुनी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को घेरकर खड़ी हो जाएंगी, हर एक अपने शस्त्रों को लेकर. जो कोई सेना की पंक्ति के पास आएगा निश्चयतः मार डाला जाएगा. तुम्हें हर पल राजा के साथ साथ रहना है; उसके बाहर जाते और भीतर आते समय.”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शतपति सेना नायकों ने पुरोहित यहोयादा की हर एक बात पूरी की. पुरोहित यहोयादा ने छुट्टी पर जा रहे किसी भी दल को शब्बाथ सेवा से अवकाश लेने न दिया. और जो सेवा के लिए आ रहे थे, वे सभी पुरोहित यहोयादा के सामने इकट्ठा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पुरोहित ने प्रधानों को वे बर्छियां और ढालें दे दीं, जो राजा दावीद के शासनकाल से याहवेह के भवन में सुरक्षित रखी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 एक अंगरक्षक अपने-अपने हाथ में अपने हथियार लिए हुए भवन की दक्षिण दिशा से लेकर उत्तरी दिशा तक, वेदी के चारों ओर भवन को घेरकर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पुरोहित यहोयादा राजकुमार को लेकर बाहर आए, उसके सिर पर मुकुट रखा और उसे साक्षी पत्र दे दिया. तब उन्होंने उसे राजा घोषित कर उसका राजाभिषेक किया, और ताली बजाकर सबने जयघोष करते हुए कहा, “महाराज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अथालियाह ने लोगों और अंगरक्षकों द्वारा किए जा रहे घोषनाद की ध्वनि सुनी, वह याहवेह के भवन में जनसमूह के बीच में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उसने देखा कि राजा खंभे के पास खड़ा हुआ था. रीति के अनुसार सेनापति और तुरही वादक राजा के पास खड़े हुए थे. राज्य के लोग हर्षोल्लास में थे, और तुरही फूंक रहे थे. अथालियाह ने अपने वस्त्र फाड़े और चिल्ला उठी, “देशद्रोह! देशद्रोह!”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पुरोहित यहोयादा ने सेना के शतपति सेना नायकों को आदेश दिया, “उसे सेना की पंक्तियों के बीच से निकालकर बाहर लाओ और जो जो उसके पीछे आए उसे तलवार से मार दो.” पुरोहित ने आदेश दे रखा था, “उसकी हत्या याहवेह के भवन में 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उन्होंने उसे पकड़ लिया और जब वह घोड़ों के लिए निर्धारित द्वार से होकर राजघराने तक पहुंची, वहां उसका वध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यहोयादा ने उस अवसर पर याहवेह तथा सारी प्रजा और राजा के बीच यह वाचा स्थापित की, कि वे सिर्फ याहवेह ही को समर्पित रहेंगे. एक वाचा राजा और प्रजा के बीच भी स्थापित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देश की सारी प्रजा बाल के भवन में गई और उसे पूरी तरह ध्वस्त कर दिया. उसकी वेदी और उसकी मूर्तियों को उन्होंने चूर-चूर कर दिया. तब उन्होंने वेदियों के सामने ही बाल के पुरोहित मत्तान का वध कर दिया. इसके बाद पुरोहित यहोयादा ने याहवेह के भवन के लिए पहरेदार बनाए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सब करने के बाद यहोयादा शतपति सेना नायकों, कारी सैनिकों, अंगरक्षकों और प्रजा को अपने साथ लेकर राजा को याहवेह के भवन से बाहर ले आए और वे सब पहरेदारों के द्वार से निकलते हुए राजघराने जा पहुंचे. वहां पहुंचकर राजा योआश राज सिंहासन पर बैठे.</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सारी प्रजा में खुशी छा गई, और नगर में शांति भर गई. राजमहल में तलवार से अथालियाह की हत्या हुई थी, यह इसका मुख्य कारण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योआश सात साल की थी, जब उन्होंने शासन करना शुरू किया.</w:t>
      </w:r>
      <w:r>
        <w:rPr>
          <w:lang w:val="hi_IN" w:bidi="hi_IN"/>
        </w:rPr>
      </w:r>
      <w:r>
        <w:rPr>
          <w:lang w:val="hi_IN" w:bidi="hi_IN"/>
        </w:rPr>
      </w:r>
    </w:p>
    <w:p>
      <w:pPr/>
      <w:r>
        <w:rPr>
          <w:lang w:val="hi_IN" w:bidi="hi_IN"/>
        </w:rPr>
      </w:r>
    </w:p>
    <w:p>
      <w:pPr>
        <w:pStyle w:val="Heading2"/>
      </w:pPr>
      <w:r>
        <w:rPr>
          <w:lang w:val="hi_IN" w:bidi="hi_IN"/>
        </w:rPr>
        <w:t>2 Kings 12:1</w:t>
      </w:r>
      <w:r>
        <w:rPr>
          <w:lang w:val="hi_IN" w:bidi="hi_IN"/>
        </w:rPr>
      </w:r>
    </w:p>
    <w:p>
      <w:pPr/>
      <w:r>
        <w:rPr>
          <w:lang w:val="hi_IN" w:bidi="hi_IN"/>
        </w:rPr>
      </w:r>
      <w:r>
        <w:rPr>
          <w:vertAlign w:val="superscript"/>
          <w:lang w:val="hi_IN" w:bidi="hi_IN"/>
        </w:rPr>
        <w:t>1</w:t>
      </w:r>
      <w:r>
        <w:rPr>
          <w:lang w:val="hi_IN" w:bidi="hi_IN"/>
        </w:rPr>
        <w:t xml:space="preserve"> येहू के शासनकाल के सातवें साल में योआश ने शासन शुरू किया. उसने येरूशलेम में चालीस साल तक शासन किया. उसकी माता का नाम ज़िबियाह था, वह बेअरशेबा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योआश ने आजीवन वही किया, जो याहवेह की दृष्टि में ठीक है, क्योंकि उसे पुरोहित यहोयादा ने शिक्षा दी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भी, पूजा स्थलों की वेदियां तोड़ी नहीं गई. लोग पूजा स्थलों की वेदियों पर धूप जलाते और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योआश ने पुरोहितों से कहा, “याहवेह के मंदिर में पवित्र दान के लिए चढ़ाया गया पैसा, जो प्रचलित सिक्कों के रूप में हैं, चाहे वह हर एक व्यक्ति के लिए मूल्यांकित रूप में हो, या हर एक व्यक्ति द्वारा स्वैच्छिक रूप में याहवेह के भवन में लाई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पुरोहित इन्हें हर एक खजांची से लें; उनसे भवन में जहां कहीं टूटा-फूटा दिखाई दे, सुधारें.”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यह पाया गया कि राजा योआश के शासन के तेईसवें साल तक पुरोहितों ने भवन में मरम्मत का कोई भी काम नहीं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राजा योआश ने पुरोहित यहोयादा और अन्य पुरोहितों को बुलाकर उनसे पूछा, “आप लोग याहवेह के भवन की मरम्मत का काम क्यों नहीं करवा रहे? इसलिये अब अपने जान पहचान वाले खजांची से पैसे अपने लिए लेना बंद कर दें, तो वह धनराशि मरम्मत के काम में लगाई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पुरोहित इस पर सहमत हो गए, कि वे अब न लोगों से मुद्राओं का दान इकट्ठा करेंगे, और न ही याहवेह के भवन की मरम्मत की जवाबदारी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पुरोहित यहोयादा ने एक मंजूषा लेकर उसके ढक्कन में एक छेद करके याहवेह के भवन के फाटक के दाईं ओर, वेदी के पास रख दी; वे पुरोहित जो डेवढ़ी पर दृष्टि रखते थे, याहवेह के भवन में आई सारी मुद्राओं को इसी मंजूषा में डालने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देखते थे मंजूषा में बहुत चांदी मुद्राएं इकट्ठा हो चुकी हैं, राजा की ओर से चुने गए लिपिक और महापुरोहित आकर वह राशि थैलों में भरते और याहवेह के भवन में आई मुद्राओं की गिनती कर 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मुद्राओं की गिनती के बाद उन्हें तौला जाता था और यह उन शिल्पियों को दे दी जाती थी, जो वस्तुतः याहवेह के भवन के अधिकारी थे; ये ही याहवेह के भवन के सुधार का काम कर रहे बढ़ई और राजमिस्त्रियों को भुगतान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राजमिस्त्रियों और कारीगरों की मजदूरी, लकड़ी और संवारी हुई शिलाओं का और याहवेह के भवन की मरम्मत के लिए आवश्यक राशि का भुगतान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मगर इस प्रकार आए धन से याहवेह के भवन में प्रयोग के लिए आवश्यक चांदी की चिलमचियां, चिमटियां, कटोरे, तुरहियां या कोई भी सोने का बर्तन या चांदी का बर्तन याहवेह के भवन में लाई गई राशि से नहीं बनवाए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इस राशि से उन कर्मचारियों की मजदूरी दी जाती थी, जो याहवेह के भवन की मरम्मत का काम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वे उन व्यक्तियों से, जिन्हें वे कर्मचारियों को देने के लिए मुद्राएं सौंपा करते थे, कोई भी लेखा-जोखा नहीं लिया करते थे, क्योंकि वे सभी सच्चे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दोष बलि और पापबलि से मिली मुद्राओं को याहवेह के भवन में नहीं लाया जाता था, यह राशि पुरोहितों को दिए जाने के लिए ठहरा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समय अराम के राजा हाज़ाएल ने गाथ पर हमला कर उसे अपने अधीन कर लिया. मगर जब हाज़ाएल येरूशलेम पर हमला करने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यहूदिया के राजा योआश ने अपने पूर्वजों यहोशाफ़ात, यहोराम और अहज़्याह द्वारा चढ़ाई गई पवित्र वस्तुएं, जिन्हें यहूदिया के राजाओं ने भेंट किया था और स्वयं अपने द्वारा भेंट की हुई पवित्र वस्तुएं और राजकोष में रखा सारा सोना लेकर, जो याहवेह के भवन में रखा था, अराम के राजा हाज़ाएल को भेंट में दे दिया. फलस्वरूप हाज़ाएल येरूशलेम न जाकर अपने देश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योआश की उपलब्धियों और उसके द्वारा किए गए कामों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योआश के सेवकों ने उसके विरुद्ध षड़्‍यंत्र रचा और मिल्लो भवन में उसकी हत्या कर दी. यह भवन सिल्ला नगर के मार्ग के ढाल पर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शिमियथ का पुत्र योज़ाकर और शोमर के पुत्र योज़ाबाद ने, जो उसके ही सेवक थे, उस पर वार किया, जिससे उसकी मृत्यु हो गई. उन्होंने उसे उसके पूर्वजों के साथ दावीद के नगर में गाड़ दिया. उसकी जगह पर उसका पुत्र अमाज़्याह शासन करने लगा.</w:t>
      </w:r>
      <w:r>
        <w:rPr>
          <w:lang w:val="hi_IN" w:bidi="hi_IN"/>
        </w:rPr>
      </w:r>
      <w:r>
        <w:rPr>
          <w:lang w:val="hi_IN" w:bidi="hi_IN"/>
        </w:rPr>
      </w:r>
    </w:p>
    <w:p>
      <w:pPr/>
      <w:r>
        <w:rPr>
          <w:lang w:val="hi_IN" w:bidi="hi_IN"/>
        </w:rPr>
      </w:r>
    </w:p>
    <w:p>
      <w:pPr>
        <w:pStyle w:val="Heading2"/>
      </w:pPr>
      <w:r>
        <w:rPr>
          <w:lang w:val="hi_IN" w:bidi="hi_IN"/>
        </w:rPr>
        <w:t>2 Kings 13:1</w:t>
      </w:r>
      <w:r>
        <w:rPr>
          <w:lang w:val="hi_IN" w:bidi="hi_IN"/>
        </w:rPr>
      </w:r>
    </w:p>
    <w:p>
      <w:pPr/>
      <w:r>
        <w:rPr>
          <w:lang w:val="hi_IN" w:bidi="hi_IN"/>
        </w:rPr>
      </w:r>
      <w:r>
        <w:rPr>
          <w:vertAlign w:val="superscript"/>
          <w:lang w:val="hi_IN" w:bidi="hi_IN"/>
        </w:rPr>
        <w:t>1</w:t>
      </w:r>
      <w:r>
        <w:rPr>
          <w:lang w:val="hi_IN" w:bidi="hi_IN"/>
        </w:rPr>
        <w:t xml:space="preserve"> अहज़्याह के पुत्र यहूदिया के राजा योआश के शासनकाल के तेईसवें साल में येहू के पुत्र यहोआहाज़ ने शमरिया में इस्राएल पर शासन करना शुरू किया. उसने सत्रह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गलत है और उसने नेबाथ के पुत्र यरोबोअम के पापों का अनुसरण किया, जिन्हें करने के लिए उसने इस्राएल राष्ट्र को भी उकसाया; वह इन पापों से दूर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फलस्वरूप याहवेह का क्रोध इस्राएल राष्ट्र पर भड़क गया, और याहवेह उन्हें बार-बार अराम के राजा हाज़ाएल के और उसके पुत्र बेन-हदद के अधीन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यहोआहाज़ ने याहवेह से प्रार्थना की और याहवेह ने उसकी बिनती पर ध्यान दिया, क्योंकि उन्होंने इस्राएली प्रजा पर हो रहे अत्याचार को देखा, कि अराम का राजा उन्हें कैसे सता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इस्राएल राष्ट्र को एक छुड़ाने वाला दिया, फलस्वरूप इस्राएली प्रजा अराम देश के अधिकार से मुक्त हो गई, और वे अपने ही तंबुओं में पहले के समान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इतना सब होने पर भी वे यरोबोअम के वंश द्वारा किए जानेवाले पापों से दूर न हुए; वे पाप, जिन्हें करने के लिए उसने इस्राएल को उकसाया था. वे इन पापों में उसका अनुसरण करते रहे. अशेरा देवी की मूर्ति शमरिया नगर में बनी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यहोआहाज़ की सेना में पचास घुड़सवारों और दस रथों और दस हज़ार पैदल सैनिकों से ज्यादा बाकी नहीं रह गए; क्योंकि अराम के राजा ने उन्हें नाश कर, रौंदते हुए धूल के समान बना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यहोआहाज़ की उपलब्धियों, उसके द्वारा किए गए बाकी कामों और उसके शौर्य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यहोआहाज़, हमेशा के लिए अपने पूर्वजों में जा मिला. उन्होंने उसे शमरिया में गाड़ दिया. उसकी जगह पर उसके पुत्र योआश ने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यहूदिया के राजा योआश के शासन के सैंतीसवें साल में यहोआहाज़ का पुत्र यहोआश शमरिया में इस्राएल पर शासन करने लगा और उसने सोलह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वही किया जो याहवेह की दृष्टि में गलत था. वह उन पाप, कामों से दूर न हुआ—वह उन्हीं पापों का अनुसरण करता रहा, जिन्हें नेबाथ के पुत्र यरोबोअम ने इस्राएल को करने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यहोआश के बाकी कामों का, उसकी सारी उपलब्धियों का, उसकी वीरता का, यहूदिया के राजा अमाज़्याह से उसके युद्ध, इन सभी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यहोआश हमेशा के लिए अपने पूर्वजों में जा मिला, और यरोबोअम उसके सिंहासन पर बैठा. यहोआश शमरिया में इस्राएल के राजाओं के साथ गाड़ा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समय एलीशा ऐसे बीमार पड़े कि वे मरने पर थे. इस्राएल का राजा यहोआश उनसे भेंटकरने गया. वह उनके सामने जाकर रोते हुए कहने लगा, “मेरे पिता, मेरे पिता! और इस्राएल के रथों और उसके घुड़सवारों!”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एलीशा ने उसे कहा, “एक धनुष लो और बाण भी.” राजा ने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एलीशा ने इस्राएल के राजा को आदेश दिया, “धनुष पर अपना हाथ रखो.” उसने धनुष पर अपना हाथ रखा. तब एलीशा ने अपना हाथ राजा के हाथ के ऊपर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एलीशा ने आदेश दिया, “पूर्व की ओर की खिड़की खोल दो.” उसने वह खिड़की खोल दी. तब एलीशा ने आदेश दिया, “बाण छोड़ो!” उसने बाण छोड़ा. एलीशा ने कहा, “याहवेह का विजय बाण! हां, अराम देश पर जय का बाण. तुम अफेक में अरामियों से तब तक युद्ध करोगे, जब तक तुम उन्हें खत्म 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एलीशा ने दोबारा कहा, “बाण उठाओ.” उसने बाण उठाए. तब एलीशा ने इस्राएल के राजा को आदेश दिया, “भूमि को निशाना बनाकर वार करो!” राजा ने भूमि पर तीन वार किए और रुक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 परमेश्वर के जन ने उस पर गुस्सा करते हुए कहा, “तुम्हें पांच या छः वार तो करने थे, तभी तुम अराम को ऐसा मारते कि उनका अंत होकर ही रहता. अब तो तुम अराम को सिर्फ तीन बार ही हरा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एलीशा की मृत्यु हो गई और उन्होंने उन्हें गाड़ दिया. हर साल वसन्त ऋतु में मोआबी लुटेरों का एक दल उस क्षेत्र पर हमला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अवसर पर, जब किसी व्यक्ति की देह को गाड़ा जा रहा था, लोगों ने लुटेरों के दल को आते देखा. उस व्यक्ति की देह को जल्दी ही एलीशा की कब्र में फेंक दिया. जैसे ही शव ने एलीशा की अस्थियों से छुआ, वह व्यक्ति जीवित हो अपने पैरों पर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यहोआहाज़ के पूरे शासनकाल में अराम का राजा हाज़ाएल इस्राएल को सताता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याहवेह उन पर कृपालु थे, उन पर उनकी करुणा बनी थी. अब्राहाम, यित्सहाक और याकोब से अपनी वाचा के कारण याहवेह उनकी ओर हुए. उन्होंने उन्हें खत्म न होने दिया और न ही उन्हें अब तक अपने सामने से दूर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अराम के राजा हाज़ाएल की मृत्यु के बाद उसका पुत्र बेन-हदद उसकी जगह पर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समय यहोआहाज़ के पुत्र यहोआश ने हाज़ाएल के पुत्र बेन-हदद से वे सारे नगर वापस ले लिए, जो उसने युद्ध में उसके पिता यहोआहाज़ से छीन लिए थे. यहोआश ने उसे तीन बार हराया और ये इस्राएली नगर वापस ले लिए.</w:t>
      </w:r>
      <w:r>
        <w:rPr>
          <w:lang w:val="hi_IN" w:bidi="hi_IN"/>
        </w:rPr>
      </w:r>
      <w:r>
        <w:rPr>
          <w:lang w:val="hi_IN" w:bidi="hi_IN"/>
        </w:rPr>
      </w:r>
    </w:p>
    <w:p>
      <w:pPr/>
      <w:r>
        <w:rPr>
          <w:lang w:val="hi_IN" w:bidi="hi_IN"/>
        </w:rPr>
      </w:r>
    </w:p>
    <w:p>
      <w:pPr>
        <w:pStyle w:val="Heading2"/>
      </w:pPr>
      <w:r>
        <w:rPr>
          <w:lang w:val="hi_IN" w:bidi="hi_IN"/>
        </w:rPr>
        <w:t>2 Kings 14:1</w:t>
      </w:r>
      <w:r>
        <w:rPr>
          <w:lang w:val="hi_IN" w:bidi="hi_IN"/>
        </w:rPr>
      </w:r>
    </w:p>
    <w:p>
      <w:pPr/>
      <w:r>
        <w:rPr>
          <w:lang w:val="hi_IN" w:bidi="hi_IN"/>
        </w:rPr>
      </w:r>
      <w:r>
        <w:rPr>
          <w:vertAlign w:val="superscript"/>
          <w:lang w:val="hi_IN" w:bidi="hi_IN"/>
        </w:rPr>
        <w:t>1</w:t>
      </w:r>
      <w:r>
        <w:rPr>
          <w:lang w:val="hi_IN" w:bidi="hi_IN"/>
        </w:rPr>
        <w:t xml:space="preserve"> यहोआहाज़ के पुत्र यहोआश के शासन के दूसरे साल में, यहूदिया के राजा योआश का पुत्र अमाज़्याह ने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उसने शासन की बागडोर संभाली उसकी उम्र पच्चीस साल थी. उसने येरूशलेम में उनतीस साल शासन किया. उसकी माता का नाम येहोआद्दीन था. वह येरूशलेमवासी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वही किया, जो याहवेह की दृष्टि में सही था—फिर भी, अपने पूर्वज दावीद के समान नहीं. उसने हर एक काम में अपने पिता योआश का अनुसरण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पूजा स्थलों की वेदियां तोड़ी नहीं गई थी. लोग पूजा स्थलों की वेदियों पर धूप जलाते और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हाथों में राज्य मजबूत होते ही उसने अपने सेवकों की हत्या कर डाली, जिन्होंने उसके पिता की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मगर उसने इन हत्यारे सेवकों की संतान का वध नहीं किया; ठीक जैसे याहवेह की आज्ञा के अनुसार मोशेह द्वारा दी गई व्यवस्था में दिया है, “पुत्र के पाप का दंड उसके पिता को न मिले और न पिता के कारण पुत्र मार डाला जाए, जिसने पाप किया हो वही उस पाप के कारण मार डाला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नमक की घाटी में दस हज़ार एदोमियों को मार गिराया. भयंकर युद्ध के द्वारा उसने सेला नगर अपना लिया, और उसे एक नया नाम दिया: योकथएल, जो आज तक प्रचलित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अमाज़्याह ने येहू के पोते और यहोआहाज़ के पुत्र, इस्राएल का राजा यहोआश को दूतों द्वारा यह संदेश भेजा: “चलो, हम युद्ध-भूमि में आपस में बल परीक्षण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 के राजा यहोआश ने यहूदिया के राजा अमाज़्याह को उत्तर भेजा, “लबानोन की एक कंटीली झाड़ी ने लबानोन के केदार को यह संदेश भेजा: ‘अपनी पुत्री को मेरे पुत्र की पत्नी होने के लिए दे दो.’ तब एक जंगली पशु वहां से निकलते हुए कंटीली झाड़ी को कुचलते हुए निकल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सच है कि तुमने एदोम को हराया है और तुम्हारा मन गर्व से ऊंचा हो रहा है. अपने ही पराक्रम में संतुष्ट बने रहो, ऐसा करो: घर में शांति से बैठे रहो! मुसीबत को क्यों बुला रहे हो? तुम्हारा पतन तो होना ही है, साथ ही सारी यहूदिया राज्य का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मगर अमाज़्याह ने उसकी एक न सुनी; तब इस्राएल के राजा यहोआश ने हमला कर दिया. दोनों का सामना यहूदिया के बेथ-शेमेश नामक स्थान पर हुआ.</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इस्राएल ने यहूदिया को हरा दिया. सैनिक पीठ दिखाकर अपने-अपने तंबुओं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इस्राएल के राजा यहोआश ने अमाज़्याह को, जो अहज़्याह का पोते और यहूदिया के राजा योआश के पुत्र था, बेथ-शेमेश नामक स्थान पर बंदी बना लिया, और उसे लेकर वह येरूशलेम आ गया. वहां उसने एफ्राईम के फाटक से लेकर कोने के द्वारा तक लगभग एक सौ अस्सी मीटर शहरपनाह को 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उसे याहवेह के भवन और राज-भंडार में से जितना सोना, चांदी और सारे बर्तन मिले, उन्हें और बन्धकों को लेकर वह शमरिया को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यहोआश द्वारा किए गए बाकी काम, उसकी वीरता और यहूदिया के राजा अमाज़्याह के साथ उसके युद्ध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यहोआश हमेशा के लिए अपने पूर्वजों में जा मिला और उसे शमरिया में इस्राएल के राजाओं के साथ गाड़ दिया. उसके पुत्र यरोबोअम ने उसके स्थान पर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यहूदिया के राजा योआश का पुत्र अमाज़्याह इस्राएल के राजा यहोआहाज़ के पुत्र यहोआश की मृत्यु के बाद पन्द्रह साल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अमाज़्याह के बाकी के कामों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येरूशलेम में लोगों ने उसके विरुद्ध षड़्‍यंत्र रचा, तब वह लाकीश को भाग गया; किंतु उन्होंने लाकीश में जाकर उसकी खोज की, और वहीं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घोड़ों पर उसका शव येरूशलेम लाकर उसके पूर्वजों के साथ दावीद के नगर में गाड़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यहूदिया की प्रजा ने अज़रियाह को उसके पिता अमाज़्याह के स्थान पर राजा अभिषिक्त किया. उस समय उसकी उम्र सोलह साल 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राजा की मृत्यु के बाद उसने एलाथ नगर को दोबारा बसाया और उसे यहूदिया में शामिल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यहूदिया के राजा योआश के पुत्र अमाज़्याह के शासनकाल के पन्द्रहवें साल में इस्राएल के राजा यहोआश के पुत्र यरोबोअम को शमरिया में राजा बनाया गया. उसका शासनकाल एकतालीस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वह किया, जो याहवेह की दृष्टि में गलत था. वह उन पापों से दूर न हुआ जो नेबाथ के पुत्र यरोबोअम ने इस्राएल को करने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इस्राएल राष्ट्र की सीमा लबो-हामाथ से लेकर अराबाह सागर तक दोबारा स्थापित कर दी. यह याहवेह, इस्राएल के परमेश्वर के उस आदेश के अनुसार था, जो उन्होंने गाथ-हेफ़ेरवासी अमित्ताइ के पुत्र भविष्यद्वक्ता योनाह के द्वारा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देख रहे थे कि इस्राएल पर हो रहा अत्याचार बहुत असहनीय था. इससे किसी को छूट नहीं थी; चाहे दास या स्वतंत्र, और इसके लिए इस्राएल का सहायक कोई भी न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ने यह कभी नहीं कहा कि वह पृथ्वी पर से इस्राएल का नाम ही मिटा देंगे, तब याहवेह ने यहोआश के पुत्र यरोबोअम के द्वारा उन्हें छुटकारा दिलाया.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यरोबोअम द्वारा किए गए बाकी कामों और उसकी उपलब्धियों का ब्यौरा, उसकी वीरता, उसकी युद्ध नीति, दमेशेक और हामाथ को यहूदिया से इस्राएल के लिए दोबारा पाने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यरोबोअम हमेशा के लिए अपने पूर्वजों, इस्राएल के राजाओं में जा मिला और उसका पुत्र ज़करयाह उसके स्थान पर शासन करने लगा.</w:t>
      </w:r>
      <w:r>
        <w:rPr>
          <w:lang w:val="hi_IN" w:bidi="hi_IN"/>
        </w:rPr>
      </w:r>
      <w:r>
        <w:rPr>
          <w:lang w:val="hi_IN" w:bidi="hi_IN"/>
        </w:rPr>
      </w:r>
    </w:p>
    <w:p>
      <w:pPr/>
      <w:r>
        <w:rPr>
          <w:lang w:val="hi_IN" w:bidi="hi_IN"/>
        </w:rPr>
      </w:r>
    </w:p>
    <w:p>
      <w:pPr>
        <w:pStyle w:val="Heading2"/>
      </w:pPr>
      <w:r>
        <w:rPr>
          <w:lang w:val="hi_IN" w:bidi="hi_IN"/>
        </w:rPr>
        <w:t>2 Kings 15:1</w:t>
      </w:r>
      <w:r>
        <w:rPr>
          <w:lang w:val="hi_IN" w:bidi="hi_IN"/>
        </w:rPr>
      </w:r>
    </w:p>
    <w:p>
      <w:pPr/>
      <w:r>
        <w:rPr>
          <w:lang w:val="hi_IN" w:bidi="hi_IN"/>
        </w:rPr>
      </w:r>
      <w:r>
        <w:rPr>
          <w:vertAlign w:val="superscript"/>
          <w:lang w:val="hi_IN" w:bidi="hi_IN"/>
        </w:rPr>
        <w:t>1</w:t>
      </w:r>
      <w:r>
        <w:rPr>
          <w:lang w:val="hi_IN" w:bidi="hi_IN"/>
        </w:rPr>
        <w:t xml:space="preserve"> इस्राएल के राजा यरोबोअम के शासन के सत्ताईसवें साल में अमाज़्याह के पुत्र अज़रियाह ने यहूदिया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उसकी उम्र सोलह साल थी. येरूशलेम में उसने बावन साल शासन किया. उसकी माता का नाम यकोलियाह था, वह येरूशलेमवासी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अज़रियाह ने अपने पिता अमाज़्याह समान वही किया, जो याहवेह की दृष्टि में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भी, पूजा स्थलों की वेदियां तोड़ी नहीं गई थी. लोग पूजा स्थलों की वेदियों पर धूप जलाते और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राजा की देह पर वार किया, फलस्वरूप वह मरने तक कुष्ठरोगी होकर एक अलग घर में रहता रहा. तब राजपुत्र योथाम प्रजा पर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अज़रियाह द्वारा किए गए अन्य काम और उसकी उपलब्धियों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अज़रियाह हमेशा के लिए अपने पूर्वजों में जा मिला और उन्होंने उसे उसके पूर्वजों के साथ दावीद के नगर में गाड़ दिया. उसकी जगह पर उसका पुत्र योथाम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यहूदिया के राजा अज़रियाह के शासन के अड़तीसवें साल में यरोबोअम के पुत्र ज़करयाह ने शमरिया में इस्राएल पर शासन करना शुरू किया. उसने सिर्फ छः महीने ही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वही किया, जो याहवेह की दृष्टि में गलत था—ठीक जैसा उसके पूर्वजों ने किया था. वह उन पापों से दूर न हुआ, जो नेबाथ के पुत्र यरोबोअम ने शुरू किए और जिन्हें करने के लिए उसने इस्राएल को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याबेश के पुत्र शल्लूम ने उसके विरुद्ध षड़्‍यंत्र रचा और उसकी प्रजा के सामने ही उस पर घात कर उसकी हत्या कर दी, और उसके स्थान पर खुद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ज़करयाह के अन्य कामों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याहवेह ने येहू से यह प्रतिज्ञा की थी, “चौथी पीढ़ी तक तुम्हारी संतान इस्राएल के सिंहासन पर बैठेगी.” यह इसी प्रतिज्ञा की 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यहूदिया के राजा उज्जियाह के शासनकाल के उनचालीसवें साल में याबेश के पुत्र शल्लूम ने शासन करना शुरू किया और उसने शमरिया में एक महीने तक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समय गादी का पुत्र मेनाख़ेम तिरज़ाह से शमरिया आ गया और उसने याबेश के पुत्र शल्लूम पर घात कर उसकी हत्या करके उसकी जगह पर स्वयं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शल्लूम के बाकी काम और उसके द्वारा रचे गए षड़्‍यंत्र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मेनाख़ेम ने तिफ़साह नगर पर हमला किया और सारी नगरवासियों को और तिरज़ाह से लेकर सारी सीमावर्ती क्षेत्र को खत्म कर दिया; क्योंकि उन्होंने फाटक खोलने से मना कर दिया था; इसलिये उसने इसे पूरी तरह नाश कर दिया और सभी गर्भवती स्त्रियों के पेट चीर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यहूदिया के राजा अज़रियाह के शासन के उनचालीसवें साल में गादी के पुत्र मेनाख़ेम ने इस्राएल पर शासन करना शुरू किया. उसने शमरिया में दस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वही किया, जो याहवेह की दृष्टि में गलत था. वह जीवन भर उन पापों से दूर न हुआ, जो नेबाथ के पुत्र यरोबोअम ने इस्राएल को करने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अश्शूर के राजा पूल ने राज्य पर हमला किया. मेनाख़ेम ने उसे लगभग पैंतीस टन चांदी इस मंशा से भेंट में दे दी, कि वह उससे अपनी सत्ता को दृढ़ करने में सहायता 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मेनाख़ेम ने इस्राएल के सारे धनी व्यक्तियों पर प्रति व्यक्ति लगभग आधा किलो चांदी का कर लगा दिया कि अश्शूर के राजा को यह भेंट में दी जा सके. तब अश्शूर का राजा वहां से लौट गया. वह उस देश में और अधिक नहीं ठहरा.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मेनाख़ेम के अन्य कामों और उसकी उपलब्धियों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मेनाख़ेम हमेशा के लिए अपने पूर्वजों में जा मिला और उसके स्थान पर उसका पुत्र पेकाहियाह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यहूदिया के राजा अज़रियाह के शासन के पचासवें साल में मेनाख़ेम के पुत्र पेकाहियाह ने शमरिया में इस्राएल पर शासन प्रारंभ किया. उसका शासनकाल दो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उसने वह किया जो याहवेह की दृष्टि में गलत था. वह उन पापों से विमुख न हुआ, जिन्हें करने के लिए नेबाथ के पुत्र यरोबोअम ने इस्राएल को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उसके सेनानायक पेकाह, रेमालियाह के पुत्र, ने गिलआद के पचास व्यक्तियों के साथ मिलकर उसके विरुद्ध षड़्‍यंत्र रचा और शमरिया में राजमहल के गढ़ में अरगोब और अरिएह के साथ मिलकर उसकी हत्या कर दी, और स्वयं उसके स्थान पर राजा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पेकाहियाह द्वारा किए गए अन्य कार्य और उसकी सारी उपलब्धियों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के राजा अज़रियाह के शासन के बावनवें साल में रेमालियाह के पुत्र पेकाह ने शमरिया में शासन करना शुरू किया. उसने बीस साल शासन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वह किया, जो याहवेह की दृष्टि में गलत था. वह उन पापों से दूर न हुआ, जो नेबाथ के पुत्र यरोबोअम ने इस्राएल को करने के लिए उकसाया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इस्राएल के राजा पेकाह के शासनकाल में अश्शूर के राजा तिगलथ-पलेसेर ने हमला किया और इयोन, बेथ-माकाह के आबेल, यानोहा, केदेश, हाज़ोर, गिलआद, गलील और नफताली का सारा इलाका अपने अधीन कर लिया. इन सभी को बंदी बनाकर वह अश्शूर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समय एलाह के पुत्र होशिया ने पेकाह के विरुद्ध षड़्‍यंत्र रचा, उस पर वार किया, और उसकी हत्या कर दी, और उसके स्थान पर राजा बन गया. यह घटना उज्जियाह के पुत्र योथाम के शासन के बीसवें साल में हुई.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पेकाह द्वारा किए गए अन्य कार्य और उसकी सारी उपलब्धियों का ब्यौरा इस्राएल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इस्राएल के राजा रेमालियाह के पुत्र पेकाह के शासनकाल के दूसरे साल में उज्जियाह के पुत्र योथाम ने यहूदिया पर शासन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शासन शुरू करते समय उसकी उम्र पच्चीस साल थी. उसने येरूशलेम में सोलह साल शासन किया. उसकी माता का नाम येरूशा था, वह सादोक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योथाम ने वह किया, जो याहवेह की दृष्टि में सही था. उसने वही सब किया, जो उसके पिता उज्जियाह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भी, पूजा स्थलों की वेदियां तोड़ी नहीं गई थी. लोग पूजा स्थलों की वेदियों पर धूप जलाते और बलि चढ़ाते रहे. योथाम ने याहवेह के भवन के ऊपरी द्वार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योथाम द्वारा किए गए अन्य कार्य और उसकी अन्य उपलब्धियों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इन्हीं दिनों में याहवेह ने यहूदिया के विरुद्ध अराम देश के राजा रेज़िन और रेमालियाह के पुत्र पेकाह को हमले के उद्देश्य से भेजना शुरू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योथाम हमेशा के लिए अपने पूर्वजों में जा मिला और उसे उसके पूर्वजों के साथ दावीद के नगर में गाड़ दिया गया. उसके स्थान पर उसका पुत्र आहाज़ राजा बना.</w:t>
      </w:r>
      <w:r>
        <w:rPr>
          <w:lang w:val="hi_IN" w:bidi="hi_IN"/>
        </w:rPr>
      </w:r>
      <w:r>
        <w:rPr>
          <w:lang w:val="hi_IN" w:bidi="hi_IN"/>
        </w:rPr>
      </w:r>
    </w:p>
    <w:p>
      <w:pPr/>
      <w:r>
        <w:rPr>
          <w:lang w:val="hi_IN" w:bidi="hi_IN"/>
        </w:rPr>
      </w:r>
    </w:p>
    <w:p>
      <w:pPr>
        <w:pStyle w:val="Heading2"/>
      </w:pPr>
      <w:r>
        <w:rPr>
          <w:lang w:val="hi_IN" w:bidi="hi_IN"/>
        </w:rPr>
        <w:t>2 Kings 16:1</w:t>
      </w:r>
      <w:r>
        <w:rPr>
          <w:lang w:val="hi_IN" w:bidi="hi_IN"/>
        </w:rPr>
      </w:r>
    </w:p>
    <w:p>
      <w:pPr/>
      <w:r>
        <w:rPr>
          <w:lang w:val="hi_IN" w:bidi="hi_IN"/>
        </w:rPr>
      </w:r>
      <w:r>
        <w:rPr>
          <w:vertAlign w:val="superscript"/>
          <w:lang w:val="hi_IN" w:bidi="hi_IN"/>
        </w:rPr>
        <w:t>1</w:t>
      </w:r>
      <w:r>
        <w:rPr>
          <w:lang w:val="hi_IN" w:bidi="hi_IN"/>
        </w:rPr>
        <w:t xml:space="preserve"> रेमालियाह के पुत्र पेकाह के शासन के सत्रहवें साल में योथाम का पुत्र आहाज़ यहूदिया का राजा बना.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शासन शुरू करते समय आहाज़ की उम्र बीस साल थी. येरूशलेम में उसने सोलह साल शासन किया. उसने वह नहीं किया जो याहवेह उसके परमेश्वर की दृष्टि में सही था—जैसा उसके पूर्वज दावीद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इसकी बजाय उसका आचरण इस्राएल के राजाओं की नीतियों के अनुसार था; यहां तक कि उसने अपने ही पुत्र को होमबलि के रूप में बलि कर दिया. यह उन जनताओं की घृणित प्रथाओं के अनुसार था, जिन्हें याहवेह ने इस्राएल राष्ट्र के सामने से निकाल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पूजा स्थलों पर, पहाड़ियों पर और हर एक हरे वृक्ष के नीचे धूप जलाकर बलि चढ़ाता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अराम का राजा रेज़िन और इस्राएल के राजा रेमालियाह का पुत्र पेकाह येरूशलेम पर युद्ध करने के उद्देश्य से वहां आ गए. उन्होंने आहाज़ को बंदी बना लिया; किंतु वे उसे अपने वश में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समय अराम के राजा रेज़िन ने एलाथ नगर को अधीन कर अराम देश में शामिल कर लिया. यह करके उसने हर एक यहूदियावासी को वहां से पूरी तरह निकाल दिया, और एलाथ में एदोमी आकर बस गए और आज भी वहीं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आहाज़ ने अश्शूर के राजा तिगलथ-पलेसेर को दूतों द्वारा यह संदेश भेजा: “मैं आपका सेवक, बल्कि आपका पुत्र हूं. कृपया आकर अराम के राजा और इस्राएल के राजा से मेरी रक्षा कीजिए. ये मुझ पर हमला करने को उतारू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आहाज़ को याहवेह के भवन में और राजघराने के खजाने में जितना भी सोना और चांदी मिली, वह सब उसने अश्शूर के राजा को उपहार के रूप में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अश्शूर के राजा ने आहाज़ का प्रस्ताव स्वीकार कर लिया. तब वह दमेशेक पर हमला कर उसे अपने अधीन करके, नगरवासियों को बंदी बनाकर, उन्हें कीर नामक स्थान को ले गया, और वहां उसने रेज़िन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सब होने के बाद राजा आहाज़ अश्शूर के राजा तिगलथ-पलेसेर से मिलने दमेशेक गया. उसने वहां वह वेदी देखी जो दमेशेक में स्थापित की गई थी. राजा आहाज़ ने वेदी की बनावट का नक्शा पुरोहित उरियाह को भेज दिया. इसमें वेदी को बनाने के सारे शिल्प कौशल का ब्यौरा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आधार पर पुरोहित उरियाह ने एक वेदी बनाई; ठीक उसी के अनुसार जैसा राजा आहाज़ ने दमेशेक से भेजा था. पुरोहित उरियाह ने राजा आहाज़ के दमेशेक से लौटने के पहले ही यह वेदी तैयार कर ली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राजा दमेशेक से लौटा, उसने वह वेदी देखी, राजा वेदी के 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राजा ने होमबलि और अन्‍नबलि चढ़ाई, राजा ने वहां अर्घ उंडेला, और अपनी मेल बलि का लहू उस वेदी पर छिड़क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याहवेह के सामने रखी कांसे की वेदी को उसने भवन के सामने की ओर से, उसकी अपनी वेदी और याहवेह के भवन के बीच से हटाकर, उसने अपनी वेदी की उत्तरी दिशा में स्थापित करवा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राजा आहाज़ ने पुरोहित उरियाह को आदेश दिया, “इस नई विशाल वेदी पर आप भोर की होमबलि, शाम की अन्‍नबलि, राजा के लिए होमबलि और अन्‍नबलि और सारी प्रजा के लिए होमबलि और अन्‍नबलि और उनका अर्घ इस वेदी पर ही चढ़ाना, तथा होमबलि और बलि का सारा लहू इसी वेदी पर छिड़कना. मगर यह कांसे की वेदी सिर्फ मेरे ही इस्तेमाल के लिए रहेगी, कि मैं इसके द्वारा परमेश्वर की इच्छा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पुरोहित उरियाह ने राजा आहाज़ के आदेश के अनुसार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राजा आहाज़ ने ठेलों की चौखटों को काटकर उसमें से चिलमची को निकाल लिया और कांसे के बैलों के ऊपर रखे हुए पानी के बर्तन को उतारकर पत्थर के एक चबूतरे पर स्थापित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उसने याहवेह के भवन परिसर में शब्बाथ पर इस्तेमाल किए जा रहे ओसारे को और राजा के लिए बनाए गए बाहरी फाटक को अश्शूर के राजा के कारण याहवेह के भवन से हटा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आहाज़ के अन्य कामों का और उसकी अन्य उपलब्धियों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आहाज़ हमेशा के लिए अपने पूर्वजों में जा मिला और उसे उसके पूर्वजों के बीच, दावीद के नगर में गाड़ दिया. उसकी जगह पर उसका पुत्र हिज़किय्याह शासन करने लगा.</w:t>
      </w:r>
      <w:r>
        <w:rPr>
          <w:lang w:val="hi_IN" w:bidi="hi_IN"/>
        </w:rPr>
      </w:r>
      <w:r>
        <w:rPr>
          <w:lang w:val="hi_IN" w:bidi="hi_IN"/>
        </w:rPr>
      </w:r>
    </w:p>
    <w:p>
      <w:pPr/>
      <w:r>
        <w:rPr>
          <w:lang w:val="hi_IN" w:bidi="hi_IN"/>
        </w:rPr>
      </w:r>
    </w:p>
    <w:p>
      <w:pPr>
        <w:pStyle w:val="Heading2"/>
      </w:pPr>
      <w:r>
        <w:rPr>
          <w:lang w:val="hi_IN" w:bidi="hi_IN"/>
        </w:rPr>
        <w:t>2 Kings 17:1</w:t>
      </w:r>
      <w:r>
        <w:rPr>
          <w:lang w:val="hi_IN" w:bidi="hi_IN"/>
        </w:rPr>
      </w:r>
    </w:p>
    <w:p>
      <w:pPr/>
      <w:r>
        <w:rPr>
          <w:lang w:val="hi_IN" w:bidi="hi_IN"/>
        </w:rPr>
      </w:r>
      <w:r>
        <w:rPr>
          <w:vertAlign w:val="superscript"/>
          <w:lang w:val="hi_IN" w:bidi="hi_IN"/>
        </w:rPr>
        <w:t>1</w:t>
      </w:r>
      <w:r>
        <w:rPr>
          <w:lang w:val="hi_IN" w:bidi="hi_IN"/>
        </w:rPr>
        <w:t xml:space="preserve"> यहूदिया के राजा आहाज़ के शासन के बारहवें साल में एलाह का पुत्र होशिया शमरिया में राजा बना. उसका शासन नौ साल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गलत था, मगर उस सीमा तक नहीं, जैसा इस्राएल में उसके पहले के राजाओं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अश्शूर के राजा शालमानेसर ने उस पर हमला कर दिया. होशिया को उसके अधीन, जागीरदार होकर उसे कर देना पड़ता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मगर अश्शूर के राजा को होशिया के एक षड़्‍यंत्र के विषय में मालूम हो गया. होशिया ने मिस्र देश के राजा सोअ से संपर्क के लिए अपने दूत भेजे थे, और उसने अपने ठहराए गए कर का भुगतान भी नहीं किया था, जैसा वह हर साल किया करता था. तब अश्शूर के राजा ने उसे बंदी बनाकर बंदीगृह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उसने सारी इस्राएल देश पर कब्जा किया, और तीन साल तक शमरिया नगर को अपनी अधीनता में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होशिया के शासन के नवें साल में अश्शूर के राजा ने शमरिया को अपने अधिकार में ले लिया. उसने इस्राएल जनता को बंदी बनाकर अश्शूर ले जाकर वहां हालाह और हाबोर क्षेत्र में बसा दिया. ये दोनों क्षेत्र मेदिया प्रदेश के गोज़ान नदी के तट पर स्थित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सब इसलिये हुआ कि इस्राएल वंशजों ने याहवेह, अपने परमेश्वर के विरुद्ध पाप किया; उस परमेश्वर के विरुद्ध, जिन्होंने उन्हें मिस्र के राजा फ़रोह की बंधुआई से मुक्त कराया था. उनमें पराए देवताओं के लिए भय आ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उन राष्ट्रों की प्रथाओं का पालन करने लगे थे, जिन जनताओं को याहवेह ने इस्राएल वंश के सामने से अलग कर दिया था. इसके अलावा वे इस्राएल के राजाओं द्वारा प्रचलित प्रथाओं का पालन करने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 के लोग याहवेह, उनके परमेश्वर के विरुद्ध गुप्‍त रूप से वह सब करते रहे, जो गलत था. उन्होंने अपने सारे नगरों में पहरेदारों के खंभों से लेकर गढ़नगर तक पूजा की जगहों को बनवाया.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उन्होंने हर एक ऊंची पहाड़ी पर और हर एक हरे पेड़ के नीचे अशेराह के खंभे खड़े किए.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सारे पूजा स्थलों पर धूप जलाते थे, उन्हीं जनताओं के समान, जिन्हें याहवेह ने उनके सामने से हटाकर अलग किया था. इस्राएली प्रजा दुष्टता से भरे कामों में लगी रही, जिससे याहवेह का गुस्सा भड़क उठता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मूर्तियों की सेवा-उपासना करते रहे, जिनके विषय में याहवेह ने उन्हें चेताया था, “तुम यह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भी याहवेह इस्राएल और यहूदिया को हर एक भविष्यद्वक्ता और दर्शी के द्वारा इस प्रकार चेतावनी देते रहेः “व्यवस्था के अनुसार अपनी बुराइयों से फिरकर मेरे आदेशों और नियमों का पालन करो, जिनका आदेश मैंने तुम्हारे पूर्वजों को दिया था, और जिन्हें मैंने भविष्यवक्ताओं, मेरे सेवकों के माध्यम से तुम तक पहुंचाया.”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मगर उन्होंने इसकी अवहेलना की, और अपने हृदय कठोर कर लिए; जैसा उनके पूर्वजों ने किया था, जिनकी याहवेह, उनके परमेश्वर में कोई श्रद्धा 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याहवेह के नियमों का तिरस्कार किया और उस वाचा को तुच्छ माना, जो याहवेह ने उनके पूर्वजों के साथ स्थापित की थी. उन्होंने उन चेतावनियों पर ध्यान न दिया, जिनके द्वारा याहवेह ने उन्हें सचेत करना चाहा था. वे बेकार के कामों का अनुसरण करते-करते खुद भी बेकार बन गए, और अपने पड़ोसी राष्ट्रों के समान हो गए. इन्हीं राष्ट्रों के बारे में याहवेह ने उन्हें साफ़ आदेश दिया था: “उनका अनुसरण नहीं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याहवेह, अपने परमेश्वर के सभी आदेशों को त्याग दिया, और उन्होंने अपने लिए बछड़ों की धातु की मूर्तियां, हां, दो बछड़ों की मूर्तियां ढाल लीं. उन्होंने अशेराह को बनाया और आकाश की सारी शक्तियों और बाल देवता की उपासना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उन्होंने अपनी संतान को आग के बीच से होकर निकलने की प्रथा पूरी करने के लिए मजबूर किया. वे भावी कहते थे और जादू-टोना भी करते थे. उन्होंने स्वयं को वह सब करने के लिए समर्पित कर दिया, जो याहवेह की दृष्टि में गलत है. इससे उन्होंने याहवेह के क्रोध को भड़का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फलस्वरूप याहवेह इस्राएल पर बहुत ही क्रोधित हो गए, और उन्होंने इस्राएल को अपनी नज़रों से दूर कर दिया; सिवाय यहूदाह गोत्र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यहूदिया ने भी याहवेह, अपने परमेश्वर के आदेशों का पालन नहीं किया. उसने उन्हीं प्रथाओं का अनुसरण किया, जिनको इस्राएल द्वारा शुरू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ने इस्राएल के सारे वंशजों को त्याग दिया, उन्हें सताया, उन्हें लुटेरों को सौंप दिया, और अपनी दृष्टि से दूर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याहवेह इस्राएल को दावीद के वंश से अलग कर चुके, इस्राएलियों ने नेबाथ के पुत्र यरोबोअम को राजा बनाकर प्रतिष्ठित किया. यरोबोअम ने इस्राएल से याहवेह का अनुसरण खत्म करवा दिया, और इस्राएल को अधम पाप के लिए उकसाया.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प्रजा ने वे सारे पाप किए, जो यरोबोअम ने स्वयं किए थे. इन पापों से वे कभी दूर न 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याहवेह ने उन्हें अपनी दृष्टि से दूर कर दिया, जैसा उन्होंने भविष्यवक्ताओं, अपने सेवकों, के द्वारा पहले ही घोषित कर दिया था. तब इस्राएल वंशज अपने देश से अश्शूर को बंधुआई में भेज दिए गए, वे अब तक बंधुआई में 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अश्शूर के राजा ने बाबेल, कूथाह, अव्वा, हामाथ और सेफरवाइम से लोगों को लाकर शमरिया के नगरों में बसा दिया, जहां इसके पहले इस्राएल का रहना था. उन्होंने शमरिया को अपने अधिकार में ले लिया, और उसके नगरों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वहां रहने के शुरुआती सालों में उनके मन में याहवेह के प्रति भय था ही नहीं. तब याहवेह ने उनके बीच शेर भेज दिए, जिन्होंने उनमें से कुछ को अपना कौर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बारे में अश्शूर के राजा को सूचित किया गया: “जिन राष्ट्रों को आपने ले जाकर शमरिया के नगरों में बसाया है, उन्हें इस देश के देवता की विधि पता नहीं है, इसलिये उसने उनके बीच शेर भेज दिए हैं. अब देखिए वे प्रजा को मार रहे हैं, क्योंकि प्रजा को इस देश के देवता का पता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सुन अश्शूर के राजा ने यह आदेश दिया, “जिन पुरोहितों को बंधुआई में लाया गया है, उनमें से एक पुरोहित को वहां भेज दिया जाए, कि वह वहां जाकर वहीं रहा करे, और वहां बसे इन लोगों को उस देश के देवता की व्यवस्था की शिक्षा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शमरिया से निकले पुरोहितों में से एक पुरोहित बेथेल नगर में आकर निवास करने लगा, जो उन्हें याहवेह के प्रति भय रखने के विषय में शिक्षा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मगर हर एक राष्ट्र अपने-अपने देवताओं की मूर्तियां बनाता रहा, और उन्हें अपने-अपने नगरों के पूजा स्थलों में प्रतिष्ठित करता रहा; उन पूजा स्थलों पर, जो शमरिया के मूलवासियों द्वारा बनाए गए थे. यह वे उन सभी नगरों में करते गए, जहां वे बसते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 लोग बाबेल से आए थे उन्होंने सुक्कोथ-बेनोथ की मूर्ति, कूथ से आए लोगों ने नेरगल की, हामाथ से बसे हुए विदेशियों ने आषिमा 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अब्बी प्रवासियों ने निभाज़ और तारतक की; इसके अलावा सेफारवी प्रवासियों ने अपने बालकों को अद्राम्मेलेख और अन्‍नाम्मेलेख के लिए आग में बलि करने सेफरवाइम देवता की प्रथा चालू रखी.</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 उन्होंने भय के कारण याहवेह के लिए सभी प्रकार के लोगों में से पुरोहित भी चुन लिए. ये पुरोहित उनके लिए पूजा की जगहों पर बलि चढ़ाया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संक्षेप में, वे याहवेह के प्रति भय रखते हुए भी अपने-अपने राष्ट्र के उन देवताओं की उपासना करते रहे, जिन राष्ट्रों से लाकर वे यहां बसाए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आज तक वे अपनी-अपनी पहले की प्रथाओं में लगे हैं. वे न तो याहवेह के प्रति भय दिखाते हैं, न ही वे याहवेह द्वारा दी गई विधियों या आदेशों या नियमों या व्यवस्था का पालन करते हैं, जिनके पालन करने का आदेश याहवेह द्वारा याकोब के वंशों को दिया गया था, जिन्हें वह इस्राएल नाम से बुलाते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जिनके साथ याहवेह ने वाचा स्थापित की थी, और उन्हें यह आदेश दिया था: “पराए देवताओं से डरने की कोई ज़रूरत नहीं है और न ही आवश्यकता है उनके सामने झुकने की, न उन्हें बलि चढ़ाने की, और न उनकी सेवा-उपासना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हां, भय उस याहवेह के लिए रखो, जिन्होंने मिस्र देश से तुम्हें अद्धुत सामर्थ्य और बढ़ाई हुई भुजा से तुमको निकालकर यहां ले आए हैं. भय उन्हीं के प्रति बनाए रखो, वंदना के लिए उन्हीं के सामने झुको, और बलि उन्हें ही चढ़ाओ.</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इसके अलावा जो विधियां, नियम, व्यवस्था और आदेश उन्होंने तुम्हारे लिए लिखवा दिए हैं, उन्हें तुम हमेशा पालन करते रहो. साथ ही, यह ज़रूरी नहीं कि तुम पराए देवताओं से डरो.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तुम उस वाचा को न भूलना जो मैंने तुम्हारे साथ बांधी है और न पराए देवताओं का भय मानना.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तुम सिर्फ याहवेह अपने परमेश्वर का भय मानना. याहवेह ही तुम्हें तुम्हारे सारी शत्रुओं से छुटकारा दिलाएंगे.”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इतना सब होने पर भी उन्होंने याहवेह की बातों पर ध्यान न दिया, वे अपने पहले के आचरण पर ही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इन जातियों ने याहवेह का भय तो माना, मगर साथ ही वे अपनी गढ़ी हुई मूर्तियों की उपासना भी करते रहे. उनकी संतान भी यही करती रही. और उनके बाद उनकी संतान भी, जैसा जैसा उन्होंने अपने पिता को करते देखा, उन्होंने आज तक उसी के जैसा किया.</w:t>
      </w:r>
      <w:r>
        <w:rPr>
          <w:lang w:val="hi_IN" w:bidi="hi_IN"/>
        </w:rPr>
      </w:r>
      <w:r>
        <w:rPr>
          <w:lang w:val="hi_IN" w:bidi="hi_IN"/>
        </w:rPr>
      </w:r>
    </w:p>
    <w:p>
      <w:pPr/>
      <w:r>
        <w:rPr>
          <w:lang w:val="hi_IN" w:bidi="hi_IN"/>
        </w:rPr>
      </w:r>
    </w:p>
    <w:p>
      <w:pPr>
        <w:pStyle w:val="Heading2"/>
      </w:pPr>
      <w:r>
        <w:rPr>
          <w:lang w:val="hi_IN" w:bidi="hi_IN"/>
        </w:rPr>
        <w:t>2 Kings 18:1</w:t>
      </w:r>
      <w:r>
        <w:rPr>
          <w:lang w:val="hi_IN" w:bidi="hi_IN"/>
        </w:rPr>
      </w:r>
    </w:p>
    <w:p>
      <w:pPr/>
      <w:r>
        <w:rPr>
          <w:lang w:val="hi_IN" w:bidi="hi_IN"/>
        </w:rPr>
      </w:r>
      <w:r>
        <w:rPr>
          <w:vertAlign w:val="superscript"/>
          <w:lang w:val="hi_IN" w:bidi="hi_IN"/>
        </w:rPr>
        <w:t>1</w:t>
      </w:r>
      <w:r>
        <w:rPr>
          <w:lang w:val="hi_IN" w:bidi="hi_IN"/>
        </w:rPr>
        <w:t xml:space="preserve"> इस्राएल के राजा एलाह के पुत्र होशिया के शासन के तीसरे साल में आहाज़ के पुत्र हिज़किय्याह ने यहूदिया पर शासन करना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हिज़किय्याह राजा बना, उसकी उम्र पच्चीस साल थी. येरूशलेम में उसने उनतीस साल शासन किया. उसकी माता का नाम अबीयाह था, वह ज़करयाह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वही किया, जो याहवेह की दृष्टि में सही था, वैसा ही, जैसा उसके पूर्वज दावीद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पूजा की जगह हटा दीं, पूजा के खंभे तोड़ दिए और अशेराह के खंभे भी ध्वस्त कर दिए. उसने मोशेह द्वारा बनाई उस कांसे के सांप की मूर्ति को भी नष्ट कर दिया, क्योंकि तब तक इस्राएली प्रजा इसे नेहूष्तान नाम से पुकारते हुए इसके सामने धूप जलाने लगे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हिज़किय्याह का भरोसा याहवेह, इस्राएल के परमेश्वर पर था, इसलिये न उसके बाद और न ही उसके पहले यहूदिया के सारी राजाओं में उसके समान कोई हुआ.</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याहवेह से चिपका रहा. कभी भी उसने याहवेह का अनुसरण करना न छोड़ा. वह मोशेह को सौंपे गए याहवेह के आदेशों का पालन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जहां कहीं गया, याहवेह उसके साथ रहे. वह उन्‍नत ही होता चला गया. उसने अश्शूर के राजा के विरुद्ध विद्रोह कर दिया, और उससे अपना दासत्व खत्म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उसने अज्जाह की सीमा तक फिलिस्तीनियों को हरा दिया, यानी पहरेदारों की मचान से लेकर नगर गढ़ तक.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हिज़किय्याह के शासन के चौथे साल में, जो इस्राएल के राजा एलाह के पुत्र होशिया के शासन का सातवां साल था, अश्शूर के राजा शालमानेसर ने शमरिया पर घेरा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तीन साल पूरा होते-होते उन्होंने शमरिया को अपने अधिकार में ले लिया. हिज़किय्याह के शासन का छठवां और इस्राएल के राजा होशिया के शासन का नवां साल था, जब शमरिया पर अश्शूर के राजा का अधिकार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अश्शूर का राजा इस्राएलियों को बंदी बनाकर अश्शूर देश को ले गया. वहां उसने उन्हें गोज़ान नदी के तट पर हालाह और हाबोर नामक स्थानों में और मेदिया प्रदेश के नगरों में बसा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उन्होंने याहवेह, अपने परमेश्वर की वाणी को अनसुनी ही नहीं की, बल्कि उन्होंने उनकी वाचा भी तोड़ दी थी, यहां तक कि उन सारी आदेशों को भी, जो याहवेह के सेवक मोशेह ने दिए थे. न तो उन्होंने इन्हें सुना और न ही उनका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हिज़किय्याह के शासनकाल के चौदहवें वर्ष में अश्शूर के राजा सेनहेरीब ने यहूदिया के समस्त गढ़ नगरों पर आक्रमण करके उन पर अधिकार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यहूदिया के राजा हिज़किय्याह ने लाकीश नगर में अश्शूर के राजा को यह संदेश भेजा, “मुझसे गलती हुई है. अपनी सेना यहां से हटा लीजिए. आप मुझ पर जो भी आर्थिक दंड देंगे मैं उसे पूरा करूंगा!” तब अश्शूर के राजा ने यहूदिया के राजा हिज़किय्याह से दस टन चांदी और एक टन सोने का दंड तय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राजा हिज़किय्याह ने याहवेह के भवन और राजघराने के खजाने में रखी पूरी चांदी अश्शूर के राजा को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समय हिज़किय्याह ने याहवेह के मंदिर के दरवाजों पर मढ़ी गई सोने की परत उतार ली और वैसे ही दरवाजों के मीनारों की भी, जो यहूदिया के राजा हिज़किय्याह द्वारा ही दरवाजों और दरवाजों के मीनारों पर चढ़ाई गई थी. यह उसने अश्शूर के राजा को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अश्शूर के राजा ने लाकीश से राजा हिज़किय्याह के पास अपने सर्वोच्च सेनापति, अपने मुख्य अधिकारी और अपने प्रमुख सेनापति को एक बड़ी सेना के साथ येरूशलेम भेज दिया. येरूशलेम पहुंचकर वे उस ऊपरी तालाब की नाली पर जा खड़े हुए, जो सदह-कोबेस के राजमार्ग पर बनी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उन्होंने राजा को पुकारा, तब गृह प्रबंधक एलियाकिम, जो हिलकियाह का पुत्र था, शास्त्री शेबना तथा आसफ का पुत्र योआह, जो प्रालेख अधिकारी था, राजा से भेंट करने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प्रमुख सेनापति ने उन्हें आदेश दिया, “हिज़किय्याह से जाकर यह कहो, “ ‘पराक्रमी राजा, अश्शूर के राजा का संदेश यह है: कौन है तुम्हारे इस भरोसे का आधार?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युद्ध से संबंधित तुम्हारी रणनीति तथा तुम्हारी शक्ति मात्र खोखले शब्द हैं. किस पर है तुम्हारा अवलंबन कि तुमने मुझसे विद्रोह का साहस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देखो, तुमने जो मिस्र देश पर भरोसा किया है, वह है ही क्या, एक टूटा हुआ सरकंडे की छड़ी! यदि कोई व्यक्ति इसकी टेक लेना चाहे तो यह छड़ी उसके हाथ में ही चुभ जाएगी. मिस्र का राजा फ़रोह भी उन सबके लिए ऐसा ही साबित होता है, जो उस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यदि तुम मुझसे कहो, “हम तो याहवेह हमारे परमेश्वर पर भरोसा करते हैं,” तो क्या ये वही नहीं हैं, जिनके पूजा-स्थल तथा वेदियां हिज़किय्याह ने ध्वस्त कर दी हैं, तथा यहूदिया तथा येरूशलेम को यह आदेश दिया गया है: “तुम्हें येरूशलेम में इसी वेदी के समक्ष आराधना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‘तो अब आओ, और हमारे स्वामी, अश्शूर के राजा से मोलभाव कर लो: मैं तुम्हें दो हज़ार घोड़े दूंगा; यदि तुम अपनी ओर से उनके लिए दो हज़ार घुड़सवार ला सको 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रथों और घुड़सवारों के लिए मिस्र देश पर निर्भर रहते हुए यह कैसे संभव है कि तुम मेरे स्वामी के छोटे से छोटे सेवक से टक्कर ले उसे हरा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 मैं याहवेह की आज्ञा बिना ही इस स्थान को नष्ट करने आया हूं? याहवेह ही ने मुझे आदेश दिया है, इस देश पर हमला कर इसे खत्म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हिलकियाह का पुत्र एलियाकिम, शेबना तथा योआह ने प्रमुख सेनापति से आग्रह किया, “अपने सेवकों से अरामी भाषा में संवाद कीजिए, क्योंकि यह भाषा हम समझते हैं; यहूदिया की हिब्री भाषा में संवाद मत कीजिए, क्योंकि प्राचीर पर कुछ लोग हमारा वार्तालाप सुन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प्रमुख सेनापति ने उत्तर दिया, “क्या मेरे स्वामी ने मात्र तुम्हारे स्वामी तथा मात्र तुम्हें यह संदेश देने के लिए मुझे प्रेषित किया है, तथा प्राचीर पर बैठे व्यक्तियों के लिए नहीं, जिनके लिए तो यही दंड निर्धारित है, कि वे तुम्हारे साथ स्वयं अपनी विष्ठा का सेवन करें तथा अपने ही मूत्र का पान?”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कहते हुए प्रमुख सेनापति खड़ा हो गया और सबके सामने उच्च स्वर में यहूदिया की हिब्री भाषा में यह कहा: “अश्शूर के राजा, प्रतिष्ठित सम्राट का यह संदेश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सम्राट का आदेश यह है: हिज़किय्याह तुम्हें इस छल में सम्भ्रमित न रखे, क्योंकि वह तुम्हें विमुक्त करने में समर्थ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 ही हिज़किय्याह यह कहते हुए तुम्हें याहवेह पर भरोसा करने के लिए उकसाए, ‘निःसंदेह याहवेह हमारा छुटकारा करेंगे. यह नगर अश्शूर के राजा के अधीन होने न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“हिज़किय्याह के आश्वासन पर ध्यान न दो, क्योंकि अश्शूर के राजा का संदेश यह है, मुझसे संधि स्थापित कर लो. नगर से निकलकर बाहर मेरे पास आ जाओ. तब तुममें से हर एक अपनी ही लगाई हुई दाखलता से फल खाएगा, तुममें से हर एक अपने ही अंजीर वृक्ष से अंजीर खाएगा, और तुममें से हर एक अपने ही कुंड में से जल पीएगा.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मैं आऊंगा और तुम्हें एक ऐसे देश में ले जाऊंगा, जो तुम्हारे ही देश के सदृश्य है, ऐसा देश जहां अन्‍न की उपज है, तथा नई द्राक्षा भी. यह भोजन तथा द्राक्षा उद्यानों का देश है, जैतून के पेड़ों और शहद में भरपूर; कि तुम वहां सम्पन्‍नता में जी सको, तुम काल का ग्रास न बनो. “तब तुम हिज़किय्याह के आश्वासन पर ध्यान न देना, जब वह तुम्हें यह कहते हुए भटकाएगा: ‘याहवेह हमारा छुटकारा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भला, कहीं कोई ऐसा हुआ भी है कि पड़ोसी राष्ट्रों के किसी देवता ने अपने देश को अश्शूर के राजा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कहां हैं, हामाथ तथा अरपाद के देवता? कहां हैं, सेफरवाइम, हेना और इव्वाह के देवता? और हां, उन्होंने शमरिया को कब मेरे अधिकार से विमुक्त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इन देशों के किस देवता ने अपने देश को मेरे हाथों से विमुक्त किया है? यह याहवेह येरूशलेम को मेरे हाथों से कैसे विमुक्त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मगर प्रजा मौन रही. किसी ने भी उससे एक शब्द तक न कहा, क्योंकि राजा का आदेश ही यह था, “उसे उत्तर न देना!”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हिलकियाह के पुत्र एलियाकिम ने, जो राजघराने में गृह प्रबंधक था, लिपिक शेबना और आसफ के पुत्र योआह ने, जो लेखापाल था अपने वस्त्र फाड़े और जाकर प्रमुख सेनापति के शब्द राजा को जा सुनाए.</w:t>
      </w:r>
      <w:r>
        <w:rPr>
          <w:lang w:val="hi_IN" w:bidi="hi_IN"/>
        </w:rPr>
      </w:r>
      <w:r>
        <w:rPr>
          <w:lang w:val="hi_IN" w:bidi="hi_IN"/>
        </w:rPr>
      </w:r>
    </w:p>
    <w:p>
      <w:pPr/>
      <w:r>
        <w:rPr>
          <w:lang w:val="hi_IN" w:bidi="hi_IN"/>
        </w:rPr>
      </w:r>
    </w:p>
    <w:p>
      <w:pPr>
        <w:pStyle w:val="Heading2"/>
      </w:pPr>
      <w:r>
        <w:rPr>
          <w:lang w:val="hi_IN" w:bidi="hi_IN"/>
        </w:rPr>
        <w:t>2 Kings 19:1</w:t>
      </w:r>
      <w:r>
        <w:rPr>
          <w:lang w:val="hi_IN" w:bidi="hi_IN"/>
        </w:rPr>
      </w:r>
    </w:p>
    <w:p>
      <w:pPr/>
      <w:r>
        <w:rPr>
          <w:lang w:val="hi_IN" w:bidi="hi_IN"/>
        </w:rPr>
      </w:r>
      <w:r>
        <w:rPr>
          <w:vertAlign w:val="superscript"/>
          <w:lang w:val="hi_IN" w:bidi="hi_IN"/>
        </w:rPr>
        <w:t>1</w:t>
      </w:r>
      <w:r>
        <w:rPr>
          <w:lang w:val="hi_IN" w:bidi="hi_IN"/>
        </w:rPr>
        <w:t xml:space="preserve"> जब राजा हिज़किय्याह ने यह सब सुना, उसने अपने वस्त्र फाड़ दिए, टाट पहन लिया और याहवेह के भवन में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ने गृह प्रबंधक एलियाकिम, सचिव शेबना, पुरनियों और पुरोहितों को, जो टाट धारण किए हुए थे, आमोज़ के पुत्र भविष्यद्वक्ता यशायाह 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जाकर यशायाह से विनती की, “हिज़किय्याह की यह विनती है, ‘आज का दिन संकट, फटकार और अपमान का दिन है. प्रसव का समय आ पहुंचा है, मगर प्रसूता में प्रसव के लिए शक्ति ही नहीं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संभव है याहवेह, आपके परमेश्वर प्रमुख सेनापति द्वारा कहे गए सभी शब्द सुन लें, जो उसके स्वामी, अश्शूर के राजा ने जीवित परमेश्वर की निंदा में उससे कहलवाए थे. संभव है इन शब्दों को सुनकर याहवेह, आपके परमेश्वर उसे फटकार लगाएं. इसलिये कृपा कर यहां प्रजा के बचे हुओं के लिए आकर प्रार्थना कीजिए.’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राजा हिज़किय्याह के सेवक यशायाह के पास पहुंचे,</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यशायाह ने उनसे कहा, “अपने स्वामी से कहना, ‘याहवेह का संदेश यह है, उन शब्दों के कारण जो तुमने सुने हैं, जिनके द्वारा अश्शूर के राजा के सेवकों ने मेरी निंदा की है, तुम डरना मत.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देख लेना मैं उसमें एक ऐसी आत्मा ड़ाल दूंगा कि उसे उड़ते-उड़ते समाचार सुनाई देने लगेंगे और वह अपने देश को लौट जाएगा और ऐसा कुछ करूंगा कि वह अपने ही देश में तलवार का कौर हो जाएगा.’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प्रमुख सेनापति येरूशलेम से लौटा, उसने पाया कि अश्शूर राजा लाकीश छोड़कर जा चुका था, और वह लिबनाह से युद्ध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उसने कूश के राजा तिरहाकाह से यह सुना कि, वह उससे युद्ध करने निकल पड़ा है, तब उसने अपने संदेशवाहकों को हिज़किय्याह के पास यह कहकर भेजा,</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यहूदिया के राजा हिज़किय्याह से यह कहना, ‘जिस परमेश्वर पर तुम भरोसा करते हो, वह तुमसे यह प्रतिज्ञा करते हुए छल न करने पाए, कि येरूशलेम अश्शूर के राजा के अधीन नहीं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यह सुन ही चुके हो, कि अश्शूर के राजाओं ने सारी राष्ट्रों को कैसे नाश कर दिया है. क्या तुम बचकर सुरक्षित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मेरे पूर्वजों ने गोज़ान, हारान, रेत्सेफ़ और तेलास्सार में एदेन की प्रजा को खत्म कर डाला था, क्या उनके देवता उनको बचा सके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कहां है हामाथ का राजा, अरपाद का राजा, सेफरवाइम नगर का राजा और हेना और इव्वाह के राजा?’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हिज़किय्याह ने पत्र ले आने वालों से वह पत्र लेकर उसे पढ़ा, और याहवेह के भवन को चला गया, और उस पत्र को खोलकर याहवेह के सामने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हिज़किय्याह ने याहवेह से यह प्रार्थना की: “सर्वशक्तिमान याहवेह, इस्राएल के परमेश्वर, आप, जो करूबों के बीच सिंहासन पर विराजमान हैं, परमेश्वर आप ही ने स्वर्ग और पृथ्वी को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कान मेरी ओर कीजिए, याहवेह, मेरी प्रार्थना सुन लीजिए. अपनी आंखें खोल दीजिए और याहवेह, देख लीजिए और उन शब्दों को सुन लीजिए, जो सेनहेरीब ने जीवित परमेश्वर का मज़ाक उड़ाते हुए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यह सच है कि अश्शूर के राजाओं ने जनताओं को और उनकी भूमि को उजाड़ कर छोड़ा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उनके देवताओं को आग में डाल दिया है, सिर्फ इसलिये कि वे देवता थे ही नहीं, वे तो सिर्फ मनुष्य के बनाए हुए थे, सिर्फ लकड़ी और पत्थर. इसलिये वे नाश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हे याहवेह, हमारे परमेश्वर, हमें उनके हाथ से बचा ताकि पूरी पृथ्वी को यह मालूम हो जाए कि याहवेह, केवल आप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आमोज़ के पुत्र यशायाह ने हिज़किय्याह से कहा, “याहवेह, इस्राएल का परमेश्वर, यों कहते हैं: इसलिये कि तुमने अश्शूर के राजा सेनहेरीब के संबंध में मुझसे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विरुद्ध कहे गए याहवेह के शब्द ये है: “ ‘ज़ियोन की कुंवारी कन्या ने तुम्हें तुच्छ समझा है, तुम्हारा मज़ाक उड़ाया है. येरूशलेम की पुत्री पलायन करनेवाले तुम्हारी पीठ देखकर सिर हिलाती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तुमने किसका अपमान और किसकी निंदा की है? किसके विरुद्ध तुमने आवाज ऊंची की है? और किसके विरुद्ध तुम्हारी दृष्टि घमण्ड़ से उठी है? इस्राएल के महा पवित्र की ओर!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तुमने अपने दूतों के द्वारा याहवेह की निंदा की है. तुमने कहा, “अपने रथों की बड़ी संख्या लेकर मैं पहाड़ों की ऊंचाइयों पर चढ़ आया हूं, हां, लबानोन के दुर्गम, दूर के स्थानों तक; मैंने सबसे ऊंचे देवदार के पेड़ काट गिराए हैं, इसके सबसे उत्तम सनोवरों को भी; मैंने इसके दूर-दूर के घरों में प्रवेश किया, हां, इसके घने वनों में भी.</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 कुएं खोदे और परदेश का जल पिया, अपने पांवों के तलवों से मैंने मिस्र की सभी नदियां सुखा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 ‘क्या तुमने सुना नहीं? इसका निश्चय मैंने बहुत साल पहले कर लिया था? इसकी योजना मैंने बहुत पहले ही बना ली थी, जिसको मैं अब पूरा कर रहा हूं, कि तुम गढ़ नगरों को खंडहरों का ढेर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नगरवासियों का बल जाता रहा, उनमें निराशा और लज्जा फैल गई. वे मैदान की वनस्पति और जड़ी-बूटी के समान हरे हो गए. वैसे ही, जैसे छत पर उग आई घास बढ़ने के पहले ही मुरझा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‘मगर तुम्हारा उठना-बैठना मेरी दृष्टि में है, तुम्हारा भीतर आना और बाहर जाना भी; और मेरे विरुद्ध तुम्हारा तेज गुस्सा भी!</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मेरे विरुद्ध तुम्हारे तेज गुस्से के कारण और इसलिये कि मैंने तुम्हारे घमण्ड़ के विषय में सुन लिया है, मैं तुम्हारी नाक में अपनी नकेल डालूंगा, और तुम्हारे मुख में लगाम और तब मैं तुम्हें मोड़कर उसी मार्ग पर चलाऊंगा जिससे तुम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हिज़किय्याह, तुम्हारे लिए यह चिन्ह होगा: “इस साल तुम्हारा भोजन उस उपज का होगा, जो अपने आप उगती है; अगले साल वह, जो इसी से उपजेगी; तीसरे साल तुम बीज बोओगे, उपज काटोगे, अंगूर के बगीचे लगाओगे और उनके फल खाओगे.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यहूदाह गोत्र का बचा हुआ भाग दोबारा अपनी जड़ें भूमि में गहरे जाकर मजबूत करता जाएगा, और ऊपर वृक्ष फलवंत होता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क्योंकि येरूशलेम से एक बचा हुआ भाग ही विकसित होगा, ज़ियोन पर्वत से जो भागे हुए लोग. सेनाओं के याहवेह के जलन ही यह सब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“इसलिये अश्शूर के राजा के बारे में मेरा यह संदेश है; “ ‘वह न तो इस नगर में प्रवेश करेगा, न वह वहां बाण चलाएगा. न वह इसके सामने ढाल लेकर आएगा, और न ही वह इसकी घेराबंदी के लिए ढलान ही बना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तो उसी मार्ग से लौट जाएगा जिससे वह आया था. वह इस नगर में प्रवेश ही न करेगा. यह याहवेह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क्योंकि अपनी और अपने सेवक दावीद की महिमा के लिए मैं इसके नगर की रक्षा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 रात ऐसा हुआ कि याहवेह के एक दूत ने अश्शूरी सेना के शिविर में जाकर एक लाख पचासी हज़ार सैनिकों को मार दिया. सुबह जागने पर लोगों ने पाया कि सारे सैनिक मर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 होने पर अश्शूर का राजा सेनहेरीब अपने देश लौट गया, और नीनवेह नगर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एक बार, जब वह अपने देवता निसरोक के मंदिर में उसकी उपासना कर रहा था, उसी के पुत्रों, अद्राम्मेलेख और शारेज़र ने तलवार से उस पर वार किया और वे अरारात प्रदेश में जाकर छिप गए. उसके स्थान पर उसके पुत्र एसारहद्दन ने शासन करना शुरू किया.</w:t>
      </w:r>
      <w:r>
        <w:rPr>
          <w:lang w:val="hi_IN" w:bidi="hi_IN"/>
        </w:rPr>
      </w:r>
      <w:r>
        <w:rPr>
          <w:lang w:val="hi_IN" w:bidi="hi_IN"/>
        </w:rPr>
      </w:r>
    </w:p>
    <w:p>
      <w:pPr/>
      <w:r>
        <w:rPr>
          <w:lang w:val="hi_IN" w:bidi="hi_IN"/>
        </w:rPr>
      </w:r>
    </w:p>
    <w:p>
      <w:pPr>
        <w:pStyle w:val="Heading2"/>
      </w:pPr>
      <w:r>
        <w:rPr>
          <w:lang w:val="hi_IN" w:bidi="hi_IN"/>
        </w:rPr>
        <w:t>2 Kings 20:1</w:t>
      </w:r>
      <w:r>
        <w:rPr>
          <w:lang w:val="hi_IN" w:bidi="hi_IN"/>
        </w:rPr>
      </w:r>
    </w:p>
    <w:p>
      <w:pPr/>
      <w:r>
        <w:rPr>
          <w:lang w:val="hi_IN" w:bidi="hi_IN"/>
        </w:rPr>
      </w:r>
      <w:r>
        <w:rPr>
          <w:vertAlign w:val="superscript"/>
          <w:lang w:val="hi_IN" w:bidi="hi_IN"/>
        </w:rPr>
        <w:t>1</w:t>
      </w:r>
      <w:r>
        <w:rPr>
          <w:lang w:val="hi_IN" w:bidi="hi_IN"/>
        </w:rPr>
        <w:t xml:space="preserve"> उन्हीं दिनों में हिज़किय्याह को ऐसा रोग हो गया कि वह मरने पर था. आमोज़ के पुत्र भविष्यद्वक्ता यशायाह उससे मिलने आए. उन्होंने हिज़किय्याह से कहा, “याहवेह का संदेश यह है: अपने परिवार की व्यवस्था कर लीजिए, क्योंकि आपकी मृत्यु होनी ही है, आपका रोग से ठीक हो पाना संभव नहीं.”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सुन हिज़किय्याह ने अपना मुंह दीवार की ओर कर याहवेह से यह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कृपा कर याद करें कि मैं पूरे मन से कैसे सच्चाई में आपके सामने आचरण करता रहा हूं. और मैंने वही किया है, जो आपकी दृष्टि में सही है!” तब हिज़किय्याह फूट-फूटकर 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यशायाह अभी बीच के आंगन के बाहर भी न जा पाए थे, कि उन्हें याहवेह का यह संदेश प्राप्‍त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“लौट जाओ और मेरी प्रजा के प्रधान हिज़किय्याह से जाकर यह कहो: ‘तुम्हारे पूर्वज दावीद के परमेश्वर का संदेश यह है: मैंने तुम्हारी प्रार्थना सुन ली है. मैंने तुम्हारा आंसू बहाना देखा है. यह देखना कि मैं तुम्हें चंगा कर दूंगा. तीसरे दिन तुम याहवेह के भवन को जाओगे.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तुम्हारी आयु पन्द्रह साल और बढ़ाता हूं. मैं तुम्हें और इस नगर को अश्शूर के राजा के अधिकार से मुक्त कर दूंगा. मैं अपनी महिमा और अपने सेवक दावीद के निमित्त इस नगर की रक्षा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यशायाह ने हिज़किय्याह के सेवकों से यह भी कहा, “सूखे अंजीरों की एक टिकिया ले आओ.” उन्होंने उसे राजा के फोड़े पर रख दिया और राजा चंगा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हिज़किय्याह ने यशायाह से यह प्रश्न किया था: “याहवेह मुझे चंगा कर देंगे और तीसरे दिन मैं याहवेह के भवन को जाऊंगा, इसका क्या चिन्ह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यशायाह ने उत्तर दिया, “याहवेह अपने वचन पूरा करेंगे, इसके लिए याहवेह की ओर से चिन्ह यह होगा: आप यह बताईये, क्या छाया दस कदम आगे जाए या दस कदम पीछे?”</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हिज़किय्याह ने उत्तर दिया, “छाया का दस कदम लंबी हो जाना आसान है. नहीं. ऐसा कीजिए कि छाया दस कदम पीछे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भविष्यद्वक्ता यशायाह ने याहवेह की दोहाई दी और याहवेह ने छाया को दस कदम पीछे हटा दिया, जिससे छाया आहाज़ द्वारा बनवाई गई सोपानों पर दस कदम नीचे उतर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समय बाबेल के राजा बलादन के पुत्र मेरोदाख-बालादान ने हिज़किय्याह को पत्र और उपहार भेजे, क्योंकि उसने राजा की बीमारी का समाचार सुन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हिज़किय्याह उनकी बातें ध्यान से सुनता रहा, फिर उनका स्वागत करते हुए उसने उन्हें अपना सारा खजाना, सोना-चांदी और सभी मसाले, कीमती तेल, अपना हथियार घर और अपने भंडार घर की सारी वस्तुएं दिखा दीं; यानी सभी कुछ, जो उसके खजानों में जमा था. उसके घर में या उसके सारी राज्य में ऐसा कुछ न था, जो उसने उन्हें न दिखाया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होने के बाद भविष्यद्वक्ता यशायाह राजा हिज़किय्याह से भेंट करने गए और उनसे कहा, “क्या कह रहे थे ये लोग? ये कहां से आए थे?” हिज़किय्याह ने उत्तर दिया, “वे एक दूर देश से आए थे; बाबेल 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भविष्यद्वक्ता यशायाह ने राजा से पूछा, “क्या-क्या देखा उन्होंने आपके घर का?” हिज़किय्याह ने उत्तर दिया, “जो कुछ मेरे घर में है, वे सभी कुछ देख गए हैं, मेरे खजाने में ऐसा कुछ भी नहीं है, जो उन्होंने न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यशायाह ने हिज़किय्याह से कहा, “याहवेह का संदेश सुनिए: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देख लेना कि वे दिन आ रहे हैं, जब वह सभी कुछ, जो आपके घर में है, वह सब, जो आपके पूर्वजों द्वारा आज तक इकट्ठा किया गया है, बाबेल को ले जाया जाएगा; कुछ भी बाकी न रह जाएगा,’ यह याहवेह का संदेश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तुम्हारे ही अपने पुत्रों में से कुछ को, तुम्हारे ही मांस और रक्त को, बंधुआई में ले जाया जाएगा. वे बाबेल के राजा के राजघराने में नपुंसक बना दिए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हिज़किय्याह ने यशायाह से कहा, “याहवेह का वचन जो तुमने कहा वह भला ही है!” फिर कहा, “कम से कम मेरे जीवनकाल में तो शांति एवं सुरक्षा तो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हिज़किय्याह द्वारा किए गए बाकी कामों का, उसकी वीरता का, और उसके द्वारा बनाए गए जलाशय और नगर में नहरों द्वारा जल पहुंचने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हिज़किय्याह हमेशा के लिए अपने पूर्वजों में जा मिला. उसके स्थान पर उसके पुत्र मनश्शेह ने शासन करना शुरू किया.</w:t>
      </w:r>
      <w:r>
        <w:rPr>
          <w:lang w:val="hi_IN" w:bidi="hi_IN"/>
        </w:rPr>
      </w:r>
      <w:r>
        <w:rPr>
          <w:lang w:val="hi_IN" w:bidi="hi_IN"/>
        </w:rPr>
      </w:r>
    </w:p>
    <w:p>
      <w:pPr/>
      <w:r>
        <w:rPr>
          <w:lang w:val="hi_IN" w:bidi="hi_IN"/>
        </w:rPr>
      </w:r>
    </w:p>
    <w:p>
      <w:pPr>
        <w:pStyle w:val="Heading2"/>
      </w:pPr>
      <w:r>
        <w:rPr>
          <w:lang w:val="hi_IN" w:bidi="hi_IN"/>
        </w:rPr>
        <w:t>2 Kings 21:1</w:t>
      </w:r>
      <w:r>
        <w:rPr>
          <w:lang w:val="hi_IN" w:bidi="hi_IN"/>
        </w:rPr>
      </w:r>
    </w:p>
    <w:p>
      <w:pPr/>
      <w:r>
        <w:rPr>
          <w:lang w:val="hi_IN" w:bidi="hi_IN"/>
        </w:rPr>
      </w:r>
      <w:r>
        <w:rPr>
          <w:vertAlign w:val="superscript"/>
          <w:lang w:val="hi_IN" w:bidi="hi_IN"/>
        </w:rPr>
        <w:t>1</w:t>
      </w:r>
      <w:r>
        <w:rPr>
          <w:lang w:val="hi_IN" w:bidi="hi_IN"/>
        </w:rPr>
        <w:t xml:space="preserve"> शासन शुरू करते समय मनश्शेह की उम्र बारह साल थी. येरूशलेम में उसने पचपन साल शासन किया. उसकी माता का नाम हेपज़िबाह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गलत था; वही सभी जो उन जनताओं के समान घृणित था, जिन्हें याहवेह ने इस्राएल के सामने से निकाल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उन पूजा स्थलों को दोबारा बनवाया, जिन्हें उसके पिता हिज़किय्याह ने गिरा दिया था. उसने देवता बाल की वेदियां दोबारा बनवाई और अशेराह के खंभे को दोबारा ठीक करा दिया; ठीक जिस प्रकार इस्राएल के राजा अहाब ने किया था. वह भी आकाशमंडल के सारे नक्षत्रों की सेवा-उपासना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याहवेह के उसी भवन में अनेक वेदियां बनवा दीं, जिस भवन के बारे में याहवेह कह चुके थे, “येरूशलेम में मैं अपने नाम को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याहवेह के ही भवन के दो आंगनों में आकाशमंडल के सारे नक्षत्रों के लिए वेदियां बनवाई.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अपने पुत्र की होमबलि दे दी. वह मोहिनी, शकुन विचारने और प्रेतसिद्धि को मानने लगा. याहवेह की दृष्टि में घोर बुराई कर उसने याहवेह के क्रोध को उकसा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अशेरा देवी की ढाली गई मूर्ति की प्रतिष्ठा उस भवन में कर दी, जिसके विषय में याहवेह ने दावीद और उनके पुत्र शलोमोन से यह कहा था, “मैं इस भवन में और येरूशलेम नगर में, जिसे मैंने इस्राएल के सारी गोत्रों में से चुन लिया है, हमेशा के लिए अपना नाम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अलावा मैं इस्राएल के चरणों को इस देश से, जिसे मैंने उनकी संतानों के लिए दिया है, बाहर भटकाने न दूंगा; यदि वे सावधानीपूर्वक सिर्फ वह करें, जिसका मैंने उन्हें आदेश दिया है, और जिस व्यवस्था का आदेश मेरे सेवक मोशेह द्वारा उन्हें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मगर उन्होंने इसको नहीं माना. मनश्शेह ने उन्हें बुराई करने के लिए इस हद्द तक भटका दिया, जितना उन जनताओं ने तक न किया था, जिन्हें याहवेह ने इस्राएल प्रजा के सामने से नाश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ने अपने सेवक, भविष्यवक्ताओं के द्वारा यह संदेश भेजा:</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कि यहूदिया के राजा मनश्शेह ने ऐसे घृणित काम किए हैं; अपने पहले इस देश में रहते हुए अमोरियों द्वारा किए गए सभी कामों से अधिक घृणित, और अपनी मूर्तियों के लिए यहूदिया को भी वही करने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याहवेह, इस्राएल के परमेश्वर का यह संदेश है: देख लेना, मैं येरूशलेम और यहूदिया पर ऐसी मुसीबत ला रहा हूं, कि जो कोई इसके बारे में सुनेगा, उसके दोनों ही कान झनझना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येरूशलेम के ऊपर शमरिया के समान माप की डोरी, और अहाब के वंश के समान साहुल का उपयोग करूंगा. मैं येरूशलेम को ऐसे पोंछ दूंगा जैसे बर्तन को पोंछा जाता है, इसे पोंछकर मैं उसे उलट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अपनी मीरास के बचे हुए भाग का त्याग कर दूंगा, और उन्हें उनके शत्रुओं के हाथों में सौंप दूंगा. वे उनके सभी शत्रुओं द्वारा लूटे, और लूटा हुआ सामान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उन्होंने वही किया है, जो जो मेरी दृष्टि में बुरा है, और इससे उन्होंने मेरे गुस्से को भड़काया है. ऐसा वे उसी समय से, जब उनके पूर्वज मिस्र देश से बाहर निकल आए थे, आज तक करते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पाप के अलावा जो उसने यहूदिया को वह करने के लिए उकसाया, जो याहवेह की दृष्टि में गलत था, मनश्शेह ने अनगिनत निर्दोषों का बहुत लहू बहाया, कि येरूशलेम एक छोर से दूसरे छोर तक लहूलुहान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मनश्शेह द्वारा किए गए बाकी कामों, उसकी उपलब्धियों और उसके द्वारा किए पापों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मनश्शेह हमेशा के लिए अपने पूर्वजों में जा मिला और उसे उसी के महल की वाटिका, उज्जा की वाटिका में ही, गाड़ दिया. उसके स्थान पर उसका पुत्र अमोन शासन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राजा बनने के अवसर पर अमोन की उम्र बाईस साल थी. येरूशलेम में उसने दो साल शासन किया. उसकी माता का नाम मेशुलेमेथ था, वह योत्बाह नगर के हारूज़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वह किया, जो याहवेह की दृष्टि में गलत है; जैसा उसके पिता मनश्शेह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सारा आचरण ठीक वैसा ही था, जैसा उसके पिता का था. वह मूर्तियों की सेवा-उपासना करता था, उन्हें ही नमन करता था, जिनकी सेवा-उपासना उसका पिता करता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उसने याहवेह अपने पिता के परमेश्वर को छोड़ दिया और याहवेह के मार्ग का अनुसरण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अमोन के सेवकों ने उसके विरुद्ध षड़्‍यंत्र रचा और उसी के घर में राजा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मगर प्रजाजनों ने उन सभी की हत्या कर दी, जिन्होंने राजा अमोन के विरुद्ध षड़्‍यंत्र रचा था. उन्होंने उसके स्थान पर उसके पुत्र योशियाह को राजा बनाया.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अमोन द्वारा किए गए अन्य कामों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अंतिम संस्कार उज्जा की वाटिका में स्थित कब्र में किया गया. उसकी जगह पर उसके पुत्र योशियाह ने शासन शुरू किया.</w:t>
      </w:r>
      <w:r>
        <w:rPr>
          <w:lang w:val="hi_IN" w:bidi="hi_IN"/>
        </w:rPr>
      </w:r>
      <w:r>
        <w:rPr>
          <w:lang w:val="hi_IN" w:bidi="hi_IN"/>
        </w:rPr>
      </w:r>
    </w:p>
    <w:p>
      <w:pPr/>
      <w:r>
        <w:rPr>
          <w:lang w:val="hi_IN" w:bidi="hi_IN"/>
        </w:rPr>
      </w:r>
    </w:p>
    <w:p>
      <w:pPr>
        <w:pStyle w:val="Heading2"/>
      </w:pPr>
      <w:r>
        <w:rPr>
          <w:lang w:val="hi_IN" w:bidi="hi_IN"/>
        </w:rPr>
        <w:t>2 Kings 22:1</w:t>
      </w:r>
      <w:r>
        <w:rPr>
          <w:lang w:val="hi_IN" w:bidi="hi_IN"/>
        </w:rPr>
      </w:r>
    </w:p>
    <w:p>
      <w:pPr/>
      <w:r>
        <w:rPr>
          <w:lang w:val="hi_IN" w:bidi="hi_IN"/>
        </w:rPr>
      </w:r>
      <w:r>
        <w:rPr>
          <w:vertAlign w:val="superscript"/>
          <w:lang w:val="hi_IN" w:bidi="hi_IN"/>
        </w:rPr>
        <w:t>1</w:t>
      </w:r>
      <w:r>
        <w:rPr>
          <w:lang w:val="hi_IN" w:bidi="hi_IN"/>
        </w:rPr>
        <w:t xml:space="preserve"> शासन शुरू करते समय योशियाह की उम्र आठ साल थी. उसने येरूशलेम में एकतीस साल शासन किया. उसकी माता का नाम येदिदाह था, वह बोत्सकथ नगर के अदाइयाह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वह किया, जो याहवेह की दृष्टि में सही था. अपने पूर्वज दावीद के सारी मार्गों का आचरण करता रहा. वह इनसे न तो दाएं मुड़ा और न बाएं.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योशियाह के राज्य के अठारहवें वर्ष में राजा ने मेशुल्लाम के पोते, अज़लियाह के पुत्र शापान को, जो सचिव था, इस आदेश के साथ याहवेह के भवन को भेजा,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“महापुरोहित हिलकियाह के पास जाइए कि वह याहवेह के भवन में लाए गए दान की गिनती करें, जो द्वारपालों द्वारा आराधकों से इकट्ठा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धन याहवेह के भवन के लिए चुने गए अधिकारियों को सौंप दिया जाए, और वे इसे उन्हें देते जाएं जिनकी जवाबदारी याहवेह के भवन की मरम्मत करना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यानी बढ़ई, तराशनेवालों और राजमिस्त्रियों को, कि वे भवन की मरम्मत के लिए ज़रूरी लकड़ी और तराशी गई चट्टानें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इनसे लेनदेन का लेखा न लिया जाए, क्योंकि वे अपने लेनदेन में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महापुरोहित हिलकियाह ने लिपिक शापान को सूचित किया, “याहवेह के भवन में मुझे व्यवस्था की पुस्तक मिली है!” हिलकियाह ने पुस्तक शापान को सौंप दी. शापान ने उसे पढ़ा.</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लिपिक शापान ने राजा के पास जाकर उसे इसकी सूचना दी, “भवन में रखी सारी चांदी निकाल ली गई हैं और यह धन उन कर्मचारियों को दे दिया गया है, जिन्हें याहवेह के भवन के देखरेख की जवाबदारी सौंपी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लिपिक शापान ने राजा को यह सूचना भी दी, “पुरोहित हिलकियाह ने मुझे एक पुस्तक दी है.” शापान ने राजा के सामने उस पुस्तक में से पढ़कर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राजा ने व्यवस्था की पुस्तक से सुना, उसने अपने वस्त्र फाड़ दिए.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ने पुरोहित हिलकियाह, शापान के पुत्र अहीकाम, मीकायाह के पुत्र अखबोर, लिपिक शापान और राजा के सेवक असाइयाह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पुस्तक में हमारे लिए जो लिखा है, उसके विषय में, मेरी ओर से, यहूदिया और प्रजा की ओर से याहवेह की इच्छा मालूम करो, क्योंकि भयंकर है याहवेह का क्रोध, जो हमारे लिए भड़का है; क्योंकि हमारे पूर्वजों ने इस पुस्तक के आदेशों का पालन नहीं किया है. उन्होंने वह सब नहीं किया है, जो इस पुस्तक में हमारे लिए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पुरोहित हिलकियाह, अहीकाम, अखबोर, शापान और असाइयाह हुलदाह नामक स्त्री से भेंटकरने गए, जो एक भविष्यद्वक्ता थी, वह वस्त्रों के रखवाले शल्लूम की पत्नी थी, जो तिकवाह का पुत्र, हरहास का पोता था. वह येरूशलेम के मिशनेह क्षेत्र में रहती थी. उन्होंने हुलदाह से सलाह-मशवरा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हुलदा ने उन्हें उत्तर दिया, “याहवेह, इस्राएल के परमेश्वर का संदेश यह है ‘जिस व्यक्ति ने तुम्हें मुझसे मिलने के लिए भेजा है, उससे यह कहना,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संदेश यह है, “देख लेना, इस देश और इसके वासियों पर मैं बुराई भेजूंगा; वे सभी बातें, जो यहूदिया के राजा ने पढ़े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उन्होंने मुझे त्याग दिया है और वे पराए देवताओं के सामने धूप जलाते हैं. वे अपने हाथ से बनाई हुई सारी वस्तुओं के द्वारा मेरे क्रोध को भड़काएं. इसलिये इस स्थान के विरुद्ध मेरा क्रोध भड़का है, और मेरा क्रोध शांत 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मगर यहूदिया के राजा, जिसने, तुम्हें मेरे पास भेजा है, कि मैं याहवेह से उनकी इच्छा पता करूं, उससे तुम यह कहना: ‘याहवेह, इस्राएल के परमेश्वर का संदेश यह है: उन बातों के बारे में, जो तुमने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कि तुम्हारा मन दीन है और तुमने खुद को याहवेह के सामने विनम्र बना लिया, जब तुमने मुझे इस जगह और इसके निवासियों के विरुद्ध कहते सुना, कि वे उजड़ जाएंगे, शाप बन जाएंगे, तुमने अपने वस्त्र फाड़े और तुमने मेरे सामने विलाप किया है, विश्वास करो, मैंने तुम्हारी प्रार्थना सुन ली है, यह याहवेह की घोषणा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सुनो, मैं तुम्हें तुम्हारे पूर्वजों में मिला दूंगा. शान्तिपूर्ण स्थिति में तुम्हारा अंतिम संस्कार होगा. इस स्थान पर जो बुराई मेरे द्वारा भेजी जाएगी, उसे तुम्हारी आंखें न देखेंगी.’ ” यह संदेश उन्होंने राजा को जा सुनाया.</w:t>
      </w:r>
      <w:r>
        <w:rPr>
          <w:lang w:val="hi_IN" w:bidi="hi_IN"/>
        </w:rPr>
      </w:r>
      <w:r>
        <w:rPr>
          <w:lang w:val="hi_IN" w:bidi="hi_IN"/>
        </w:rPr>
      </w:r>
    </w:p>
    <w:p>
      <w:pPr/>
      <w:r>
        <w:rPr>
          <w:lang w:val="hi_IN" w:bidi="hi_IN"/>
        </w:rPr>
      </w:r>
    </w:p>
    <w:p>
      <w:pPr>
        <w:pStyle w:val="Heading2"/>
      </w:pPr>
      <w:r>
        <w:rPr>
          <w:lang w:val="hi_IN" w:bidi="hi_IN"/>
        </w:rPr>
        <w:t>2 Kings 23:1</w:t>
      </w:r>
      <w:r>
        <w:rPr>
          <w:lang w:val="hi_IN" w:bidi="hi_IN"/>
        </w:rPr>
      </w:r>
    </w:p>
    <w:p>
      <w:pPr/>
      <w:r>
        <w:rPr>
          <w:lang w:val="hi_IN" w:bidi="hi_IN"/>
        </w:rPr>
      </w:r>
      <w:r>
        <w:rPr>
          <w:vertAlign w:val="superscript"/>
          <w:lang w:val="hi_IN" w:bidi="hi_IN"/>
        </w:rPr>
        <w:t>1</w:t>
      </w:r>
      <w:r>
        <w:rPr>
          <w:lang w:val="hi_IN" w:bidi="hi_IN"/>
        </w:rPr>
        <w:t xml:space="preserve"> इसके बाद राजा ने यहूदिया और येरूशलेम के पुरनियों को बुलाकर उन्हें इकट्ठा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याहवेह के भवन को गया. उसके साथ यहूदिया और येरूशलेम के निवासी, इनके पुरोहित, भविष्यद्वक्ता और साधारण और विशेष लोग भी गए थे. राजा ने वाचा की पुस्तक का सारा पाठ पढ़ा; वही पुस्तक, जो याहवेह के भवन में पाई गई थी, और वे सब सुन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खंभे के पास खड़ा हुआ और याहवेह के सामने यह वाचा बांधी कि वह याहवेह का अनुसरण करेगा, इस वाचा के एक-एक वचन का पालन करने के लिए वह उनकी आज्ञाएं, चेतावनियां और नियमों का पालन संपूर्ण हृदय और संपूर्ण प्राणों से करेगा, जैसा इस पुस्तक में लिखा हुआ है. वहां उपस्थित सारी भीड़ इस वाचा में शामिल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महापुरोहित हिलकियाह, नीचे के वर्ग के पुरोहितों और द्वारपालों को आदेश दिया, कि याहवेह के मंदिर में से वे सभी बर्तन बाहर लाए जाएं, जो बाल, अशेरा और आकाशमंडल के नक्षत्रों के लिए बनाए गए थे. राजा ने इन बर्तनों को येरूशलेम के बाहर किद्रोन घाटी के मैदानों में जला दिया और उनकी राख बेथेल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मूर्ति पूजने वाले उन पुरोहितों को निकाल दिया, जिन्हें यहूदिया और येरूशलेम के पास के पूजा स्थलों पर सूर्य, चंद्र, आकाशमंडल के नक्षत्रों और आकाश की शक्तियों के लिए धूप जलाने के लिए यहूदिया के राजाओं द्वारा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राजा ने याहवेह के भवन से अशेरा को बाहर निकलवा दिया और येरूशलेम के बाहर किद्रोन नाले में ले जाकर जला दिया, और उसे पीसकर चूर-चूर कर दिया और इस चूरे को लोगों पर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राजा ने पुरुष वेश्याओं के घर भी ढाह दिए, जो याहवेह के भवन के आंगन में बनाए गए थे, जहां स्त्रियां अशेराह देवी के लिए दीवार सजाने के वस्त्र बुना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राजा ने यहूदिया के सारी नगरों से पुरोहितों को इकट्ठा कर गेबा से बेअरशेबा तक पूजा स्थलों को, जहां पुरोहित धूप जलाया करते थे, दूषित कर दिया, फिर द्वारों पर प्रतिष्ठित पूजा स्थलों को अर्थात् जो हाकिम यहोशू के फाटक के पास थे और फाटकों के बायीं ओर ढाली गई मूर्तियों को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भी पूजा स्थलों के पुरोहित येरूशलेम में याहवेह की वेदी के पास नहीं आए. हां, वे अपने भाइयों के साथ खमीर रहित रोटी के भोजन में ज़रूर शामिल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तोफेथ को अशुद्ध कर दिया, जो बेन-हिन्‍नोम घाटी में था, ताकि इसके बाद कोई भी मोलेख को बलि चढ़ाने के लिए यहां अपने पुत्र या पुत्री को बलि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उसने याहवेह के भवन के द्वार के निकट से, अधिकारी नाथान-मेलेख के कमरे के पास से उन घोड़ों की मूर्तियों को, जिन्हें यहूदिया के राजाओं से सूरज को समर्पित किया हुआ था, आंगन के बाहर कर दिया. फिर उसने सूर्य रथों को आग में भस्म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यहूदिया के राजाओं द्वारा आहाज़ के ऊपरी कमरे की छत पर बनी वेदियों को और याहवेह के भवन के दोनों आंगनों में मनश्शेह द्वारा बनाई गई वेदियों को उसने ध्वस्त कर चूर-चूर कर दिया, और उनके चूरे को किद्रोन नाले में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राजा ने उन पूजा स्थलों को, जो येरूशलेम के सामने विनाश के पर्वत के दाईं ओर थे, दूषित कर दिया, जिन्हें इस्राएल के राजा शलोमोन ने सीदोनिवासियों की घृणित देवी अश्तोरेथ के लिए, मोआब के घृणित देवता खेमोश और अम्मोनवासियों के घृणित देवता मिलकाम के लिए बनवाया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राजा ने मीनारों को टुकड़े-टुकड़े कर डाला, अशेरा की मूर्तियों को काट डाला, और उन खाली स्थानों को मानव हड्डियों से भर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अलावा उस वेदी को, जो बेथेल में बनाई गई थी और वह पूजा-स्थल, जिसको नेबाथ के पुत्र यरोबोअम ने बनवाया था, जिसने इस्राएल को पाप करने के लिए उकसाया था, इसी वेदी और पूजा-स्थल को उसने ढाह दिया, उन्हें पीसकर चूरा बना दिया और अशेरा को भस्म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करते हुए जैसे ही योशियाह मुड़ा, उसकी दृष्टि पहाड़ में खोदी गई कब्रों की गुफाओं पर गई. उसने सेवक भेज उनमें से अस्थियां निकलवा लीं, उन्हें वेदी पर जलाकर वेदी को दूषित किया, ठीक जैसा परमेश्वर के जन ने याहवेह के संदेश के अनुसार घोषणा की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राजा ने पूछा, “वह किसका स्मारक है, जो मैं इस समय देख रहा हूं?” लोगों ने राजा को बताया, “यह परमेश्वर के उन्हीं जनों की कब्र की गुफा है, जो यहूदिया से आए थे और आपने जो कुछ आज देवता बाल की वेदी के साथ किया है, उन्होंने उसकी भविष्यवाणी कर दी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राजा ने आदेश दिया, “उसे ऐसा ही रहने दिया जाए. कोई भी उसकी अस्थियों को न हटाए.” तब उन्होंने उनकी अस्थियों को नहीं छुआ और उन्हें शमरिया के भविष्यद्वक्ता की अस्थियों के साथ ही रहने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योशियाह ने शमरिया राज्य के नगरों में पूजा स्थलों के भवनों को गिरा दिया, जो इस्राएल के राजाओं द्वारा बनाए गए थे, जिनके कारण याहवेह का क्रोध भड़क उठा था. राजा ने उनके साथ वही किया, जो उसने बेथेल की वेदियों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पूजा स्थलों के सारे पुरोहितों को उन्हीं की वेदियों पर मारकर उन पर मनुष्यों की अस्थियां जला दीं. फिर वह येरूशलेम लौट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 ने सभी लोगों को आदेश दिया, “जैसा वाचा की पुस्तक में लिखा है, याहवेह, अपने परमेश्वर के लिए फ़सह उत्सव मनाया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पर न्यायियों के शासनकाल से या इस्राएल के राजाओं के शासनकाल से या यहूदिया के राजाओं के शासनकाल से अब तक फ़सह उत्सव मनाया ही नहीं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मगर राजा योशियाह के शासनकाल के अठारहवें साल में येरूशलेम में याहवेह के लिए यह फ़सह उत्सव मनाया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अलावा, प्रेत-साधकों, टोन्हों, गृह-देवताओं, मूर्तियों और सारे यहूदिया राज्य और येरूशलेम की हर एक घृणित वस्तु को हटा दिया गया, कि राजा उस पुस्तक में लिखी विधियों की पुष्टि कर सके, जो पुस्तक पुरोहित हिलकियाह को याहवेह के भवन में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पहले ऐसा कोई भी राजा न हुआ, जो मोशेह की व्यवस्था के अनुसार अपने पूरे हृदय, पूरे प्राण और पूरी सामर्थ्य से याहवेह की ओर फिरा हो; वैसे ही उसके बाद भी उसके बराबर और कोई राजा 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इतना सब होने पर भी याहवेह का वह भयंकर क्रोध, जो यहूदिया के विरुद्ध भड़का था, शांत न हुआ, क्योंकि मनश्शेह ने अपनी सारी हरकतों के द्वारा उनका क्रोध भड़का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ने कहा, “मैं यहूदिया को भी अपनी दृष्टि से दूर कर दूंगा, जैसे मैंने इस्राएल को दूर किया है. मैं इस नगर, येरूशलेम को भी छोड़ दूंगा, जिसे मैंने खुद चुना और उस मंदिर को भी, जिसके विषय में मैंने यह घोषणा की थी: ‘इस स्थान पर मेरी महिमा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योशियाह द्वारा किए गए अन्य कामों और उसकी उपलब्धियों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उसके शासनकाल में मिस्र का राजा फ़रोह नेको, अश्शूर के राजा से भेंटकरने फरात नदी की ओर बढ़ा. राजा योशियाह उससे भेंटकरने के उद्देश्य से वहां गया. उसे मगिद्दो में देखते ही फ़रोह नेको ने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सेवक उसकी मृत देह को रथ में मगिद्दो से येरूशलेम लाए, और उसे उसी की कब्र की गुफा में रख दिया. प्रजा ने योशियाह के पुत्र यहोआहाज़ का राजाभिषेक कर उसके पिता के स्थान पर उसे राजा बनाया.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शासन शुरू करते हुए यहोआहाज़ की उम्र तेईस साल थी. येरूशलेम में उसने तीन महीने शासन किया. उसकी माता का नाम हामुतल था. वह लिबनाहवासी येरेमियाह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यहोआहाज़ ने अपने पूर्वजों के समान वही सब किया, जो याहवेह की दृष्टि में गलत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फ़रोह नेको ने उसे बंदी बनाकर हामाथ देश के रिबलाह नगर में रखा, कि वह येरूशलेम में शासन न कर सके. उसने राष्ट्र पर तीन टन, पांच क्विंटल चांदी और पैंतीस किलो सोने का जुर्माना लगा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फ़रोह नेको ने योशियाह के पुत्र एलियाकिम को उसके पिता योशियाह के स्थान पर शासक बना दिया, और उसका नाम बदलकर यहोइयाकिम रख दिया, मगर वह यहोआहाज़ को अपने साथ मिस्र ले गया, वहीं यहोआहाज़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यहोइयाकिम ने फ़रोह नेको को सोना और चांदी उपहार में तो दिए, मगर इसके लिए उसने देश पर कर लगा दिया, कि फ़रोह के आदेश के अनुसार उसे वह धनराशि चुकाए. इसलिये वह अपने ही आंकलन के आधार पर प्रजा से ज़बरदस्ती सोना और चांदी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यहोइयाकिम ने जिस समय शासन शुरू किया, उसकी उम्र पच्चीस साल थी. येरूशलेम में उसने ग्यारह साल शासन किया. उसकी माता का नाम ज़ेबिदा था. वह रूमाहवासी पेदाइयाह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यहोइयाकिम ने अपने पूर्वजों के समान वही किया, जो याहवेह की दृष्टि में गलत था.</w:t>
      </w:r>
      <w:r>
        <w:rPr>
          <w:lang w:val="hi_IN" w:bidi="hi_IN"/>
        </w:rPr>
      </w:r>
      <w:r>
        <w:rPr>
          <w:lang w:val="hi_IN" w:bidi="hi_IN"/>
        </w:rPr>
      </w:r>
    </w:p>
    <w:p>
      <w:pPr/>
      <w:r>
        <w:rPr>
          <w:lang w:val="hi_IN" w:bidi="hi_IN"/>
        </w:rPr>
      </w:r>
    </w:p>
    <w:p>
      <w:pPr>
        <w:pStyle w:val="Heading2"/>
      </w:pPr>
      <w:r>
        <w:rPr>
          <w:lang w:val="hi_IN" w:bidi="hi_IN"/>
        </w:rPr>
        <w:t>2 Kings 24:1</w:t>
      </w:r>
      <w:r>
        <w:rPr>
          <w:lang w:val="hi_IN" w:bidi="hi_IN"/>
        </w:rPr>
      </w:r>
    </w:p>
    <w:p>
      <w:pPr/>
      <w:r>
        <w:rPr>
          <w:lang w:val="hi_IN" w:bidi="hi_IN"/>
        </w:rPr>
      </w:r>
      <w:r>
        <w:rPr>
          <w:vertAlign w:val="superscript"/>
          <w:lang w:val="hi_IN" w:bidi="hi_IN"/>
        </w:rPr>
        <w:t>1</w:t>
      </w:r>
      <w:r>
        <w:rPr>
          <w:lang w:val="hi_IN" w:bidi="hi_IN"/>
        </w:rPr>
        <w:t xml:space="preserve"> यहोइयाकिम के शासनकाल में बाबेल के राजा नबूकदनेज्ज़र ने देश पर हमला किया. फलस्वरूप उसे तीन साल तक नबूकदनेज्ज़र के अधीन रहना पड़ा. इसके बाद उसने नबूकदनेज्ज़र के विरुद्ध विद्रोह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उसके विरुद्ध कादी, अश्शूर, मोआबी और अम्मोनी लुटेरे दल भेज दिए, कि ये दल यहूदिया को नष्ट कर दें. यह याहवेह की उस भविष्यवाणी के अनुसार हुआ जो याहवेह ने अपने सेवकों, भविष्यवक्ताओं द्वारा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तय था कि यहूदिया पर यह सब याहवेह के आदेश पर ही हुआ, कि वह उन्हें अपनी दृष्टि से दूर कर दें; मनश्शेह के पापों के कारण, उसके द्वारा किए गए कामों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साथ ही उसके द्वारा बहाए गए निर्दोषों के लहू के कारण; क्योंकि मनश्शेह ने येरूशलेम को निर्दोषों के लहू से भर दिया था, जिसे याहवेह ने क्षमा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यहोइयाकिम द्वारा किए गए अन्य कामों और उसकी उपलब्धियों का ब्यौरा यहूदिया के राजाओं की इतिहास की पुस्तक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यहोइयाकिम हमेशा के लिए अपने पूर्वजों में जा मिला. उसके स्थान पर उसके पुत्र यहोइयाखिन ने शासन शुरू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मिस्र देश का राजा फिर कभी अपने देश से बाहर नहीं आया, क्योंकि बाबेल के राजा ने मिस्र देश के नाले से लेकर फरात नदी तक, मिस्र देश के राजा की सारी संपत्ति छीन ली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यहोइयाखिन ने जब शासन करना शुरू किया तब उसकी उम्र अठारह साल थी. येरूशलेम में उसने तीन महीने तक शासन किया. उसकी माता का नाम नेहुष्ता था. वह येरूशलेमवासी एल-नाथान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अपने पूर्वजों के समान वही सब किया, जो याहवेह की दृष्टि में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उसके शासनकाल में बाबेल के राजा नबूकदनेज्ज़र के सेना के अधिकारियों ने येरूशलेम आकर उसे घेराबंदी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उसके सेना के अधिकारी नगर को घेरे हुए ही थे, तब बाबेल का राजा नबूकदनेज्ज़र स्वयं नगर को आया.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यहूदिया के राजा यहोइयाखिन ने बाबेल के राजा के सामने आत्मसमर्पण कर दिया; स्वयं उसने, उसकी माता ने, उसके सेवकों ने, उसके सेना अधिकारियों ने, और उसके राजघराने के सेवकों ने. यह उसके शासनकाल का आठवां साल था, जब बाबेल के राजा ने उसे बंदी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उसने याहवेह के मंदिर और राजघराने के सारे खजानों को निकालकर अपने साथ ले गया. उसने इस्राएल के राजा शलोमोन द्वारा याहवेह के मंदिर के लिए याहवेह के आदेश के अनुसार ढाले गए सारे सोने के बर्तनों को तोड़ डाला. यह सब याहवेह की भविष्यवाणी के अनुसार ही हुआ.</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अपने साथ सारे येरूशलेम, सारे अधिकारियों, सारे वीर योद्धाओं, सारे शिल्पियों और धातु शिल्पियों को अपने साथ बंधुआई में ले गया—कुल दस हज़ार बंदियों को. वहां कोई भी बचा न रह गया; सिवाय देश के कंगाल नागरिकों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यहोइयाखिन को अपने साथ बंधुआई में बाबेल ले गया; उसके अलावा राजमाता, राजा की पत्नियों, उसके अधिकारियों और देश के बड़े-बड़े लोगों को भी वह येरूशलेम से बंधुआई में बाबेल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सभी सात हज़ार वीर योद्धा, एक हज़ार शिल्पी और धातु शिल्पी, जो सभी युद्ध के लिए सक्षम थे. जिन्हें बाबेल का राजा बंधुआई में बाबेल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बाबेल के राजा ने यहोइयाखिन के चाचा मत्तनियाह को उसके स्थान पर राजा ठहरा दिया और उसका नाम बदलकर सीदकियाहू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सीदकियाहू ने शासन शुरू किया उसकी उम्र इक्कीस साल थी. येरूशलेम में उसने ग्यारह साल शासन किया. उसकी माता का नाम हामुतल था. वह लिबनाहवासी येरेमियाह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वह किया, जो याहवेह की दृष्टि में बुरा था—वही सब, जो यहोइयाकिम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वस्तुतः येरूशलेम और यहूदिया ने याहवेह को इस सीमा तक क्रोधित कर दिया था, कि याहवेह ने उन्हें अपनी नज़रों से ही दूर कर दिया. सीदकियाहू ने बाबेल के राजा के विरुद्ध विद्रोह कर दिया.</w:t>
      </w:r>
      <w:r>
        <w:rPr>
          <w:lang w:val="hi_IN" w:bidi="hi_IN"/>
        </w:rPr>
      </w:r>
      <w:r>
        <w:rPr>
          <w:lang w:val="hi_IN" w:bidi="hi_IN"/>
        </w:rPr>
      </w:r>
    </w:p>
    <w:p>
      <w:pPr/>
      <w:r>
        <w:rPr>
          <w:lang w:val="hi_IN" w:bidi="hi_IN"/>
        </w:rPr>
      </w:r>
    </w:p>
    <w:p>
      <w:pPr>
        <w:pStyle w:val="Heading2"/>
      </w:pPr>
      <w:r>
        <w:rPr>
          <w:lang w:val="hi_IN" w:bidi="hi_IN"/>
        </w:rPr>
        <w:t>2 Kings 25:1</w:t>
      </w:r>
      <w:r>
        <w:rPr>
          <w:lang w:val="hi_IN" w:bidi="hi_IN"/>
        </w:rPr>
      </w:r>
    </w:p>
    <w:p>
      <w:pPr/>
      <w:r>
        <w:rPr>
          <w:lang w:val="hi_IN" w:bidi="hi_IN"/>
        </w:rPr>
      </w:r>
      <w:r>
        <w:rPr>
          <w:vertAlign w:val="superscript"/>
          <w:lang w:val="hi_IN" w:bidi="hi_IN"/>
        </w:rPr>
        <w:t>1</w:t>
      </w:r>
      <w:r>
        <w:rPr>
          <w:lang w:val="hi_IN" w:bidi="hi_IN"/>
        </w:rPr>
        <w:t xml:space="preserve"> राजा सीदकियाहू के शासन के नवें साल के दसवें महीने के दसवें दिन, बाबेल के राजा नबूकदनेज्ज़र ने अपनी सारी सेना के साथ आकर येरूशलेम को घेर लिया, उसके आस-पास छावनी ड़ाल दी और इसके चारों ओर घेराबंदी की दीवार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 सीदकियाहू के शासन के ग्यारहवें साल तक नगर घिरा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चौथे महीने के नवें दिन से नगर में अकाल ऐसा भयंकर हो गया कि नागरिकों के लिए कुछ भी भोजन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उन्होंने शहरपनाह को तोड़ डाली और रात में सारे योद्धा दो दीवारों के बीच की द्वार से, जो राजा की वाटिका के पास थी, निकल भागे. कसदी इस समय नगर को घेरे हुए थे. ये योद्धा अराबाह की दिशा में आगे बढ़ते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मगर कसदियों की सेना ने राजा का पीछा किया और येरीख़ो के मैदान में उसे पकड़ लिया, इस कारण सारी यहूदी सेना बिखर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राजा को बंदी बनाकर रिबलाह में बाबेल के राजा के सामने पेश किया. उस पर दंड की आज्ञा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सीदकियाहू के पुत्रों का वहीं, उसी के देखते-देखते वध कर दिया. इसके बाद उन्होंने सीदकियाहू की आंखें निकाल लीं और उसे कांसे की सांकलों में बांधकर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बाबेल के राजा नबूकदनेज्ज़र के राज्य-काल का उन्‍नीसवां वर्ष, पांचवें माह के सातवां दिन, बाबेल के राजा का सेवक, अंगरक्षकों को प्रधान, नेबुज़रादान येरूशलेम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उसने याहवेह के भवन में, राजमहल में और येरूशलेम के सभी भवनों में आग लगा दी. हर एक अच्छा भवन भस्म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अंगरक्षकों के प्रधान के साथ आई हुई कसदी सेना ने मिलकर येरूशलेम के चारों ओर बनाई हुई दीवारों को ढाह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 सभी को, जो नगर में बाकी रह गए थे, और जो बाबेल के राजा की ओर भाग गये थे, और दूसरे लोगों को भी, अंगरक्षकों का प्रधान नेबुज़रादान बंदी बनाकर बंधुआई में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मगर देश के कुछ कंगाल लोगों को अंगरक्षकों के प्रधान ने वहीं छोड़ दिया कि वे वहां रहकर अंगूर की उपज की देखभाल करें और भूमि पर हल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मंदिर के कांस्य स्तंभ, कांस्य के आधार तथा कांस्य जलबर्तनों को कसदी तोड़कर उनके टुकड़ों को बाबेल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याहवेह के भवन के पवित्र बर्तन, फावड़े, चिमटे तथा सभी कांस्य बर्तन, जो मंदिर में आराधना के लिए उपयोग होते थे, ये सब अपने साथ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इनके अलावा आग के लिए इस्तेमाल किए जानेवाले बर्तन और कटोरे भी. अंगरक्षकों का प्रधान वह सब जो सोने और चांदी का था, अपने साथ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 स्तंभ, एक विशाल जल बर्तन, उनके आधार, जो शलोमोन द्वारा याहवेह के भवन में उपयोग के लिए निर्मित किए गए थे, इन सबका कांस्य अतुलनीय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एक-एक खंभे की ऊंचाई लगभग आठ मीटर थी, जिसका सिर कांसे का था. इस सिर की ऊंचाई लगभग डेढ़ मीटर थी. सिर के चारों ओर जाली और अनार की आकृति गढ़ी हुई थी. यह सभी कुछ कांसे का था. दूसरे खंभे पर भी इसी प्रकार की जालीदार आकृतियां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बाद अंगरक्षकों के प्रधान ने प्रमुख पुरोहित सेराइयाह, सहपुरोहित ज़ेफनियाह, और तीन मंदिर द्वारपालों 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नगर में से सैनिकों के पर्यवेक्षक अधिकारी तथा राजा के पांच सलाहकारों को जो वहीं नगर में थे, तथा सेनापति के सचिव को, जो देश के लोगों को सेना में भर्ती करता था, तथा देश के साठ व्यक्तियों को जो उस समय नगर में पाए गए थे, अपने साथ बंदी बनाकर 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नेबुज़रादान, जो अंगरक्षकों का प्रधान था, उसने इन सभी को रिबलाह ले जाकर बाबेल के राजा के समक्ष प्रस्तुत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बाबेल के राजा ने हामाथ देश के रिबलाह नगर में इन सभी का वध कर दिया. इस प्रकार यहूदिया के निवासी अपने देश से बंधुआई में ले जाया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कुछ प्रजा के लोग, जिन्हें बाबेल के राजा नबूकदनेज्ज़र ने यहूदिया में रहने के लिए छोड़ दिया था, उनके लिए नबूकदनेज्ज़र ने शापान के पोते, अहीकाम के पुत्र, गेदालियाह को राज्यपाल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सारे सेनाधिकारियों और उनके सैनिकों ने यह सुना कि बाबेल के राजा ने गेदालियाह को राज्यपाल बना दिया है, वे सब अपने सैनिकों के साथ गेदालियाह से मिलने मिज़पाह आ गए, उनमें ये भी शामिल थे: नेथनियाह का पुत्र इशमाएल, कोरियाह का पुत्र योहानन नेतोफ़ातवासी तनहूमेथ का पुत्र सेराइयाह, एक माकाहथिवासी का पुत्र यात्सानिया.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गेदालियाह ने उनके और सैनिकों के सामने शपथ लेते हुए कहा, “कसदी सैनिकों से डरने की ज़रूरत नहीं. यहीं देश में रहो, और बाबेल के राजा की सेवा में बने रहो, तो तुम्हारा भला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मगर सातवें महीने में राजपरिवार के एलीशामा के पोते, नेथनियाह के पुत्र, इशमाएल ने दस सैनिकों के साथ जाकर गेदालियाह पर ऐसा वार किया कि उसकी मृत्यु हो गई. उसके अलावा उन यहूदियों और कसदियों का भी वध कर दिया, जो उस समय मिज़पाह में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कारण सभी प्रजा के लोग; सामान्य और विशेष, सेना अधिकारियों के साथ मिस्र देश को भाग गए क्योंकि उन्हें कसदियों का डर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यहूदिया के राजा यहोइयाखिन के बंधुआई के सैंतीसवें साल के बारहवें महीने के सत्ताईसवें दिन, बाबेल के राजा एवील-मेरोदाख ने, जिस साल उसने शासन शुरू किया, यहूदिया के राजा यहोइयाखिन को जेल से रिहा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उसने उससे कृपाभाव में वार्तालाप किया तथा उसके लिए उन राजाओं से उच्चतर स्थान पर सिंहासन स्थापित किया, जो बाबेल में इस समय उसके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यहोइयाखिन ने कारागार के वस्त्र छोड़ दिए, और वह मृत्युपर्यंत राजा के साथ भोजन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बाबेल के राजा की ओर से उसे नियमित रूप से उपवेतन दिया जाता रहा, तथा मृत्युपर्यंत उसकी दैनिक आवश्यकताएं पूर्ण की जाती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