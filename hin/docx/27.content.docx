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r>
        <w:rPr>
          <w:lang w:val="hi_IN" w:bidi="hi_IN"/>
        </w:rPr>
      </w:r>
      <w:r>
        <w:rPr>
          <w:b/>
          <w:lang w:val="hi_IN" w:bidi="hi_IN"/>
        </w:rPr>
        <w:t>Open Hindi Contemporary Version</w:t>
      </w:r>
      <w:r>
        <w:rPr>
          <w:lang w:val="hi_IN" w:bidi="hi_IN"/>
        </w:rPr>
        <w:t xml:space="preserve"> (Hindi) is based on: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Daniel 1:1</w:t>
      </w:r>
      <w:r>
        <w:rPr>
          <w:lang w:val="hi_IN" w:bidi="hi_IN"/>
        </w:rPr>
      </w:r>
    </w:p>
    <w:p>
      <w:pPr/>
      <w:r>
        <w:rPr>
          <w:lang w:val="hi_IN" w:bidi="hi_IN"/>
        </w:rPr>
      </w:r>
      <w:r>
        <w:rPr>
          <w:vertAlign w:val="superscript"/>
          <w:lang w:val="hi_IN" w:bidi="hi_IN"/>
        </w:rPr>
        <w:t>1</w:t>
      </w:r>
      <w:r>
        <w:rPr>
          <w:lang w:val="hi_IN" w:bidi="hi_IN"/>
        </w:rPr>
        <w:t xml:space="preserve"> यहूदिया के राजा यहोइयाकिम के शासन के तीसरे वर्ष में, बाबेल के राजा नबूकदनेज्ज़र ने आकर येरूशलेम को घेर लिया.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प्रभु ने यहूदिया के राजा यहोइयाकिम को परमेश्वर के मंदिर के कुछ पात्रों सहित नबूकदनेज्ज़र के अधीन कर दिया. इन चीज़ों को वह शीनार देश में अपने देवता के मंदिर में ले आया और वह उन्हें अपने देवता के कोषागार में रख दिया.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राजा ने अपने दरबार के अधिकारियों के प्रधान ऐशपेनाज को आदेश दिया कि राजपरिवार और कुलीन वर्ग के कुछ इस्राएलियों को राजा की सेवा में लाया जाय—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 ऐसे जवान हों, जिनमें किसी प्रकार का शारीरिक खोट न हो, सुंदर हों, हर प्रकार की बात सीखने की सामर्थ्य हो, अच्छे जानकार हों, तुरंत समझनेवाले हों, और राजा के महल में सेवा करने की योग्यता हो. राजा ने प्रधान को आदेश दिया कि इन्हें बाबेलवासियों की भाषा और साहित्य की शिक्षा 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राजा ने अपने स्वयं के भोजन पदार्थों में से उन्हें प्रतिदिन का भोजन और दाखमधु देने की आज्ञा दी. राजा ने यह भी कहा कि उन्हें तीन वर्ष तक प्रशिक्षित किया जाए, और उसके बाद उन्हें राजा के सेवा में लाया जाय.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 चुने गये थे, उनमें से कुछ यहूदाह के वंश के थे: दानिएल, हननियाह, मिषाएल तथा अज़रियाह.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प्रधान अधिकारी ने उन्हें नये नाम दिये: दानिएल को बैलशत्सर, हननियाह को शद्रख, मिषाएल को मेशेख तथा अज़रियाह को अबेद-नगो.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 दानिएल ने यह निश्चय कर लिया कि वह शाही भोजन और दाखमधु सेवन करने के द्वारा स्वयं को अशुद्ध नहीं करेगा और इस प्रकार से अपने आपको अशुद्ध न करने के लिये उसने प्रधान अधिकारी से अनुमति मांगी.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परमेश्वर ने अधिकारी के मन में यह बात डाल दी कि वह दानिएल के प्रति कृपादृष्टि एवं दया दिखाये,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 अधिकारी ने दानिएल से कहा, “मुझे अपने प्रभु राजा का भय है, जिन्होंने तुम्हारे खाने-पीने की वस्तुओं का निर्धारण किया है. कहीं ऐसा न हो कि वह तुम्हें तुम्हारे उम्र के दूसरे जवानों से कमजोर देखे? और तब तुम्हारे कारण, राजा मुझे मार डाले.”</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दानिएल ने उस पहरेदार से कहा, जिसे प्रधान अधिकारी ने दानिएल, हननियाह, मिषाएल तथा अज़रियाह के देखभाल के लिए ठहराया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“कृपा कर आप दस दिन तक अपने सेवकों को परखकर देखें: खाने के लिये हमें सिर्फ साग-पात और पीने के लिये सिर्फ पानी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हमारे शरीर से उन जवानों की तुलना किया जाए, जो शाही भोजन खाते हैं, और उसके बाद आपको जैसा दिखे उसके अनुसार आप अपने सेवकों से व्यवहार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पहरेदार ने उसकी बात मान ली और दस दिन तक उन्हें परखकर देखा.</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दस दिन के बाद वे उन जवानों से ज्यादा स्वस्थ और हृष्ट-पुष्ट दिखे, जो शाही भोजन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इसलिये पहरेदार ने उनके लिए ठहराए उत्तम भोजन और दाखमधु को हटाकर उन्हें बदले में साग-पात देने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इन चारों जवानों को परमेश्वर ने सब प्रकार के साहित्य और विद्या का ज्ञान और समझ दी. और दानिएल सब प्रकार के दर्शनों तथा स्वप्नों को भी समझ लेता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जितने दिन बाद राजा ने उन जवानों को अपनी सेवा में लाने के लिये कहा था, उतने दिनों के पूरे होने पर प्रधान अधिकारी उन्हें नबूकदनेज्ज़र के सामने 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राजा ने सब जवानों से बातें की और उसकी नजर में दानिएल, हननियाह, मिषाएल और अज़रियाह के बराबर कोई अन्य जवान न ठहरा; इसलिये वे राजा की सेवा में चुन लिये गए.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बुद्धि और समझ के बारे में राजा ने उनसे जितने भी प्रश्न किए, वे राजा के सारे राज्य के सब ज्योतिषियों एवं तांत्रिकों से दस गुणा उत्तम पाये गए.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दानिएल राजा कोरेश के शासनकाल के पहले साल तक वहां सेवा करता रहा.</w:t>
      </w:r>
      <w:r>
        <w:rPr>
          <w:lang w:val="hi_IN" w:bidi="hi_IN"/>
        </w:rPr>
      </w:r>
      <w:r>
        <w:rPr>
          <w:lang w:val="hi_IN" w:bidi="hi_IN"/>
        </w:rPr>
      </w:r>
    </w:p>
    <w:p>
      <w:pPr/>
      <w:r>
        <w:rPr>
          <w:lang w:val="hi_IN" w:bidi="hi_IN"/>
        </w:rPr>
      </w:r>
    </w:p>
    <w:p>
      <w:pPr>
        <w:pStyle w:val="Heading2"/>
      </w:pPr>
      <w:r>
        <w:rPr>
          <w:lang w:val="hi_IN" w:bidi="hi_IN"/>
        </w:rPr>
        <w:t>Daniel 2:1</w:t>
      </w:r>
      <w:r>
        <w:rPr>
          <w:lang w:val="hi_IN" w:bidi="hi_IN"/>
        </w:rPr>
      </w:r>
    </w:p>
    <w:p>
      <w:pPr/>
      <w:r>
        <w:rPr>
          <w:lang w:val="hi_IN" w:bidi="hi_IN"/>
        </w:rPr>
      </w:r>
      <w:r>
        <w:rPr>
          <w:vertAlign w:val="superscript"/>
          <w:lang w:val="hi_IN" w:bidi="hi_IN"/>
        </w:rPr>
        <w:t>1</w:t>
      </w:r>
      <w:r>
        <w:rPr>
          <w:lang w:val="hi_IN" w:bidi="hi_IN"/>
        </w:rPr>
        <w:t xml:space="preserve"> नबूकदनेज्ज़र ने अपने शासनकाल के दूसरे साल में स्वप्न देखे; जिससे उसका मन व्याकुल हो गया और वह सो न सका.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इसलिये राजा ने आदेश दिया कि जादूगरों, टोन्हों, तांत्रिकों और ज्योतिषियों को बुलाया जाए कि वे राजा को उसका स्वप्न बताएं. जब वे आकर राजा के सामने खड़े हुए,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 राजा ने उनसे कहा, “मैंने एक स्वप्न देखा है जो मुझे व्याकुल कर रहा है और मैं जानना चाहता हूं कि इसका मतलब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ज्योतिषियों ने राजा को उत्तर दिया, “राजा चिरंजीवी हों! आप अपना स्वप्न अपने सेवकों को बताईये, और हम उसका अर्थ बताएंगे.”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राजा ने ज्योतिषियों को उत्तर दिया, “मैंने यह दृढ़ निश्चय किया है: यदि तुम लोग मुझे स्वप्न सहित उसका अर्थ नहीं बताओगे, तो मैं तुम्हें टुकड़े-टुकड़े कर दूंगा और तुम्हारे घरों को कचरे के ढेर में बदल दूंगा.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 यदि तुम स्वप्न को बताकर उसका अर्थ भी बताते हो, तो तुमको उपहार और ईनाम और बहुत आदरमान दिया जाएगा. इसलिये तुम मुझे स्वप्न बताओ और उसका अर्थ भी बताओ.”</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एक बार फिर उन्होंने उत्तर दिया, “राजा अपना स्वप्न अपने सेवकों को बताएं, और हम उसका अर्थ बताएंगे.”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राजा ने उत्तर दिया, “मुझे पूरा निश्चय हो गया है कि तुम लोग समय को टालने की कोशिश कर रहे हो, क्योंकि तुम समझ चुके हो कि मैंने यह दृढ़ निश्चय कर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तुम मुझे स्वप्न नहीं बताते हो, तो तुम्हारे लिये सिर्फ एक ही दंड है. यह आशा करते हुए कि परिस्थिति बदलेगी, तुम लोगों ने मुझसे झूठी और बुरी बातें कहने का षड़्‍यंत्र रचा है. इसलिये अब, तुम मुझे मेरा स्वप्न बताओ, और तब मैं जान लूंगा कि तुम मुझे उस स्वप्न का अर्थ भी बता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ज्योतिषियों ने राजा को उत्तर दिया, “पृथ्वी पर ऐसा कोई व्यक्ति नहीं जो राजा के इस पूछे गये प्रश्न का उत्तर दे सके! पर तो भी न तो किसी बड़े और शक्तिशाली राजा ने किसी जादूगर या टोन्हा या ज्योतिषी से कभी इस प्रकार की कोई बात पूछी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राजा जो बात पूछ रहे हैं, वह बहुत कठिन है. देवताओं को छोड़, और कोई राजा को यह बात नहीं बता सकता, और देवता मानव प्राणी के बीच नहीं रहते.”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सुनकर राजा इतना क्रोधित और आग बबूला हो गया कि उसने बाबेल के सब बुद्धिमान लोगों को मार डालने की आज्ञा दे दी.</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इसलिये सब बुद्धिमान लोगों को मार डालने का आदेश निकाला गया, और लोगों को दानिएल तथा उसके मित्रों के खोज में भेजा गया कि वे भी मार डाले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राजा के अंगरक्षकों का प्रधान आरिओख, बाबेल के बुद्धिमान लोगों को मार डालने के लिये निकला था, तो दानिएल ने उससे बुद्धिमानी और व्यवहार कुशलता से बात 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उसने राजा के अधिकारी से पूछा, “राजा ने ऐसा कठोर आदेश क्यों निकाला है?” तब आरिओख ने दानिएल को वह बात बताई.</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जानकर दानिएल राजा के पास गया और कुछ समय देने की मांग की, ताकि वह राजा को उसके स्वप्न का अर्थ बता सके.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दानिएल अपने घर लौटा और उसने अपने मित्रों हननियाह, मिषाएल तथा अज़रियाह को इस विषय में बताया.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उसने उनको उत्साहित किया कि वे स्वर्ग के परमेश्वर से इस रहस्य के बारे में कृपा करने की बिनती करें, ताकि वह और उसके मित्र बाबेल के बाकी बुद्धिमान लोगों के साथ न मार डाले जाएं.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रात के समय वह रहस्य एक दर्शन के रूप में दानिएल पर प्रगट हुआ. तब दानिएल ने स्वर्ग के परमेश्वर की महिमा 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कहा: “परमेश्वर के नाम की महिमा सदा-सर्वदा होती रहे; क्योंकि बुद्धि और शक्ति उसकी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वही हैं, जो समय एवं ऋतुओं को बदलते हैं; वे राजाओं को गद्दी से हटाते और दूसरों को गद्दी पर बैठाते हैं. वे बुद्धिमान को बुद्धि और समझदार को ज्ञान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 गूढ़ और छिपी बातों को प्रगट करते हैं; वे जानते हैं कि अंधेरे में क्या रखा है, और उनके साथ प्रकाश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हे मेरे पूर्वजों के परमेश्वर, मैं आपको धन्यवाद देता और आपकी प्रशंसा करता हूं: क्योंकि आपने मुझे बुद्धि एवं शक्ति दी है, आपने मुझे वह बात बताई है जो हमने आपसे पूछी, आपने हम पर राजा के स्वप्न को प्रगट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दानिएल, आरिओख के पास गया जिसे राजा ने बाबेल के बुद्धिमान लोगों को मार डालने के लिये नियुक्त किया था, और उसने आरिओख से कहा, “बाबेल के बुद्धिमान लोगों को मार डालने का काम रोक दीजिए. मुझे राजा के पास ले चलिए, और मैं राजा को उनके स्वप्न का अर्थ बताऊंगा.”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आरिओख तुरंत दानिएल को राजा के पास ले गया और उसने राजा से कहा, “यहूदिया से बंधुआई में आये लोगों के बीच मुझे एक ऐसा व्यक्ति मिला है, जो राजा को उसके स्वप्न का अर्थ बता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राजा ने दानिएल से पूछा (जिसे बैलशत्सर भी कहा जाता था), “क्या तुम इस योग्य हो कि मैंने स्वप्न में जो देखा है उसे और उसका अर्थ बता सको?”</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दानिएल ने उत्तर दिया, “राजा जिस रहस्य के बारे में पूछ रहे हैं, उसके बारे में कोई भी बुद्धिमान व्यक्ति, ज्योतिषी, जादूगर या भविष्य बतानेवाला राजा को कुछ नहीं बता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लेकिन स्वर्ग में एक परमेश्वर हैं, जो रहस्यों को प्रगट करते हैं. उन्होंने ने ही राजा नबूकदनेज्ज़र को दिखाया है कि आनेवाले दिनों में क्या होनेवाला है. जब आप अपने पलंग पर लेटे हुए थे, तब आपने जो स्वप्न और दर्शन देखे, वे ये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“महाराज, जब आप अपने पलंग पर लेटे थे, तब आपका मन भविष्य में होनेवाली घटनाओं की ओर हो गया, और रहस्यों के प्रगट करनेवाले ने आपको दिखाया कि भविष्य में क्या होनेवाला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जहां तक मेरी बात है, तो यह रहस्य मुझ पर इसलिये प्रकट नहीं किया गया कि मेरे पास किसी और जीवित व्यक्ति से ज्यादा बुद्धि है, पर इसलिये कि महाराज को रहस्य का अर्थ मालूम हो जाए और आप समझ जाएं कि आपके मन में क्या आया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“महाराज, आपने देखा कि आपके सामने एक बड़ी मूर्ति खड़ी थी—एक बहुत बड़ी, चौंधियानेवाली मूर्ति, दिखने में अद्भुत.</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उस मूर्ति का सिर शुद्ध सोने से बना था, उसकी छाती और भुजाएं चांदी की, उसका पेट और जांघें कांसे की,</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उसके टांगे लोहे की और उसके पांव कुछ लोहे के और कुछ सेंके गये मिट्टी के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जब आप देख रहे थे, तो एक चट्टान बिना किसी मानवीय प्रयास के अपने आप कटकर आई और उस मूर्ति के लोहे और मिट्टी के पांव को ऐसी ठोकर मारी कि वे चूर-चूर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तब लोहा, मिट्टी, कांसा, चांदी और सोना सब टूटकर टुकड़े-टुकड़े हो गए और ग्रीष्मकाल में खलिहान के भूंसे के समान हो गये. हवा उनको ऐसे उड़ा ले गई कि उनका कोई छोटा टुकड़ा भी न बचा. पर जिस चट्टान ने मूर्ति को ठोकर मारी थी, वह चट्टान एकाएक बहुत बड़ा पहाड़ बन गई और सारी पृथ्वी में फैल गई.</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“यही था आपका स्वप्न, और अब हम राजा को उसका अर्थ बताएंगे.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हे महाराज, आप तो राजाओं के राजा हैं. स्वर्ग के परमेश्वर ने आपको राज्य और अधिकार और शक्ति और महिमा दी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आपके अधीन, उन्होंने सब मानव प्राणी और भूमि के जानवर और आकाश के पक्षियों को कर दिया है. वे जहां कहीं भी रहते हैं, परमेश्वर ने आपको उनके ऊपर शासक ठहराया है. मूर्ति के सोने का वह सिर आप ही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“आपके बाद एक दूसरे राज्य का उदय होगा जो आपके राज्य से निचले स्तर का होगा. उसके बाद, एक तीसरे राज्य का उदय होगा, जो कांसे का प्रतिरूप होगा, जिसका शासन संपूर्ण पृथ्वी पर होगा.</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आखिरी में, एक चौथा राज्य होगा जो लोहे की तरह मजबूत होगा—क्योंकि लोहा सब चीज़ों को तोड़ता और चूर-चूर कर देता है—और जैसे कि लोहा चीज़ों को तोड़कर टुकड़े-टुकड़े कर देता है, वैसे ही यह राज्य भी दूसरे सभी राज्यों को कुचलकर टुकड़े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जैसा कि आपने देखा कि पांव और उंगलियां कुछ सेंके गये मिट्टी और कुछ लोहे की थीं, इसलिये यह एक विभाजित राज्य होगा; फिर भी इसमें कुछ लोहे का बल होगा, जैसा कि आपने लोहे को मिट्टी के साथ मिला हुआ देखा.</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जैसे कि पांव की उंगलियां कुछ लोहा और कुछ मिट्टी की थी, इसलिये यह राज्य कुछ तो मजबूत और कुछ निर्बल होगा.</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और जैसा कि आपने लोहे को सेंके गये मिट्टी के साथ मिला हुआ देखा, वैसे ही लोगों का मिश्रण होगा और उनमें एकता न होगी, क्योंकि लोहा मिट्टी के साथ मेल नहीं खाता.</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“उन राजाओं के समय में, स्वर्ग के परमेश्वर एक ऐसे राज्य को स्थापित करेंगे, जो कभी नष्ट न होगा और न ही इस पर किसी अन्य का शासन होगा. यह राज्य उन सब राज्यों को चूर-चूर कर देगा और उनका अंत कर देगा, पर यह स्वयं सदाकाल तक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यह उस चट्टान के दर्शन का अर्थ है जो मनुष्य के हाथों नहीं, किंतु अपने आप एक पहाड़ से टूटकर अलग हुई थी और जिसने लोहा, कांसा, मिट्टी, चांदी और सोना को टुकड़े-टुकड़े कर दिया था. “महान परमेश्वर ने राजा को दिखाया है कि भविष्य में क्या होनेवाला है. यह स्वप्न सत्य है तथा इसका अर्थ विश्वासयोग्य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तब राजा नबूकदनेज्ज़र ने दानिएल को साष्टांग दंडवत किया और उसे आदर दिया और आज्ञा दी कि दानिएल को भेंट चढ़ाई जाय और उसके सामने सुगंधित धूप जलाया जाय.</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राजा ने दानिएल से कहा, “निश्चित रूप से तुम्हारे परमेश्वर देवताओं के परमेश्वर और राजाओं के प्रभु और रहस्यों के प्रगटकर्ता हैं, क्योंकि तुम इस रहस्य का अर्थ बताने में योग्य ठहरे.”</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तब राजा ने दानिएल को एक ऊंचे पद पर ठहराया और उसे बहुत सारे कीमती उपहार दिये. राजा ने उसे सारे बाबेल प्रदेश का शासक बनाया और बाबेल के सब बुद्धिमान लोगों के ऊपर उसे अधिकारी ठहराया.</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और दानिएल के अनुरोध पर राजा ने शद्रख, मेशेख तथा अबेद-नगो को बाबेल प्रदेश पर प्रशासक नियुक्त कर दिया, परंतु दानिएल स्वयं राज-दरबार में बना रहा.</w:t>
      </w:r>
      <w:r>
        <w:rPr>
          <w:lang w:val="hi_IN" w:bidi="hi_IN"/>
        </w:rPr>
      </w:r>
      <w:r>
        <w:rPr>
          <w:lang w:val="hi_IN" w:bidi="hi_IN"/>
        </w:rPr>
      </w:r>
    </w:p>
    <w:p>
      <w:pPr/>
      <w:r>
        <w:rPr>
          <w:lang w:val="hi_IN" w:bidi="hi_IN"/>
        </w:rPr>
      </w:r>
    </w:p>
    <w:p>
      <w:pPr>
        <w:pStyle w:val="Heading2"/>
      </w:pPr>
      <w:r>
        <w:rPr>
          <w:lang w:val="hi_IN" w:bidi="hi_IN"/>
        </w:rPr>
        <w:t>Daniel 3:1</w:t>
      </w:r>
      <w:r>
        <w:rPr>
          <w:lang w:val="hi_IN" w:bidi="hi_IN"/>
        </w:rPr>
      </w:r>
    </w:p>
    <w:p>
      <w:pPr/>
      <w:r>
        <w:rPr>
          <w:lang w:val="hi_IN" w:bidi="hi_IN"/>
        </w:rPr>
      </w:r>
      <w:r>
        <w:rPr>
          <w:vertAlign w:val="superscript"/>
          <w:lang w:val="hi_IN" w:bidi="hi_IN"/>
        </w:rPr>
        <w:t>1</w:t>
      </w:r>
      <w:r>
        <w:rPr>
          <w:lang w:val="hi_IN" w:bidi="hi_IN"/>
        </w:rPr>
        <w:t xml:space="preserve"> राजा नबूकदनेज्ज़र ने एक सोने की मूर्ति बनवाई, जिसकी ऊंचाई लगभग 25 मीटर और चौड़ाई अढ़ाई मीटर थी, और उसने उसे बाबेल प्रदेश में दूरा के मैदान में स्थापित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उसने हाकिमों, प्रधानों, राज्यपालों, सलाहकारों, ख़ज़ांचियों, न्यायाधीशों, जिलाधीशों और राज्य के दूसरे सब अधिकारियों को बुलवाया कि वे आकर उस मूर्ति के प्रतिष्ठा समारोह में शामिल हों जिसे उसने स्थापित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अतः हाकिम, प्रधान, राज्यपाल, सलाहकार, खजांची, न्यायाधीश, जिलाधीश और राज्य के दूसरे सब अधिकारी उस मूर्ति के प्रतिष्ठा के लिये इकट्‍ठे हुए, जिसे राजा नबूकदनेज्ज़र ने स्थापित किया था, और वे सब उस मूर्ति के सामने खड़े हुए.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घोषणा करनेवाले ने ऊंची आवाज में यह घोषणा की, “जाति-जाति और हर भाषा के लोगों, तुम्हें यह करने की आज्ञा दी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जिस समय तुम लोग नरसिंगा, बांसुरी, सितार, सारंगी, वीणा, शहनाई और सब प्रकार के संगीत की आवाज सुनो, उसी समय तुम गिरकर सोने के उस मूर्ति की आराधना करो, जिसे राजा नबूकदनेज्ज़र ने स्थापित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 कोई गिरकर आराधना नहीं करेगा, उसे तुरंत धधकती आग की भट्टी में झोंक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जब उन्होंने नरसिंगा, बांसुरी, सितार, सारंगी, वीणा और हर प्रकार के संगीत की आवाज सुनी, तब सब जाति और हर भाषा के लोगों ने गिरकर उस सोने की मूर्ति की आराधना की, जिसे राजा नबूकदनेज्ज़र ने स्थापित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 समय कुछ ज्योतिषी आकर यहूदियों पर दोष लगाने लगे.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उन्होंने राजा नबूकदनेज्ज़र से कहा, “हे राजा, आप चिरंजीवी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आप ही ने यह राजाज्ञा निकाली है कि नरसिंगा, बांसुरी, सितार, सारंगी, वीणा, शहनाई और सब प्रकार के संगीत की आवाज सुनते ही हर व्यक्ति गिरकर सोने की मूर्ति की आराधना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किंतु जो कोई गिरकर आराधना नहीं करेगा, उसे एक धधकती आग की भट्टी में झोंक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 कुछ यहूदी हैं, जिन्हें आपने बाबेल प्रदेश के कार्य हेतु ठहराया है—अर्थात् शद्रख, मेशेख तथा अबेद-नगो—हे महाराज, इन्होंने आपकी आज्ञा को नहीं माना है. वे न तो आपके देवताओं की सेवा करते हैं और न ही आपके द्वारा स्थापित सोने की मूर्ति की आराधना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गुस्से से आग बबूला होकर नबूकदनेज्ज़र ने शद्रख, मेशेख और अबेद-नगो को बुलवाया. तब इन तीनों को राजा के सामने लाया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नबूकदनेज्ज़र ने उनसे पूछा, “शद्रख, मेशेख और अबेद-नगो, क्या यह सच है कि तुम मेरे देवताओं की सेवा नहीं करते या मेरे द्वारा स्थापित सोने की मूर्ति की आराधना नहीं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अब जब तुम नरसिंगा, बांसुरी, सितार सारंगी, वीणा, शहनाई और सब प्रकार के संगीत की आवाज सुनो, यदि तुम गिरकर मेरे द्वारा बनाए गये मूर्ति की आराधना करने को तैयार हो, तो अच्छी बात है. पर यदि तुम उसकी आराधना नहीं करते हो, तो तुम्हें तुरंत एक धधकती आग की भट्टी में झोंक दिया जाएगा. तब ऐसा कौन सा देवता है, जो तुम्हें मेरे हाथ से बचा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शद्रख, मेशेख और अबेद-नगो ने राजा को उत्तर दिया, “हे राजा नबूकदनेज्ज़र, इस विषय में हमें आपके सामने अपने आपका बचाव करने की आवश्यकता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यदि हमें धधकती आग की भट्टी में फेंक दिया जाता है, तो हमारा परमेश्वर, जिनकी हम सेवा करते हैं, हमें इससे बचाने में समर्थ हैं, और हे महाराज, वह हमें आपके हाथों से भी बचाएंगे.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 यदि वह हमें न भी बचाएं, तब भी, हे महाराज, हम आपको बता देना चाहते हैं कि हम आपके देवताओं की सेवा नहीं करेंगे या आपके द्वारा स्थापित सोने की मूर्ति की आराधना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नबूकदनेज्ज़र शद्रख, मेशेख और अबेद-नगो के ऊपर बहुत क्रोधित हुआ, और उसकी भावना उनके प्रति बदल गई. उसने आज्ञा दी कि भट्टी को सामान्य से सात गुणा ज्यादा धधकाया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उसने अपनी सेना के कुछ सबसे बलिष्ठ सैनिकों को आदेश दिया कि शद्रख, मेशेख और अबेद-नगो को बांधकर धधकती भट्टी में झोंक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अतः इन तीनों को उनके पहिने गये लबादा, पजामा, पगड़ी और अन्य कपड़ों सहित बांधकर धधकती भट्टी में फेंक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राजा की दृढ़ आज्ञा थी और भट्टी इतनी गर्म थी कि आग की ज्वाला से वे सैनिक मारे गये, जो शद्रख, मेशेख और अबेद-नगो को भट्टी तक ले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ये तीनों व्यक्ति—शद्रख, मेशेख और अबेद-नगो अच्छे से बंधे हुए धधकती आग की भट्टी में डाल दिये गए.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राजा नबूकदनेज्ज़र आश्चर्य में उछलकर खड़ा हो गया और अपने सलाहकारों से पूछा, “क्या वे तीन ही व्यक्ति नहीं थे, जिन्हें हमने बांधकर आग में डाला था?” उन्होंने उत्तर दिया, “निश्चित रूप से, महाराज.”</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राजा ने कहा, “देखो! मैं आग के बीच चार व्यक्तियों को चलते हुए देख रहा हूं, वे बंधे हुए नहीं हैं और उन्हें कुछ भी हानि नहीं हुई है, और चौथा व्यक्ति देवताओं के पुत्र जैसे दिख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नबूकदनेज्ज़र धधकती भट्टी के मुहाने के पास पहुंचा और ऊंची आवाज में कहा, “शद्रख, मेशेख और अबेद-नगो, सर्वोच्च परमेश्वर के सेवको, बाहर आ जाओ! मेरे पास आओ!” यह सुनकर शद्रख, मेशेख और अबेद-नगो आग से बाहर निकल आए,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उनके चारों तरफ हाकिमों, प्रधानों, राज्यपालों और शाही सलाहकारों की भीड़ लग गई. उन्होंने देखा कि उन तीनों के शरीर को आग से कोई नुकसान नहीं पहुंचा था, न ही उनके सिर का एक भी बाल झुलसा था; उनके कपड़े भी नहीं जले थे, और उनसे जलने की कोई गंध नहीं आ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नबूकदनेज्ज़र ने कहा, “शद्रख, मेशेख और अबेद-नगो के परमेश्वर की महिमा हो, जिन्होंने अपने स्वर्गदूत को भेजकर अपने सेवकों को बचाया! उन्होंने उस पर भरोसा किया और राजा के आज्ञा की परवाह न की और अपना प्राण देने तक तैयार थे, इसके बजाय कि वे अपने परमेश्वर को छोड़कर किसी और देवता की सेवा या आराधना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इसलिये मैं यह आज्ञा देता हूं कि किसी भी जाति या भाषा के लोग, यदि शद्रख, मेशेख और अबेद-नगो के परमेश्वर के विरुद्ध कुछ भी कहते हैं, तो उनको काटकर टुकड़े-टुकड़े कर दिया जाए और उनके घरों को कचरे का ढेर कर दिया जाए, क्योंकि ऐसा कोई भी देवता नहीं, जो इस प्रकार से बचा सके.”</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राजा ने शद्रख, मेशेख और अबेद-नगो को बाबेल राज्य में और उच्च पद दिया.</w:t>
      </w:r>
      <w:r>
        <w:rPr>
          <w:lang w:val="hi_IN" w:bidi="hi_IN"/>
        </w:rPr>
      </w:r>
      <w:r>
        <w:rPr>
          <w:lang w:val="hi_IN" w:bidi="hi_IN"/>
        </w:rPr>
      </w:r>
    </w:p>
    <w:p>
      <w:pPr/>
      <w:r>
        <w:rPr>
          <w:lang w:val="hi_IN" w:bidi="hi_IN"/>
        </w:rPr>
      </w:r>
    </w:p>
    <w:p>
      <w:pPr>
        <w:pStyle w:val="Heading2"/>
      </w:pPr>
      <w:r>
        <w:rPr>
          <w:lang w:val="hi_IN" w:bidi="hi_IN"/>
        </w:rPr>
        <w:t>Daniel 4:1</w:t>
      </w:r>
      <w:r>
        <w:rPr>
          <w:lang w:val="hi_IN" w:bidi="hi_IN"/>
        </w:rPr>
      </w:r>
    </w:p>
    <w:p>
      <w:pPr/>
      <w:r>
        <w:rPr>
          <w:lang w:val="hi_IN" w:bidi="hi_IN"/>
        </w:rPr>
      </w:r>
      <w:r>
        <w:rPr>
          <w:vertAlign w:val="superscript"/>
          <w:lang w:val="hi_IN" w:bidi="hi_IN"/>
        </w:rPr>
        <w:t>1</w:t>
      </w:r>
      <w:r>
        <w:rPr>
          <w:lang w:val="hi_IN" w:bidi="hi_IN"/>
        </w:rPr>
        <w:t xml:space="preserve"> राजा नबूकदनेज्ज़र की ओर से, सारी पृथ्वी पर रहनेवाले जाति-जाति और हर भाषा के लोगों को यह वचन: आप सब की बहुत उन्‍नति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सर्वोच्च परमेश्वर द्वारा मेरे लिये किए गए उन अद्भुत चिन्हों और आश्चर्य कर्मों के बारे में तुम्हें बताते हुए मुझे खुशी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 ही बड़े हैं उसके दिखाए चिन्ह, क्या ही महान हैं उसके आश्चर्यकर्म! उसका राज्य एक सदाकाल का राज्य है; उसकी प्रभुता पीढ़ी-पीढ़ी तक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नबूकदनेज्ज़र अपने महल में संतुष्ट और सम्पन्‍न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मैंने एक स्वप्न देखा, जिससे मैं भयभीत हो गया. जब मैं अपने पलंग पर लेटा हुआ था, तो जो चित्र और दर्शन मेरे मन में आये, उनसे मैं भयभीत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मैंने आज्ञा दी कि बाबेल के सारे बुद्धिमान लोग मेरे सामने लाए जाएं कि वे मेरे स्वप्न का अर्थ बताएं.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जादूगर, टोन्हे, तांत्रिक, ज्योतिषी और दैवीय शक्तिवाले मेरे पास आये, तो मैंने उन्हें अपना स्वप्न बताया, पर वे मुझको उसका अर्थ नहीं बता सके.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आखिर में, दानिएल मेरे सामने आया और मैंने उसे अपना स्वप्न बताया. (उसका नाम मेरे देवता के नाम से बैलशत्सर रखा गया है, और पवित्र देवताओं की आत्मा उसमें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मैंने कहा, “हे बैलशत्सर, जादूगरों का मुखिया, मैं जानता हूं कि पवित्र देवताओं की आत्मा तुममें है और कोई भी रहस्य तुम्हारे लिये कठिन नहीं है. यह मेरा स्वप्न है; मुझे इसका अर्थ बताओ.</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 वे दर्शन हैं जिन्हें मैंने पलंग पर लेटे हुए देखा: मैंने देखा कि पृथ्वी के बीच एक पेड़ लगा है. वह बहुत ऊंचा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वह पेड़ बड़ा होकर मजबूत हो गया और इसका सिरा आकाश को छूने लगा; इसे सारी पृथ्वी के छोर से भी देखा जा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इसकी पत्तियां सुंदर थी और इसमें बहुत सारे फल लगे थे, और इसमें सबके लिये भोजन था. इसके नीचे जंगली जानवर रहते थे, और आकाश के पक्षी इसकी शाखाओं पर बसेरा करते थे; इसमें से हर एक जीव-जन्तु भोजन पाते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“पलंग पर लेटे हुए मैंने दर्शन में देखा कि स्वर्ग से एक पवित्र जन, एक संदेशवाहक नीचे आ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उसने ऊंची आवाज में कहा: ‘काट डालो इस पेड़ को और इसकी शाखाओं को अलग कर दो; इसकी पत्तियों को गिरा दो और इसके फल को बिखरा दो. जानवर इसके नीचे से भाग जाएं और चिड़िया इसकी शाखाओं से उड़ 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 पेड़ के ठूंठ और इसकी जड़ों को लोहे और कांसा से बंधे रहकर ज़मीन के घास पर, भूमि में रहने दो. “ ‘उसे आकाश की ओस से भीगने दो, और उसे पृथ्वी के पौधों के बीच जानवरों के साथ रहने दो.</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उसका मन बदल दिया जाए और एक मनुष्य के समान उसका मन न रहे और उसे सात कालखण्ड बीतने तक एक जानवर का मन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 ‘इस निर्णय का ऐलान संदेशवाहकों के द्वारा किया जाता है, पवित्र जन इस निर्णय की घोषणा करते हैं, ताकि जीवित लोग इस बात को जानें कि वह जो सर्वोच्च हैं, वे ही पृथ्वी पर सब राज्यों के ऊपर परम प्रधान हैं और वे जिसे चाहते हैं, उसे उन राज्यों को दे देते हैं और छोटे से छोटे व्यक्ति को उनके ऊपर नियुक्त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है वह स्वप्न जिसे मैं, राजा नबूकदनेज्ज़र ने देखा. अब, हे बैलशत्सर, मुझे बताओ कि इसका क्या अर्थ है, क्योंकि मेरे राज्य का कोई भी बुद्धिमान व्यक्ति मुझे इसका अर्थ नहीं बता सकता. पर तुम बता सकते हो, क्योंकि तुममें पवित्र देवताओं की आत्मा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दानिएल (जिसे बैलशत्सर भी कहा जाता था) थोड़ी देर के लिये व्याकुल हो गया, और उसके विचार उसे भयभीत करने लगे. इसलिये राजा ने कहा, “हे बैलशत्सर, मेरे स्वप्न या इसके अर्थ से भयभीत न हो.” बैलशत्सर ने उत्तर दिया, “हे मेरे प्रभु, काश, यह स्वप्न सिर्फ आपके शत्रुओं और इसका अर्थ आपके विरोधियों पर लागू होता!</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वह पेड़ जिसे आपने देखा, जो बड़ा होकर मजबूत हो गया, जिसका सिरा आकाश को छूने लगा था, और जिसे सारी पृथ्वी से देखा जा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जिसकी पत्तियां सुंदर और जिसमें बहुत सारे फल थे, जिससे सबको भोजन मिलता था, जो जंगली जानवरों को आश्रय देता था, और चिड़ियां जिसकी शाखाओं पर घोंसला बनाती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हे महाराज, वह पेड़ आप हैं! आप बड़े और मजबूत हो गये हैं; आपकी महानता इतनी हो गई है कि यह आकाश को छूने लगी है, और आपका राज्य पृथ्वी में दूर-दूर तक फैल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“हे महाराज, आपने एक पवित्र जन, एक संदेशवाहक को स्वर्ग से नीचे उतरते हुए देखा जो यह कह रहा था, ‘इस पेड़ को काट डालो और इसे नष्ट कर दो, पर इसके ठूंठ को, लोहा और कांसा से बंधे हुए ज़मीन के घांस में रहने दो तथा इसके जड़ों को भूमि में छोड़ दो. उसे आकाश की ओस से भीगने दो; उसे जंगली जानवरों के साथ रहने दो, जब तक कि उसके लिये सात कालखण्ड पूरे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 महाराज, यह उसका अर्थ है, और यह वह फैसला है, जिसे सर्वोच्च परमेश्वर ने मेरे प्रभु राजा के विरुद्ध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आपको लोगों के बीच से भगा दिया जाएगा और आप जंगली जानवरों के साथ रहेंगे; आप बैल की तरह घांस खाएंगे और आकाश की ओस से भीगेंगे. सात कालखण्ड के बीतने तक आप इसी स्थिति में रहेंगे, और तब आप यह मान लेंगे कि पृथ्वी पर सारे राज्यों के ऊपर सर्वोच्च परमेश्वर ही परम प्रधान हैं और वे जिसे चाहते हैं उसे ये राज्य दे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पेड़ के ठूंठ को इसके जड़ों सहित छोड़ने की जो आज्ञा दी गई है, उसका अर्थ यह है कि आपको आपका राज्य लौटा दिया जाएगा, जब आप यह बात मान लेंगे कि स्वर्ग ही शासन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इसलिये, हे महाराज, खुशी से मेरी सलाह को मान लीजिये: आप अपने पापों को छोड़कर भले काम करिये, और दुष्टता को छोड़कर सताये हुए लोगों पर दया कीजिये. तब यह हो सकता है कि आपकी समृद्धि 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 सब बातें राजा नबूकदनेज्ज़र के साथ हुई.</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बारह महीनों के बाद, जब राजा बाबेल के राजमहल के छत पर टहल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उसने कहा, “क्या यह वह बड़ा बाबेल नहीं है, जिसे मैंने अपने बड़े शक्ति से शाही निवास के रूप में अपने वैभव की महिमा के लिये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अभी राजा के ये वचन उसके मुंह से निकले भी नहीं थे कि स्वर्ग से एक आवाज आई, “हे राजा नबूकदनेज्ज़र, तुम्हारे लिए यह फैसला किया जाता है: तुम्हारा शाही अधिकार तुमसे छीन लिया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तुम्हें लोगों के बीच से भगा दिया जाएगा और तुम जंगली जानवरों के साथ रहोगे; तुम बैल की तरह घांस खाओगे. इसी स्थिति में तुम्हारे लिये सात कालखण्ड बीतेगा और तब तुम यह मान लोगे कि सर्वोच्च परमेश्वर ही पृथ्वी पर सब राज्यों के ऊपर परम प्रधान हैं और वे जिसे चाहते हैं उसे इन राज्यों को दे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नबूकदनेज्ज़र के बारे में जो बात कही गई, वह उसी घड़ी पूरी हो गई. उसे लोगों के बीच से भगा दिया गया और वह बैल की तरह घांस खाने लगा. उसका शरीर आकाश की ओस से भीगता था, यहां तक कि उसके बाल बढ़कर गरुड़ के पंखों के समान और उसके नाखून चिड़ियों के पंजों के समान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निर्धारित समय के अंत में, मैं, नबूकदनेज्ज़र ने स्वर्ग की ओर अपनी दृष्टि उठाई, और मेरी मानसिक अवस्था फिर पहले जैसे हो गई. तब मैंने सर्वोच्च परमेश्वर की महिमा की; मैंने उसका आदर और प्रशंसा किया, जो सदाकाल तक जीवित रहता है. उसकी प्रभुता सदाकाल की है; उसका राज्य पीढ़ी-पीढ़ी तक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पृथ्वी के सारे लोगों का कोई महत्व नहीं है. वह जैसा चाहता है वैसा स्वर्ग की शक्तियों और पृथ्वी के लोगों के साथ करता है. उसे कोई भी रोक नहीं सकता या यह कह नहीं सकता: “आपने यह क्या कर डाला?”</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जिस समय मेरी मानसिक अवस्था पहले जैसी हो गई, उसी समय मेरा सम्मान और वैभव भी मेरे राज्य के गौरव हेतु मेरे पास लौट आया. मेरे सलाहकारों और कुलीन लोगों ने मुझे ढूंढ़ निकाला, और मुझे फिर से मेरे सिंहासन पर बैठाया गया और मैं पहले से भी ज्यादा महान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अब मैं, नबूकदनेज्ज़र स्वर्ग के राजा की स्तुति, महिमा और प्रशंसा करता हूं, क्योंकि वे जो भी करते हैं, सही करते हैं और उनके सब युक्तियां न्याय संगत होती हैं. और जो घमंड से चलते हैं, उन्हें वह नम्र बनाने में समर्थ है.</w:t>
      </w:r>
      <w:r>
        <w:rPr>
          <w:lang w:val="hi_IN" w:bidi="hi_IN"/>
        </w:rPr>
      </w:r>
      <w:r>
        <w:rPr>
          <w:lang w:val="hi_IN" w:bidi="hi_IN"/>
        </w:rPr>
      </w:r>
    </w:p>
    <w:p>
      <w:pPr/>
      <w:r>
        <w:rPr>
          <w:lang w:val="hi_IN" w:bidi="hi_IN"/>
        </w:rPr>
      </w:r>
    </w:p>
    <w:p>
      <w:pPr>
        <w:pStyle w:val="Heading2"/>
      </w:pPr>
      <w:r>
        <w:rPr>
          <w:lang w:val="hi_IN" w:bidi="hi_IN"/>
        </w:rPr>
        <w:t>Daniel 5:1</w:t>
      </w:r>
      <w:r>
        <w:rPr>
          <w:lang w:val="hi_IN" w:bidi="hi_IN"/>
        </w:rPr>
      </w:r>
    </w:p>
    <w:p>
      <w:pPr/>
      <w:r>
        <w:rPr>
          <w:lang w:val="hi_IN" w:bidi="hi_IN"/>
        </w:rPr>
      </w:r>
      <w:r>
        <w:rPr>
          <w:vertAlign w:val="superscript"/>
          <w:lang w:val="hi_IN" w:bidi="hi_IN"/>
        </w:rPr>
        <w:t>1</w:t>
      </w:r>
      <w:r>
        <w:rPr>
          <w:lang w:val="hi_IN" w:bidi="hi_IN"/>
        </w:rPr>
        <w:t xml:space="preserve"> राजा बैलशत्सर ने अपने एक हजार प्रभावशाली लोगों को एक बड़ा भोज दिया और उनके साथ दाखमधु पी.</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बैलशत्सर दाखमधु पी रहा था, तब उसने आदेश दिया कि जो सोने और चांदी के प्याले उसके पिता नबूकदनेज्ज़र ने येरूशलेम के मंदिर से लाए थे, उन्हें लाया जाए, ताकि राजा, उसके प्रभावशाली लोग, राजा की पत्नियां और उसकी उपपत्नियां दाखमधु पीने के लिए उनका उपयोग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येरूशलेम के परमेश्वर के मंदिर से निकालकर लाए गए सोने के प्याले लाये गये, और राजा और उसके प्रभावशाली लोग, उसकी पत्नियों और उपपत्नियों ने उनमें दाखमधु पान किया.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दाखमधु पीकर सोने और चांदी, कांसा, लोहा, लकड़ी और पत्थर के देवताओं की स्तुति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अचानक एक मानव हाथ की उंगलियां प्रकट हुईं और राजमहल में दीवट के पास दीवार के पलस्तर पर कुछ लिखने लगीं. लिखते हुए उस हाथ पर राजा की दृष्टि पड़ी.</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 देखकर राजा के चेहरे का रंग उड़ गया और वह इतना डर गया कि उसके पैर ढीले हो गए और कांपने से उसके घुटने एक दूसरे से टकराने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राजा ने तांत्रिक, ज्योतिषी और दैवीय शक्तिवालों को बुलवाया और उसने बाबेल के उन बुद्धिमान लोगों से कहा, “जो कोई इस लिखावट को पढ़ेगा और उसका अर्थ मुझे बताएगा, उसे राजसी वस्त्र पहनाया जाएगा और उसके गले में सोने की माला पहनाई जाएगी, और उसे राज्य में तीसरे नंबर का उच्च पदस्थ शासक बनाया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राजा के सब बुद्धिमान लोग आए, पर वे उस दीवार पर लिखी बात को पढ़ न सके और न ही वे राजा को उसका अर्थ बता सके.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इससे राजा बैलशत्सर और भयभीत हो गया और उसका चेहरे का रंग और उड़ गया. इससे उसके प्रभावशाली लोग भी परेशान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राजा एवं उसके प्रभावशाली लोगों की आवाज सुनकर, रानी भोज के कक्ष में आई और कहने लगी, “राजा चिरंजीवी हों! आप चिंता न करें! और आपके चेहरे का रंग न उड़े!</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आपके राज्य में एक ऐसा व्यक्ति है, जिसमें पवित्र देवताओं की आत्मा रहती है. आपके पिता के समय में इस व्यक्ति में देवताओं के समान समझ-बूझ, बुद्धि और ज्ञान पायी गई थी. आपके पिता, राजा नबूकदनेज्ज़र ने उसे जादूगरों, तांत्रिकों, ज्योंतिषियों और दैवीय शक्तिवालों का मुखिया नियुक्त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उसने ऐसा किया क्योंकि दानिएल नामक यह व्यक्ति के पास, जिसे राजा बैलशत्सर नाम से पुकारते थे, तेज दिमाग और ज्ञान और समझ थी, और उसमें स्वप्नों का अर्थ बताने, पहेलियों को समझाने और कठिन समस्याओं का हल निकालने की योग्यता पायी गई थी. इसलिये दानिएल को बुलवा लीजिए, और वह आपको लिखावट का अर्थ बता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दानिएल को राजा के सामने लाया गया, और राजा ने उससे कहा, “क्या तुम दानिएल हो, और उनमें से एक हो, जिन्हें मेरे पिता, राजा ने यहूदाह से बंधुआई में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मैंने सुना है कि तुममें देवताओं की आत्मा रहती है और यह भी कि तुममें समझ-बूझ, बुद्धि और असाधारण ज्ञान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बुद्धिमान और तांत्रिक लोग इस लिखावट को पढ़ने और इसका अर्थ बताने के लिये मेरे पास लाये गए, पर वे इसको समझा न सके.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मैंने सुना है कि तुममें अर्थ बताने और कठिन समस्याओं का हल निकालने की योग्यता है. यदि तुम इस लेख को पढ़कर इसका अर्थ मुझे बता सके, तो तुम्हें राजसी कपड़े पहनाए जाएंगे और तुम्हारे गले में सोने की माला पहनाई जाएगी, और तुम्हें तीसरा उच्च पदस्थ शासक बनाया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दानिएल ने राजा को उत्तर दिया, “आप अपने उपहारों को अपने पास रखें और अपने पुरस्कारों को किसी और को दे दें. फिर भी मैं यह लिखावट राजा के लिये पढ़ूंगा और उसको इसका अर्थ भी बताऊंगा.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 महाराज, सर्वोच्च परमेश्वर ने आपके पिता नबूकदनेज्ज़र को राजसत्ता, महानता, महिमा और वैभव दिया.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परमेश्वर ने उसे ऊंचा पद दिया था, इसलिये सारी जाति और हर भाषा के लोग आपके पिता से डरते थे और उनका भय मानते थे. जिन्हें वह प्राण-दंड देना चाहता, उन्हें वह प्राण-दंड देता; जिन्हें वह छोड़ना चाहता, उन्हें वह छोड़ देता; जिन्हें वह ऊंचा पद देना चाहता, उन्हें वह ऊंचा पद देता; और जिन्हें वह नीचा दिखाना चाहता, उन्हें वह नीचा दिखाता.</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 जब घमंड से उसका मन फूल गया और उसका हृदय कठोर हो गया, तो उसे राज सिंहासन से हटा दिया गया और उसकी प्रतिष्ठा छीन ली गई.</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 लोगों के बीच से भगा दिया गया और उसे एक जानवर का मन दिया गया; वह जंगली गधों के साथ रहता था और बैल की तरह घांस खाता था; और उसका शरीर आकाश के ओस से भीगता था, यह तब तक होता रहा, जब तक कि उसने यह न मान लिया कि पृथ्वी पर सब राज्यों के ऊपर सर्वोच्च परमेश्वर ही परम प्रधान हैं और वे जिसे चाहते हैं उसे उन राज्यों पर शासक ठहराते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 हे बैलशत्सर, उनके बेटे होकर भी आपने अपने आपको नम्र नहीं किया, यद्यपि आप यह सब जानते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वरन आपने अपने आपको स्वर्ग के प्रभु से भी बड़ा बना लिया है. आपने उनके मंदिर से प्यालों को अपने पास मंगा लिया, और आप और आपके प्रभावशाली लोगों ने, आपकी पत्नियों और आपकी उपपत्नियों ने उनमें दाखमधु पिया है. आपने चांदी, सोना, कांसा, लोहा, लकड़ी और पत्थर के देवताओं की महिमा किया है, जो न तो देख सकते हैं, न सुन सकते है, और न ही समझ सकते हैं. पर आपने उस परमेश्वर का आदर नहीं किया, जिनके हाथ में आपका जीवन और आपके सारे क्रियाकलाप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इसलिये परमेश्वर ने यह हाथ भेजा, जिसने यह लेख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 वह लेख है जिसे लिखा गया था: मने, मने, तकेल, फरसीन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“इन शब्दों का अर्थ इस प्रकार है: “मने: परमेश्वर आपके राज्य करने के दिनों की गिनती कर चुके हैं और इसका अंत आ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“तकेल: आप तराजू पर तौले जा चुके हैं और आपको हल्का पाया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“फरसीन: आपके राज्य को बांट दिया गया है और मेदियों तथा फ़ारसियों को दे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तब बैलशत्सर की आज्ञा से दानिएल को राजसी कपड़े पहनाए गए, उसके गले में सोने की एक माला पहनाईं गई, और राज्य में तीसरे उच्च पदस्थ शासक के रूप में उसकी घोषणा की गई.</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उसी रात, कसदियों का राजा, बैलशत्सर मार डाला गया,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और इसके बाद दारयावेश, जो मेदिया था, बासठ साल के उम्र में उस राज्य का राजा बना.</w:t>
      </w:r>
      <w:r>
        <w:rPr>
          <w:lang w:val="hi_IN" w:bidi="hi_IN"/>
        </w:rPr>
      </w:r>
      <w:r>
        <w:rPr>
          <w:lang w:val="hi_IN" w:bidi="hi_IN"/>
        </w:rPr>
      </w:r>
    </w:p>
    <w:p>
      <w:pPr/>
      <w:r>
        <w:rPr>
          <w:lang w:val="hi_IN" w:bidi="hi_IN"/>
        </w:rPr>
      </w:r>
    </w:p>
    <w:p>
      <w:pPr>
        <w:pStyle w:val="Heading2"/>
      </w:pPr>
      <w:r>
        <w:rPr>
          <w:lang w:val="hi_IN" w:bidi="hi_IN"/>
        </w:rPr>
        <w:t>Daniel 6:1</w:t>
      </w:r>
      <w:r>
        <w:rPr>
          <w:lang w:val="hi_IN" w:bidi="hi_IN"/>
        </w:rPr>
      </w:r>
    </w:p>
    <w:p>
      <w:pPr/>
      <w:r>
        <w:rPr>
          <w:lang w:val="hi_IN" w:bidi="hi_IN"/>
        </w:rPr>
      </w:r>
      <w:r>
        <w:rPr>
          <w:vertAlign w:val="superscript"/>
          <w:lang w:val="hi_IN" w:bidi="hi_IN"/>
        </w:rPr>
        <w:t>1</w:t>
      </w:r>
      <w:r>
        <w:rPr>
          <w:lang w:val="hi_IN" w:bidi="hi_IN"/>
        </w:rPr>
        <w:t xml:space="preserve"> दारयावेश को यह अच्छा लगा कि वह 120 प्रधान नियुक्त करे, जो सारे राज्य में शासन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इन सबके ऊपर तीन प्रशासक हों, जिनमें से एक दानिएल था. उन प्रधानों को प्रशासकों के प्रति उत्तरदायी बनाया गया ताकि राजा को किसी प्रकार की हानि न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दानिएल अपनी असाधारण योग्यताओं के कारण प्रशासकों और प्रधानों के बीच बहुत प्रसिद्ध था, इसलिये राजा ने उसे सारे राज्य का शासक बनाने की योजना बनाई.</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पर, प्रशासक और प्रधान सरकारी कार्यों में दानिएल के क्रियाकलापों के विरुद्ध दोष लगाने का आधार खोजने लगे, पर वे ऐसा न कर सके. उन्हें उसमें कोई भ्रष्टाचार की बात न मिली, क्योंकि दानिएल विश्वासयोग्य था और वह न तो भ्रष्टाचारी था और न ही वह किसी बात में असावधानी बरतता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आखिर में, इन व्यक्तियों ने कहा, “उसके परमेश्वर के कानून के विषय को छोड़, हमें और किसी भी विषय में दानिएल के विरुद्ध दोष लगाने का आधार नहीं मिलेगा.”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ये प्रशासक और प्रधान एक दल के रूप में राजा के पास गये और उन्होंने कहा: “राजा दारयावेश, चिरंजीवी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राज्य के सब शाही प्रशासक, मुखिया, प्रधान, सलाहकार, और राज्यपाल इस बात पर सहमत हुए कि राजा एक राजाज्ञा निकाले और उस आज्ञा को पालन करने के लिये कहें कि अगले तीस दिनों तक कोई भी व्यक्ति महाराजा को छोड़ किसी और देवता या मानव प्राणी से प्रार्थना करे, तो वह सिंहों की मांद में डाल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 महाराज, अब आप ऐसी आज्ञा दें और इसे लिखित में दे दें ताकि यह बदली न जा सके—मेदियों और फ़ारसियों के कानून के अनुसार जिसे रद्द नहीं किया जा सकता.”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राजा दारयावेश ने उस आज्ञा को लिखित में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दानिएल को मालूम हुआ कि ऐसी आज्ञा निकाली गई है, तो वह अपने घर जाकर ऊपर के कमरे में गया, जहां खिड़कियां येरूशलेम की ओर खुली रहती थी. दिन में तीन बार घुटना टेककर उसने अपने परमेश्वर को धन्यवाद देते हुए प्रार्थना किया, जैसे कि वह पहले भी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वे व्यक्ति एक दल के रूप में वहां गये और उन्होंने दानिएल को परमेश्वर से प्रार्थना करते और मदद मांगते हुए पाया.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अतः वे राजा के पास गये और उसे उसके राजाज्ञा के बारे में कहने लगे: “क्या आपने ऐसी आज्ञा नहीं निकाली है कि अगले तीस दिनों तक कोई भी व्यक्ति महाराजा को छोड़ किसी और देवता या मानव प्राणी से प्रार्थना करे, तो उसे सिंहों की मांद में डाल दिया जाएगा?” राजा ने उत्तर दिया, “यह आज्ञा तो है—जिसे मेदियों एवं फ़ारसियों के कानून के अनुसार रद्द नहीं किया जा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उन्होंने राजा से कहा, “दानिएल, जो यहूदाह से लाये गए बंधुआ लोगों में से एक है, हे महाराज, वह आपकी या आपके द्वारा निकाले गये लिखित आज्ञा की परवाह नहीं करता है. वह अभी भी दिन में तीन बार प्रार्थना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बात सुनकर राजा बहुत उदास हुआ; उसने दानिएल को बचाने का संकल्प कर लिया था और सूर्यास्त होने तक वह दानिएल को बचाने की हर कोशिश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लोग एक दल के रूप में राजा दारयावेश के पास गये और उन्होंने उनसे कहा, “हे महाराज, आप यह बात याद रखें कि मेदिया और फ़ारसी कानून के अनुसार राजा के द्वारा दिया गया कोई भी फैसला या राजाज्ञा बदली नहीं जा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राजा ने आज्ञा दी, और वे दानिएल को लाकर उसे सिंहों की मांद में डाल दिये. राजा ने दानिएल से कहा, “तुम्हारा परमेश्वर, जिसकी सेवा तुम निष्ठापूर्वक करते हो, वही तुझे बचाएं!”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एक पत्थर लाकर मांद के मुहाने पर रख दिया गया, और राजा ने अपने स्वयं की मुहरवाली अंगूठी और अपने प्रभावशाली लोगों की अंगूठियों से उस पर मुहर लगा दी, ताकि दानिएल की स्थिति में किसी भी प्रकार का बदलाव न किया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राजा अपने महल में लौट आया गया और उसने पूरी रात बिना कुछ खाएं और बिना किसी मनोरंजन के बिताया. और वह सो न सका.</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बड़े सुबह, राजा उठा और जल्दी से सिंहों की मांद पर गया.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वह मांद के पास पहुंचा, तो उसने एक पीड़ा भरी आवाज में दानिएल को पुकारा, “हे दानिएल, जीवित परमेश्वर के सेवक, क्या तुम्हारे उस परमेश्वर ने तुम्हें सिंहों से बचाकर रखा है, जिसकी तुम निष्ठापूर्वक सेवा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दानिएल ने उत्तर दिया, “हे राजा, आप चिरंजीवी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मेरे परमेश्वर ने अपना स्वर्गदूत भेजकर सिंहों के मुंह को बंद कर दिया. उन्होंने मेरी कुछ भी हानि नहीं की, क्योंकि मैं उसकी दृष्टि में निर्दोष पाया गया. और हे महाराज, आपके सामने भी मैंने कोई अपराध नहीं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राजा अति आनंदित हुआ और उसने आज्ञा दी कि दानिएल को मांद से बाहर निकाला जाए. और जब दानिएल को मांद से ऊपर खींचकर बाहर निकाला गया, तो उसमें किसी भी प्रकार का चोट का निशान नहीं पाया गया, क्योंकि उसने अपने परमेश्वर पर भरोसा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वे व्यक्ति, जिन्होंने दानिएल पर झूठा दोष लगाया था, वे राजा की आज्ञा पर लाये गए, और उन्हें उनकी पत्नियों और बच्चों समेत सिंहों के मांद में डाल दिया गया. और इसके पहले कि ये मांद के तल तक पहुंचें, सिंहों ने झपटकर उन्हें पकड़ लिया और हड्डियों समेत उनको चबा डाला.</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राजा दारयावेश ने सारी पृथ्वी में सब जाति और हर भाषा के लोगों को यह लिखा: “आप सब बहुत उन्‍नति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 यह आज्ञा देता हूं कि मेरे राज्य में हर जगह के लोग दानिएल के परमेश्वर का भय माने और उनका आदर करें. “क्योंकि वही जीवित परमेश्वर हैं और वह सदाकाल तक बने रहते हैं; उनका राज्य कभी नाश नहीं होगा, और उनका प्रभुत्व कभी समाप्‍त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वह छुड़ाते हैं और वह बचाते हैं; वह स्वर्ग और पृथ्वी पर चिन्ह और चमत्कार दिखाते हैं. उन्होंने दानिएल को सिंहों की शक्ति से बचाया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 प्रकार दानिएल, दारयावेश और फारस देश के कोरेश के शासनकाल में उन्‍नति करते गए.</w:t>
      </w:r>
      <w:r>
        <w:rPr>
          <w:lang w:val="hi_IN" w:bidi="hi_IN"/>
        </w:rPr>
      </w:r>
      <w:r>
        <w:rPr>
          <w:lang w:val="hi_IN" w:bidi="hi_IN"/>
        </w:rPr>
      </w:r>
    </w:p>
    <w:p>
      <w:pPr/>
      <w:r>
        <w:rPr>
          <w:lang w:val="hi_IN" w:bidi="hi_IN"/>
        </w:rPr>
      </w:r>
    </w:p>
    <w:p>
      <w:pPr>
        <w:pStyle w:val="Heading2"/>
      </w:pPr>
      <w:r>
        <w:rPr>
          <w:lang w:val="hi_IN" w:bidi="hi_IN"/>
        </w:rPr>
        <w:t>Daniel 7:1</w:t>
      </w:r>
      <w:r>
        <w:rPr>
          <w:lang w:val="hi_IN" w:bidi="hi_IN"/>
        </w:rPr>
      </w:r>
    </w:p>
    <w:p>
      <w:pPr/>
      <w:r>
        <w:rPr>
          <w:lang w:val="hi_IN" w:bidi="hi_IN"/>
        </w:rPr>
      </w:r>
      <w:r>
        <w:rPr>
          <w:vertAlign w:val="superscript"/>
          <w:lang w:val="hi_IN" w:bidi="hi_IN"/>
        </w:rPr>
        <w:t>1</w:t>
      </w:r>
      <w:r>
        <w:rPr>
          <w:lang w:val="hi_IN" w:bidi="hi_IN"/>
        </w:rPr>
        <w:t xml:space="preserve"> बाबेल के राजा बैलशत्सर के शासन के पहले साल में, दानिएल जब अपने पलंग पर लेटा हुआ था, तो उसने एक स्वप्न तथा मन में दर्शन देखे. उसने अपने स्वप्न के सारांश को लिख लिया.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दानिएल ने कहा: “रात में मैंने अपने दर्शन में देखा कि आकाश से चारों दिशाओं से महासागर पर मंथन हवा चलने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चार बड़े-बड़े पशु समुद्र से निकले, और ये एक दूसरे से भिन्‍न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“पहला पशु सिंह के समान था, जिसके गरुड़ के समान पंख थे. मेरे देखते ही देखते उसके पंखों को नोच डाला गया और उसे भूमि पर से उठाकर मनुष्य के समान दो पैरों पर खड़ा किया गया, और उसे एक मनुष्य का मन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“उसके बाद मैंने दूसरे पशु को देखा, जो भालू के समान दिखता था, उसे उसके एक तरफ से उठाया गया, और उसके मुंह में उसके दांतों के बीच तीन पसलियां थी. उसे कहा गया, ‘उठ और संतुष्ट होते तक मांस खा!’</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“उसके बाद, मैंने एक दूसरे पशु को देखा, जो चीते के समान दिखता था. और उसकी पीठ पर पक्षी के समान चार पंख थे. इस पशु के चार सिर थे, और उसे शासन करने का अधिकार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“उसके बाद, रात को मैंने अपने दर्शन में एक चौथे पशु को देखा, जो भयंकर, डरावना और बहुत शक्तिशाली था. इसके बड़े-बड़े लोहे के दांत थे. वह अपने शिकार को दबाकर खा जाता था और जो कुछ बच जाता था, उसे पांव से कुचल डालता था. वह इसके पहले के सब पशुओं से भिन्‍न था, और इसके दस सींग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मैं इन सींगों के बारे में सोच ही रहा था, कि मैंने देखा उन सींगों के बीच एक और छोटा सींग था, और इस सींग के निकलने से वहां पहले के तीन सींग अपने जड़ से उखड़ गए. मैंने देखा कि इस सींग में मनुष्य के समान आंखें थी और एक मुंह भी था जो घमंड से भरी बातें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“जैसे कि मैंने देखा, “वहां सिंहासन रखे गए, और वह अति प्राचीन अपने आसन पर बैठा. उसके कपड़े हिम के समान सफेद थे; उसके सिर के बाल शुद्ध ऊन की तरह थे. उसका सिंहासन आग से ज्वालामय था, और सिंहासन के पहियों से लपटें निकल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उसके सामने से एक आग का दरिया निकलकर बह रहा था. हजारों हजार लोग उसकी सेवा में लगे थे; लाखों लोग उसके सामने खड़े थे. तब न्यायाधीश बैठ गये, और पुस्तकें खोली गईं.</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“वह सींग घमंड से भरी बातें कर रहा था इसलिये मैं उधर लगातार देखता रहा. मैं तब तक देखता रहा जब तक कि उसका वध करके उसके शरीर को नष्ट न कर दिया गया और धधकती आग में न फेंक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(दूसरे पशुओं का अधिकार छीन लिया गया था, पर कुछ समय के लिये उन्हें प्राण दान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“रात को मैंने अपने दर्शन में देखा कि मनुष्य के पुत्र के समान कोई आकाश के बादलों के साथ आ रहा था. वह अति प्राचीन के पास आया और उसे उनके सामने लाया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 अधिकार, महिमा और सर्वोच्च शक्ति दी गई; सब जाति और हर भाषा के लोग उसकी आराधना किए. उसका प्रभुत्व चिरस्थायी है, जो कभी खत्म नहीं होगा, और उसका राज्य ऐसा राज्य है, जो कभी नाश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 दानिएल, मन में बहुत व्याकुल हुआ, और जो दर्शन मैंने अपने मन में देखा, उससे मैं विचलित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खड़े लोगों में से एक के पास मैं गया और उससे इन सारी बातों का अर्थ पूछा. “उसने यह कहकर मुझे इन बातों का अर्थ बताया: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‘चार बड़े पशु चार राजा हैं, जिनका पृथ्वी पर उदय 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 सर्वोच्च परमेश्वर के पवित्र लोगों को ही राज्य मिलेगा और वे उसे अपने अधिकार में सदाकाल तक रखेंगे—जी हां, सदाकाल तक.’</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मेरे मन में उस चौथे पशु के अर्थ को जानने की इच्छा हुई, जो दूसरे सारे पशुओं से भिन्‍न था और जो अपने लोहे के दांतों और कांसे के पंजों के साथ बहुत डरावना था—वह पशु जो अपने शिकार को दबाकर खा जाता था और बचे हुए भाग को अपने पांवों से कुचल डालता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मुझे इन बातों का भी अर्थ जानने की इच्छा हुई; उसके सिर के दस सींग, और वह दूसरा सींग, जिसके निकल आने से, वहां के पहले के तीन सींग गिर गए—यह सींग जो दूसरे सीगों से ज्यादा रोबदार दिखता था और जिसकी आंखें और एक मुंह था, जिससे वह घमंड से भरी बातें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जैसा कि मैंने देखा, कि वह सींग पवित्र लोगों से युद्ध कर रहा था और उनको तब तक हराता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जब तक कि अति प्राचीन ने आकर सर्वोच्च परमेश्वर के पवित्र लोगों के पक्ष में न्याय का फैसला न दे दिया, और वह समय आया, जब उन्होंने राज्य पर अधिकार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“उसने मुझे यह अर्थ बताया: ‘वह चौथा पशु एक चौथा राज्य है, जो पृथ्वी पर प्रगट होगा. यह दूसरे सब राज्यों से भिन्‍न होगा. यह सारी पृथ्वी को रौंदते और कुचलते हुए नाश कर डालेगा.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वे दस सींग दस राजा हैं, जो इस राज्य से आएंगे. उनके बाद, एक दूसरा राजा आयेगा, जो पहले के राजाओं से भिन्‍न होगा; वह तीन राजाओं को अपने अधीन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वह सर्वोच्च परमेश्वर के विरुद्ध बोलेगा और उसके पवित्र लोगों को सताएगा और ठहराए गये समयों और कानूनों को बदलने की कोशिश करेगा. पवित्र लोग एक समय, समयों और आधा समय के लिए उसके अधीन कर दिए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 ‘पर न्यायाधीश बैठेंगे, और उसकी शक्ति उससे छीन ली जाएगी और उसे हमेशा के लिये पूरी तरह नाश कर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सर्वोच्च परमेश्वर के पवित्र लोगों को आकाश के नीचे के सब राज्यों की सत्ता, शक्ति और महानता दे दी जाएगी. उसका राज्य सदाकाल तक बना रहनेवाला राज्य होगा, और सब शासक उसकी आराधना करेंगे और उसकी बात मानेंगे.’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“यहां उस विषय का अंत होता है. मैं, दानिएल, अपने विचारों से बहुत व्याकुल हो गया, और मेरा चेहरा पीला पड़ गया, पर यह बात मैं अपने मन में ही रखी.”</w:t>
      </w:r>
      <w:r>
        <w:rPr>
          <w:lang w:val="hi_IN" w:bidi="hi_IN"/>
        </w:rPr>
      </w:r>
      <w:r>
        <w:rPr>
          <w:lang w:val="hi_IN" w:bidi="hi_IN"/>
        </w:rPr>
      </w:r>
    </w:p>
    <w:p>
      <w:pPr/>
      <w:r>
        <w:rPr>
          <w:lang w:val="hi_IN" w:bidi="hi_IN"/>
        </w:rPr>
      </w:r>
    </w:p>
    <w:p>
      <w:pPr>
        <w:pStyle w:val="Heading2"/>
      </w:pPr>
      <w:r>
        <w:rPr>
          <w:lang w:val="hi_IN" w:bidi="hi_IN"/>
        </w:rPr>
        <w:t>Daniel 8:1</w:t>
      </w:r>
      <w:r>
        <w:rPr>
          <w:lang w:val="hi_IN" w:bidi="hi_IN"/>
        </w:rPr>
      </w:r>
    </w:p>
    <w:p>
      <w:pPr/>
      <w:r>
        <w:rPr>
          <w:lang w:val="hi_IN" w:bidi="hi_IN"/>
        </w:rPr>
      </w:r>
      <w:r>
        <w:rPr>
          <w:vertAlign w:val="superscript"/>
          <w:lang w:val="hi_IN" w:bidi="hi_IN"/>
        </w:rPr>
        <w:t>1</w:t>
      </w:r>
      <w:r>
        <w:rPr>
          <w:lang w:val="hi_IN" w:bidi="hi_IN"/>
        </w:rPr>
        <w:t xml:space="preserve"> राजा बैलशत्सर के शासन के तीसरे साल में, मैं, दानिएल, पहले के दर्शन के बाद एक और दर्शन देखा.</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अपने दर्शन में, मैंने अपने आपको एलाम प्रदेश के सूजा के किले में देखा; दर्शन में, मैं उलाई नहर के किनारे खड़ा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मैंने आंख उठाकर देखा कि नहर के किनारे एक मेढ़ा खड़ा था, जिसके दो सींग थे, और ये सींग लंबे थे. इनमें एक सींग दूसरे से बड़ा था और यह बड़ा सींग दूसरे के बाद निकला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मैंने देखा कि यह मेढ़ा पश्चिम और उत्तर और दक्षिण की ओर सिर से टक्कर मार रहा था. कोई भी पशु उसके सामने टिक न सका, और ऐसा कोई नहीं था, जो उसकी शक्ति से बचा सकता. वह वही करता गया, जो उसे उपयुक्त प्रतीत होता. उसने जैसा चाहा, वैसा किया और बहुत बड़ा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मैं इसके बारे में सोच रहा था, तब मैंने देखा कि अचानक एक बकरा पश्चिम दिशा से आया, जिसकी आंखों के बीच एक महत्वपूर्ण सींग था, और वह सारी पृथ्वी को पार करके, भूमि को बिना छुए आया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बकरा उस दो सींगवाले मेढ़े की ओर आया, जिसे मैंने नहर के किनारे खड़े देखा था और क्रोधित होकर उस मेढ़े को टक्कर मारा.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मैंने देखा कि यह बकरा बहुत क्रोधित होकर उस मेढ़े के ऊपर हमला किया, और उसे टक्कर मारते हुए उसके दोनों सींगों को तोड़ दिया. मेढ़े में इतना बल ही न था, कि वह उस बकरे का सामना कर सके; बकरे ने मेढ़े को गिराकर उसे रौंद डाला, और इसकी शक्ति से मेढ़े को कोई बचा न सका.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बकरा बहुत शक्तिशाली हो गया, पर उसके बलवंत हो जाने पर, उसका बड़ा सींग टूट गया, और इसके स्थान पर चार महत्वपूर्ण सींग निकलकर चारों दिशाओं की ओर बढ़ने लगे.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उनमें से एक से एक दूसरा सींग निकला, जिसकी शुरुआत छोटे रूप में हुई पर शक्ति में यह दक्षिण, पूर्व और सुंदर देश की ओर बहुत बढ़ गया.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तब तक बढ़ा, जब तक कि वह आकाश के सेना के पास न पहुंच गया, और उसने तारों की कुछ सेना को नीचे पृथ्वी पर फेंक दिया और उन्हें रौंद डाला.</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उसने अपने आपको याहवेह की सेना के सेनापति के जैसे बड़ा बना लिया; उसने याहवेह को चढ़ाए जानेवाले प्रतिदिन के बलिदान को छीन लिया, और उसके पवित्र स्थान को नीचे फेंकवा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विद्रोह के कारण, याहवेह के लोग और प्रतिदिन का बलिदान उसे दे दिये गए. वह जो कुछ भी करता, उसमें उन्‍नति करता गया, और सच्चाई को भूमि पर फेंक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मैंने एक पवित्र जन को बोलते सुना, फिर एक दूसरे पवित्र जन ने पहले वाले से कहा, “दर्शन को पूरा होने में कितना समय लगेगा—वह दर्शन जिसमें प्रतिदिन के बलिदान, विद्रोह जो उजाड़ का कारण बनता है, पवित्र स्थान का समर्पण, और याहवेह के लोगों का पांव तले रौंदा जाना दिखाया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उसने मुझसे कहा, “इसे पूरा होने में 2,300 सुबह और शाम लगेंगे; तब पवित्र स्थान फिर से शुद्ध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मैं, दानिएल, दर्शन को देखकर, इसे समझने की कोशिश कर रहा था, तभी मैंने देखा कि मेरे सामने एक जन खड़ा हुआ, जो एक मनुष्य के जैसा दिख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मैं उलाई नहर से एक मनुष्य की आवाज को पुकारता हुआ सुना, “हे गब्रिएल, इस व्यक्ति को उस दर्शन का अर्थ बताओ.”</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वह उस जगह के पास आया, जहां मैं खड़ा था, तो मैं भयभीत हो गया और मुंह के बल गिरा. तब उस व्यक्ति ने मुझसे कहा, “हे मनुष्य के पुत्र, इस बात को समझ लो कि इस दर्शन का संबंध अंत के समय से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वह मुझसे बातें कर रहा था, तब मैं भूमि की ओर अपना चेहरा किए पड़ा था और गहरी नींद में था. तब उसने मुझे छुआ और मुझे मेरे पैरों पर खड़ा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उसने कहा: “मैं तुम्हें बताने जा रहा हूं कि बाद में कोप के समय क्या होनेवाला है, क्योंकि यह दर्शन ठहराये गए अंत के समय से संबंध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 दो सींगवाला मेढ़ा तुमने देखा, वह मेदी और फारस राजाओं को दर्शाता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वह रूखा बकरा यावन का राजा है, और उसके आंखों के बीच का वह बड़ा सींग पहला राजा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 चार सींग, जो एक टूटे हुए सींग के जगह निकल आए, वे चार राज्यों को दर्शाते हैं, जो उसी के देश से उदय होंगे पर उनकी शक्ति पहले के राज्य के समान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“उनके शासन के बाद के समय में, जब विद्रोही अपनी पूरी दुष्टता पर होंगे, तब भयानक दिखनेवाला एक राजा का उदय होगा, जो षड़्‍यंत्र रचने में माहिर होगा.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वह बहुत शक्तिशाली हो जाएगा, पर अपने स्वयं की शक्ति से नहीं. वह भयंकर विनाश करेगा और वह जो भी करेगा, उसमें सफल होगा. वह उनको नाश करेगा, जो शक्तिशाली, पवित्र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वह उन्‍नति करने के लिये छल-प्रपंच का उपयोग करेगा, और वह अपने आपको बहुत बड़ा समझेगा. जब वे सुरक्षित महसूस करते होंगे, तब वह बहुतों को नाश कर देगा और राजकुमारों के राजकुमार के विरुद्ध उठ खड़ा होगा. तौभी वह नाश किया जाएगा, परंतु किसी मानव शक्ति के द्वारा नहीं.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“शाम और सबेरे का जो दर्शन तुम्हें दिया गया है, वह सत्य है, परंतु तुम इसे गुप्‍त रखो, क्योंकि यह बहुत आगे के भविष्य के संबंध में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 दानिएल, टूट गया था. मैं बहुत दिनों तक थका हुआ पड़ा रहा. तब मैं उठा और राजा के कामकाज में लग गया. मैं दर्शन से डर गया था; यह समझ के बाहर की बात थी.</w:t>
      </w:r>
      <w:r>
        <w:rPr>
          <w:lang w:val="hi_IN" w:bidi="hi_IN"/>
        </w:rPr>
      </w:r>
      <w:r>
        <w:rPr>
          <w:lang w:val="hi_IN" w:bidi="hi_IN"/>
        </w:rPr>
      </w:r>
    </w:p>
    <w:p>
      <w:pPr/>
      <w:r>
        <w:rPr>
          <w:lang w:val="hi_IN" w:bidi="hi_IN"/>
        </w:rPr>
      </w:r>
    </w:p>
    <w:p>
      <w:pPr>
        <w:pStyle w:val="Heading2"/>
      </w:pPr>
      <w:r>
        <w:rPr>
          <w:lang w:val="hi_IN" w:bidi="hi_IN"/>
        </w:rPr>
        <w:t>Daniel 9:1</w:t>
      </w:r>
      <w:r>
        <w:rPr>
          <w:lang w:val="hi_IN" w:bidi="hi_IN"/>
        </w:rPr>
      </w:r>
    </w:p>
    <w:p>
      <w:pPr/>
      <w:r>
        <w:rPr>
          <w:lang w:val="hi_IN" w:bidi="hi_IN"/>
        </w:rPr>
      </w:r>
      <w:r>
        <w:rPr>
          <w:vertAlign w:val="superscript"/>
          <w:lang w:val="hi_IN" w:bidi="hi_IN"/>
        </w:rPr>
        <w:t>1</w:t>
      </w:r>
      <w:r>
        <w:rPr>
          <w:lang w:val="hi_IN" w:bidi="hi_IN"/>
        </w:rPr>
        <w:t xml:space="preserve"> (मेदिया वंश) के अहषवेरोष के पुत्र दारयावेश को बाबेलवासियों के राज्य का शासक ठहराया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उसके राज्य के पहले साल, मैं, दानिएल, ग्रंथों से, येरेमियाह भविष्यवक्ता को दिये गये याहवेह के वचन के अनुसार यह समझ गया कि येरूशलेम की निर्जनता सत्तर वर्षों तक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अतः मैं टाट का वस्त्र पहने, राख लगाये, उपवास करते हुए प्रभु परमेश्वर से गिड़गिड़ाकर प्रार्थना और याचना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मैंने याहवेह, अपने परमेश्वर से इस प्रकार प्रार्थना की और अपने पापों को माना: “हे प्रभु, महान और अद्भुत परमेश्वर, आप उनके साथ अपने प्रेम की वाचा को बनाए रखते हैं, जो आपसे प्रेम करते और आपकी आज्ञाओं को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हमने पाप और गलत काम किए हैं. हमने बुरे काम करके विद्रोह किया है; हमने आपकी आज्ञाओं और कानूनों को नहीं माना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हमने आपके उन सेवक भविष्यवक्ताओं की बातों को नहीं सुना, जिन्होंने आपके नाम से हमारे राजाओं, हमारे राजकुमारों और हमारे पूर्वजों, और देश के सारे लोगों से बातें 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 प्रभु, आप धर्मी हैं, परंतु आज हम बहुत लज्जित हैं—यहूदिया के लोग, येरूशलेम के निवासी और सब इस्राएली, जो पास और दूर हैं, हमारे विश्वासघात के कारण आपने उन्हें सब देशों में तितर-बितर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 याहवेह, हम और हमारे राजा, हमारे राजकुमार और हमारे पूर्वज बहुत लज्जित हैं, क्योंकि हमने आपके विरुद्ध पाप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यद्यपि हमने आपके विरुद्ध विद्रोह किया है, तो भी हे प्रभु हमारे परमेश्वर, आप दयालु और क्षमा-शील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हमने याहवेह हमारे परमेश्वर की बातों को नहीं माना है या उन कानूनों का पालन नहीं किया है, जिसे उन्होंने अपने सेवक भविष्यवक्ताओं के ज़रिए हमें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सारे इस्राएल ने आपके कानून का उल्लंघन किया है और आपकी बातों को मानने के बदले उससे दूर हट गये हैं. “इसलिये परमेश्वर के सेवक, मोशेह के कानून में लिखित शाप और ठहराया गया दंड हमारे ऊपर उंडेल दिया गया है, क्योंकि हमने आपके विरुद्ध पाप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आपने हमारे ऊपर बड़ी विपत्ति लाकर हमारे और हमारे शासकों के विरुद्ध कहे गये वचन को आपने पूरा किया है. आकाश के नीचे सारी पृथ्वी पर ऐसी विपत्ति और कहीं नहीं पड़ी, जैसी विपत्ति येरूशलेम में पड़ी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जैसा कि मोशेह के कानून में लिखा है, ये सारी विपत्ति हम पर आ पड़ी है, फिर भी हमने न तो याहवेह हमारे परमेश्वर का अनुग्रह पाने का यत्न किया है, और न ही अपने पापों को छोड़कर आपकी सच्चाई पर ध्यान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याहवेह हमारे ऊपर विपत्ति लाने में नहीं हिचकिचाये, क्योंकि याहवेह हमारे परमेश्वर जो कुछ भी करते हैं, उन सब बातों में वे धर्मीपन दिखाते हैं; तौभी हमने उनकी बातों को नहीं माना.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अब, हे प्रभु, हमारे परमेश्वर, जिसने अपने बलवान हाथ से अपने लोगों को मिस्र देश से निकाल लाया और अपने लिये एक नाम स्थापित किया, जो आज तक बना हुआ है, परंतु हमने पाप किया है, हमने दुष्टता ही की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 प्रभु, आप अपने सारे धर्मी कामों को ध्यान में रखते हुए, अपने क्रोध और कोप को येरूशलेम शहर से दूर करिये, जो आपका शहर और आपका पवित्र पर्वत है. हमारे पापों और हमारे पूर्वजों के अपराधों ने येरूशलेम और आपके लोगों को उन सबके सामने उपेक्षा का पात्र बना दिया है, जो हमारे आस-पास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“अब, हे हमारे परमेश्वर, अपने सेवक की प्रार्थना और विनती को सुनिये. हे प्रभु, अपने हित में, अपने उजड़े हुए पवित्र स्थान पर कृपादृष्टि कीजिये.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 हमारे परमेश्वर, कान लगाकर सुनिये और आंख खोलकर उजड़े हुए उस शहर को देखिये, जो आपके नाम से जाना जाता है. हम इसलिये विनती नहीं कर रहे हैं कि हम धर्मी हैं, पर इसलिये कि आप बड़े दयालु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 प्रभु, सुन लीजिए! हे प्रभु, क्षमा कर दीजिए! हे प्रभु, सुनिए और करिये! हे मेरे परमेश्वर, अपने ही हित में, विलंब न कीजिए, क्योंकि आपका शहर और आपके लोग आपके नाम से जाने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मैं अपने पाप और अपने इस्राएली लोगों के पाप को मानते हुए बात और प्रार्थना कर रहा था और याहवेह मेरे परमेश्वर के सामने उसके पवित्र पर्वत के लिये विनती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मैं प्रार्थना में ही था, तब गब्रिएल, जिसे मैं पहले दर्शन में देख चुका था, शाम के बलिदान के समय तेज गति से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उसने निर्देश देकर मुझसे कहा, “हे दानिएल, मैं तुम्हें अंतर्दृष्टि और समझने की शक्ति देने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तुमने प्रार्थना करना शुरू किया, तभी एक आज्ञा दी गई, जिसे मैं तुम्हें बताने आया हूं, क्योंकि तुम बहुत सम्मानीय व्यक्ति हो. इसलिये इन बातों पर विचार करके दर्शन को समझ लो:</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“तुम्हारे लोगों और तुम्हारे पवित्र शहर के लिए सत्तर ‘सात’ ठहराए गये हैं कि वे अपराध करना छोड़ दें, पापों का अंत कर दें, दुष्टता का प्रायश्चित करें, अपने में सदाकाल का धर्मीपन लाएं, दर्शन और भविष्यवाणी की बातों पर मुहर लगाई जाए और परम पवित्र स्थान का अभिषेक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 बात को जानो और समझ लो: येरूशलेम के फिर से स्थापित और पुनर्निर्माण के लिये वचन के निकलने से लेकर अभिषिक्त जन, शासक के आने तक सात ‘सात’ और बासठ ‘सात’ का समय ठहराया गया है. इसका पुनर्निर्माण गलियों और एक खाई के साथ होगा, किंतु यह कठिन समय में होगा.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बासठ ‘सात’ के बाद अभिषिक्त जन मार डाला जाएगा, और कुछ न होगा. शासन करनेवाले के लोग आकर शहर और पवित्र स्थान को नष्ट कर देंगे. बाढ़ के समान अंत आ जाएगा: अंत तक युद्ध होता रहेगा, और उजाड़ का निर्णय लिया जा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वह बहुतों के साथ एक ‘सात’ के लिये एक वाचा की पुष्टि करेगा. ‘सात’ के बीच में ही, वह बलिदान और भेंट का अंत कर देगा. और मंदिर में एक विनाशकारी घृणित वस्तु को स्थापित करेगा, जो उजाड़ का कारण होगा. यह तब तक होता रहेगा, जब तक कि ठहराये गए समय के अंत में उस पर यह विनाश न उंडेल दिया जाए.”</w:t>
      </w:r>
      <w:r>
        <w:rPr>
          <w:lang w:val="hi_IN" w:bidi="hi_IN"/>
        </w:rPr>
      </w:r>
      <w:r>
        <w:rPr>
          <w:lang w:val="hi_IN" w:bidi="hi_IN"/>
        </w:rPr>
      </w:r>
    </w:p>
    <w:p>
      <w:pPr/>
      <w:r>
        <w:rPr>
          <w:lang w:val="hi_IN" w:bidi="hi_IN"/>
        </w:rPr>
      </w:r>
    </w:p>
    <w:p>
      <w:pPr>
        <w:pStyle w:val="Heading2"/>
      </w:pPr>
      <w:r>
        <w:rPr>
          <w:lang w:val="hi_IN" w:bidi="hi_IN"/>
        </w:rPr>
        <w:t>Daniel 10:1</w:t>
      </w:r>
      <w:r>
        <w:rPr>
          <w:lang w:val="hi_IN" w:bidi="hi_IN"/>
        </w:rPr>
      </w:r>
    </w:p>
    <w:p>
      <w:pPr/>
      <w:r>
        <w:rPr>
          <w:lang w:val="hi_IN" w:bidi="hi_IN"/>
        </w:rPr>
      </w:r>
      <w:r>
        <w:rPr>
          <w:vertAlign w:val="superscript"/>
          <w:lang w:val="hi_IN" w:bidi="hi_IN"/>
        </w:rPr>
        <w:t>1</w:t>
      </w:r>
      <w:r>
        <w:rPr>
          <w:lang w:val="hi_IN" w:bidi="hi_IN"/>
        </w:rPr>
        <w:t xml:space="preserve"> फारस के राजा कोरेश के शासनकाल के तीसरे साल में दानिएल (जिसे बैलशत्सर कहा जाता था) पर एक संदेश प्रकाशित किया गया. यह संदेश सत्य था और इसका संबंध एक बड़े युद्ध से था. संदेश की समझ उसके पास एक दर्शन में आई.</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 समय, मैं, दानिएल, तीन सप्‍ताह तक शोक मनाता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तक तीन सप्‍ताह पूरे न हो गए, तब तक मैंने कोई स्वादिष्ट भोजन न किया; न मांस खाया, न दाखमधु को मुंह से लगाया, और न ही किसी प्रकार के सौंदर्य प्रसाधन की सामग्री का उपयोग किया.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पहले माह के चौबीसवें दिन, जब मैं महा नदी, हिद्देकेल के किनारे खड़ा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मैंने देखा कि वहां एक व्यक्ति सन का वस्त्र पहने, कमर पर उपहाज़ देश का शुद्ध सोने का पट्टा बांधे खड़ा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उसका शरीर ही फ़िरोजा के समान, उसका चेहरा बिजली के समान, उसकी आंखें जलती मशालो के समान, उसकी भुजा और पैर चमकते कांसे के किरण के समान, और उसकी आवाज एक जनसमूह की समान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सिर्फ मुझे, दानिएल को, ही वह दर्शन दिखाई दे रहा था; जो लोग मेरे साथ थे, उन्हें वह नहीं दिखा, परंतु उन पर ऐसा आतंक छा गया कि वे वहां से भागकर छिप गए.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इसलिये मैं अकेला रह गया, और इस बड़े दर्शन को टकटकी लगाकर देखता रहा; मुझमें कुछ बल न रहा, मेरा चेहरा पूरी तरह पीला पड़ गया और मैं निस्सहाय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मैंने उसे कहते हुए सुना, और जैसे ही मैंने उसकी बातों को सुनी, मैं भूमि पर औंधे मुंह पड़ा गहरी नींद में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किसी के एक हाथ ने मुझे छुआ और मेरे थरथराते शरीर को मेरे हाथों और घुटनों के बल खड़ा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उसने कहा, “हे दानिएल, तुम जो बहुत सम्मानीय व्यक्ति हो, जो बातें मैं तुम्हें बताने जा रहा हूं, उन बातों पर ध्यानपूर्वक विचार करो, और अब खड़े हो जाओ, क्योंकि मुझे तुम्हारे पास भेजा गया है.” जब उसने मुझसे यह कहा, मैं कांपता हुआ खड़ा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उसने मुझसे आगे कहा, “हे दानिएल, डरो मत. पहले ही दिन से, जब तुमने अपना मन, समझ प्राप्‍त करने और अपने परमेश्वर के सामने अपने आपको नम्र करने के लिये लगाया, तब से तुम्हारी बातें सुनी गईं, और इसी के प्रत्युत्तर में, मैं यहां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परंतु फारस राज्य का राजकुमार इक्कीस दिन तक मेरा प्रतिरोध करता रहा. तब मुख्य राजकुमारों में से एक, मिखाएल, मेरी सहायता करने आया, क्योंकि मैं वहां फारस के राजा के पास रोका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अब मैं तुम्हें वह बातें बताने आया हूं, जो भविष्य में तुम्हारे लोगों के साथ होनेवाली है, क्योंकि इस दर्शन का संबंध आनेवाले एक समय से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वह मुझसे यह कह रहा था, तो मैं ज़मीन की ओर चेहरा झुकाकर खड़ा रहा और कुछ बोल न सका.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कोई जो एक मनुष्य की तरह दिख रहा था, मेरे होंठों को छुआ, और मेरा मुंह खुल गया और मैं बातें करने लगा. मैंने उससे कहा जो मेरे सामने खड़ा था, “हे मेरे प्रभु, उस दर्शन के कारण, मैं पीड़ा से भर गया हूं, और मैं बहुत कमजोर महसूस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 मेरे प्रभु, मैं, आपका सेवक, मैं आपसे कैसे बात कर सकता हूं? मुझमें बल नहीं रहा और मैं बड़ी कठिनाई से सांस ले पा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वह जो एक मनुष्य की तरह दिख रहा था, फिर से मुझे छुआ और मुझे बल दिया.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उसने कहा, “मत डरो, तुम बहुत सम्मानीय व्यक्ति हो, तुम्हें शांति मिले! अब मजबूत रहो; दृढ़ रहो.” जब उसने मुझसे बात की, तब मुझे बल मिला और मैंने उससे कहा, “हे मेरे प्रभु, मुझसे बातें करिये, क्योंकि आपने मुझे बल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इसलिये उसने कहा, “क्या तुम जानते हो कि मैं तुम्हारे पास क्यों आया हूं? बहुत जल्दी, मैं लौटकर फारस के राजकुमार से लड़ाई करनेवाला हूं, और जब मैं जाऊंगा, तब यावन का राजकुमार आयेगा;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 पहले मैं तुम्हें यह बताऊंगा कि सत्य के किताब में क्या लिखा है. (तुम्हारे राजकुमार, मिखाएल को छोड़ और कोई भी इनसे लड़ने के लिये मेरी मदद नहीं करता.</w:t>
      </w:r>
      <w:r>
        <w:rPr>
          <w:lang w:val="hi_IN" w:bidi="hi_IN"/>
        </w:rPr>
      </w:r>
      <w:r>
        <w:rPr>
          <w:lang w:val="hi_IN" w:bidi="hi_IN"/>
        </w:rPr>
      </w:r>
    </w:p>
    <w:p>
      <w:pPr/>
      <w:r>
        <w:rPr>
          <w:lang w:val="hi_IN" w:bidi="hi_IN"/>
        </w:rPr>
      </w:r>
    </w:p>
    <w:p>
      <w:pPr>
        <w:pStyle w:val="Heading2"/>
      </w:pPr>
      <w:r>
        <w:rPr>
          <w:lang w:val="hi_IN" w:bidi="hi_IN"/>
        </w:rPr>
        <w:t>Daniel 11:1</w:t>
      </w:r>
      <w:r>
        <w:rPr>
          <w:lang w:val="hi_IN" w:bidi="hi_IN"/>
        </w:rPr>
      </w:r>
    </w:p>
    <w:p>
      <w:pPr/>
      <w:r>
        <w:rPr>
          <w:lang w:val="hi_IN" w:bidi="hi_IN"/>
        </w:rPr>
      </w:r>
      <w:r>
        <w:rPr>
          <w:vertAlign w:val="superscript"/>
          <w:lang w:val="hi_IN" w:bidi="hi_IN"/>
        </w:rPr>
        <w:t>1</w:t>
      </w:r>
      <w:r>
        <w:rPr>
          <w:lang w:val="hi_IN" w:bidi="hi_IN"/>
        </w:rPr>
        <w:t xml:space="preserve"> मादी वंश के राजा दारयावेश के शासन के पहले साल में, मैं उसको समर्थन देने और उसके बचाव के लिए खड़ा हुआ.)</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“अब, मैं तुमको सच्ची बात बताता हूं: फारस में तीन और राजाओं का उदय होगा, और उसके बाद एक चौथा राजा होगा, जो दूसरे सब राजाओं से बहुत अधिक धनी होगा. जब वह अपने धन से शक्ति प्राप्‍त कर लेगा, तब वह सब लोगों को यावन राज्य के विरुद्ध भड़काएगा.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एक पराक्रमी राजा का उदय होगा, जो बड़ी शक्ति से राज्य करेगा और उसे जो अच्छा लगेगा, वही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उसके उदय होने के बाद, उसका राज्य टूट जाएगा और चारों दिशाओं में बंट जाएगा. यह उसके संतानों के पास नहीं जाएगा और न ही उसके शक्ति का प्रभाव उस राज्य में होगा, क्योंकि उसका राज्य उससे छीनकर दूसरों को दे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“दक्षिण का राजा शक्तिशाली हो जाएगा, परंतु उसका ही एक सेनापति उससे भी ज्यादा शक्तिशाली हो जाएगा और अपने स्वयं के राज्य पर बड़े शक्ति से शासन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कुछ सालों के बाद, वे सहयोगी बन जाएंगे. दक्षिण के राजा की बेटी उत्तर के राजा के पास एक संधि करने के लिये जाएगी, परंतु उसके पास उसके राज्य की शक्ति न रहेगी, और न ही उत्तर के राजा के पास कोई शक्ति बचेगी. उन दिनों, दक्षिण के राजा की बेटी को उसके शाही रक्षकों और उसके पिता और उसकी मदद करनेवाले सहित धोखा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“उसके परिवार का एक जन उसकी जगह में उठ खड़ा होगा. वह उत्तर के राजा के सेना पर आक्रमण करेगा और उसके किले में प्रवेश करेगा; वह उनसे लड़ेगा और विजयी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उनके देवताओं को, उनके धातु की मूर्तियों को और उनके चांदी एवं सोने के बहुमूल्य पात्रों को ज़ब्त कर लेगा और अपने साथ मिस्र देश ले जाएगा. कुछ वर्षों तक, वह उत्तर के राजा को अकेला छोड़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उत्तर का राजा दक्षिण के राजा की सीमा का अतिक्रमण करेगा परंतु अपने ही देश को लौट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उसके बेटे युद्ध की तैयारी करेंगे और एक बड़ी सेना इकट्ठा करेंगे, जो न रोके जा सकनेवाले बाढ़ के समान तेजी से आगे बढ़ेंगे और लड़ाई को उसके किले तक 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दक्षिण का राजा क्रोधित होकर आगे बढ़ेगा और वह उत्तर के राजा से लड़ाई करेगा, और उत्तर का राजा एक बड़ी सेना खड़ी करेगा, परंतु वह हार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इस बड़ी सेना को हरा दिया जाएगा, तब दक्षिण के राजा मन घमंड से भर जाएगा और कई हजार लोगों को मार डालेगा, तौभी वह विजयी बना न रह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उत्तर का राजा एक दूसरी सेना खड़ी कर लेगा, जो उसके पहले की सेना से बड़ी होगी; और कई सालों के बाद, वह पूरी तैयारी के साथ एक बड़ी सेना को लेकर आगे बढ़ेगा.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 दिनों में, बहुत से लोग दक्षिण के राजा के विरुद्ध उठ खड़े होंगे. तुम्हारे अपने लोगों के बीच जो हिंसक प्रवृत्ति के हैं, वे इस दर्शन के पूर्ति में विद्रोह करेंगे, किंतु वे सफल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उत्तर का राजा आकर सैनिकों का घेरा डालेगा और एक किला वाले शहर पर कब्जा कर लेगा. दक्षिण की सेना में विरोध करने की शक्ति न होगी, और तो और उनके सबसे अच्छे सैन्य-दलों के पास भी सामना करने की शक्ति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आक्रमणकारी जैसा चाहेगा, वैसा करेगा; कोई भी उसके सामने ठहर न सकेगा. वह अपने आपको उस सुंदर देश में स्थापित करेगा और उसके पास उसे नाश करने की शक्ति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अपने सारे राज्य की शक्ति के साथ आने की ठान लेगा और वह दक्षिण के राजा के साथ एक संधि करेगा. और उसके राज्य को जीतने के लिये उस राजा को अपनी एक बेटी विवाह में देगा, परंतु उसकी योजना सफल न होगी या उससे उसे कोई मदद नहीं मिलेगी.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वह अपना ध्यान समुद्रतटों पर लगाएगा और उनमें से बहुतों को अपने अधिकार में कर लेगा, परंतु एक सेनापति उसके अहंकार का अंत कर देगा और उसके अहंकार के अनुसार उससे बदला लेगा.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इसके बाद, वह अपने ही देश के किलों की ओर मुंह मोड़ेगा, किंतु वह लड़खड़ा कर गिरेगा और उसका अस्तित्व ही मिट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जो उसकी जगह लेगा, वह राजकीय वैभव को बनाए रखने के लिये कर इकट्ठा करनेवाला भेजेगा. फिर भी, कुछ ही सालों में, वह नाश हो जाएगा, पर उसका विनाश क्रोध में या युद्ध में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“उसके जगह को लेनेवाला एक तिरस्कृत व्यक्ति होगा, जिसे राजसत्ता से सम्मान न मिला होगा. जब लोग सुरक्षित महसूस कर रहे होंगे, तभी वह राज्य पर आक्रमण करेगा और षड़्‍यंत्र करके उसे अपने कब्जे में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एक बड़ी सेना उसके सामने से पलायन कर जाएगी; इसे और वाचा के एक राजकुमार को नष्ट कर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 राजकुमार के साथ एक समझौता होने के बाद, वह छल करेगा, और सिर्फ थोड़े ही लोगों के साथ वह शक्तिशाली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धनी राज्य सुरक्षित महसूस कर रहे होंगे, तभी वह उन पर आक्रमण करेगा और ऐसी सफलता प्राप्‍त करेगा, जैसी न तो उसके बाप-दादों और न ही उसके पूर्वजों ने प्राप्‍त की थी. वह लूटी और छीनी गई चीज़ों और संपत्ति को अपने अनुयायियों के बीच बांट देगा. वह किलों को जीतने के लिये षड़्‍यंत्र करेगा—पर सिर्फ थोड़े समय के लिये.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“एक बड़ी सेना लेकर वह दक्षिण के राजा के विरुद्ध अपनी शक्ति एवं साहस लगा देगा. दक्षिण का राजा भी एक बड़ी और शक्तिशाली सेना लेकर युद्ध करेगा, किंतु उसके विरुद्ध रचे गये षड़्‍यंत्र के कारण, वह ठहर न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 राजा के द्वारा दिये गये भोजन को खाया करते थे, वे ही उसे नाश करने की कोशिश करेंगे; उसकी सेना भगा दी जाएगी, और बहुत सारे लोग युद्ध में मारे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दोनों ही राजा अपने मन में बुरी बातें रखकर एक ही मेज़ पर बैठेंगे और एक दूसरे से झूठ बोलेंगे, जिससे कोई फायदा न होगा, क्योंकि ठहराए गये समय पर अंत आ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उत्तर का राजा बहुत संपत्ति के साथ अपने देश को लौट जाएगा, परंतु उसका मन पवित्र वाचा के विरुद्ध लगा रहेगा. वह इसके विरुद्ध कार्यवाही करेगा और तब वह अपने देश लौट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“निर्धारित समय पर वह फिर से दक्षिण पर आक्रमण करेगा, परंतु इस समय परिणाम पहले से अलग होगा.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पश्चिमी समुद्रतट के जहाज़ उसका विरोध करेंगे, और वह हिम्मत हार जाएगा. वह लौटेगा और पवित्र वाचा के विरुद्ध अपना गुस्सा दिखाएगा. वह लौटेगा और उन पर कृपा करेगा, जो पवित्र वाचा को छोड़ देंगे.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“उसकी सशस्त्र सेनायें मंदिर के किले को अपवित्र करने के लिये आगे बढ़ेंगी और प्रतिदिन चढ़ाये जानेवाला बलिदान बंद कर दिया जाएगा. तब वे घृणित वस्तु की स्थापना करेंगे, जो उजाड़ का कारण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लुभावने शब्दों से वह उनको भ्रष्‍ट करेगा, जो वाचा को तोड़ दिये होंगे, पर जो लोग अपने परमेश्वर को जानते हैं, वे दृढ़ता से उसका विरोध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“वे जो बुद्धिमान हैं, बहुतों को समझाएंगे, हालांकि कुछ समय के लिये, वे तलवार से मारे जाएंगे या जला दिये जाएंगे या पकड़ लिये जाएंगे या लूट लिये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जब वे गिरेंगे, तो उन्हें बहुत थोड़ी मदद मिलेगी, और बहुत लोग जो ईमानदार नहीं हैं, उनमें शामिल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बुद्धिमान लोगों में से कुछ लड़खड़ाएंगे, ताकि अंत समय के आने तक उन्हें स्वच्छ, शुद्ध और दाग रहित किया जाए, क्योंकि अंत निर्धारित समय पर होगा.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“राजा जैसा चाहेगा, वैसा करेगा. वह अपने आपको सारे देवताओं से ऊंचा और बड़ा करेगा और देवताओं के परमेश्वर के विरुद्ध अनसुनी बातें कहेगा. वह तब तक सफल होता रहेगा, जब तक कि कोप का समय पूरा न हो जाएगा; क्योंकि जो ठहराया गया है, वह अवश्य पूरा होगा.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वह न तो अपने पूर्वजों के देवताओं के प्रति कोई सम्मान दिखाएगा और न ही वह स्त्रियों के इच्छा की चिंता करेगा, और न किसी देवता का सम्मान करेगा, पर वह अपने आपको उन सबसे ऊपर ठहराएगा.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उनके बदले, वह किलों के एक देवता को सम्मानित करेगा; एक ऐसा देवता, जिससे उसके पूर्वज भी अनजान थे. वह उस देवता का सम्मान सोना, चांदी, बहुमूल्य रत्नों तथा कीमती उपहारों 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वह एक विदेशी देवता की सहायता से सबसे शक्तिशाली किलों पर आक्रमण करेगा और वह उन्हें बहुत सम्मानित करेगा, जो उसे राजा-स्वरूप स्वीकार करेंगे. वह उन्हें बहुत से लोगों के ऊपर शासक नियुक्त करेगा और एक दाम लेकर भूमि को वितरित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“अंत के समय में, दक्षिण का राजा उसको युद्ध में लगाये रखेगा, और उत्तर का राजा भी रथों, घुड़सवारों और एक बड़े पानी जहाज़ के बेड़ों के साथ उस पर आक्रमण करेगा. वह बहुत से देशों पर आक्रमण करेगा और बाढ़ के पानी की तरह उनमें से होता हुआ निकल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वह सुंदर देश पर भी आक्रमण करेगा. बहुत से देशों का अंत हो जाएगा, परंतु एदोम, मोआब और अम्मोन के अगुओं को उसके हाथ से बचाया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वह कई देशों पर अपनी शक्ति का विस्तार करेगा; मिस्र देश भी न बचेगा.</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वह मिस्र देश के सोने और चांदी के खजानों और सब बहुमूल्य चीज़ों को अपने अधीन कर लेगा, और लिबिया तथा कूश देशवासी उसकी अधीनता स्वीकार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किंतु पूर्व और उत्तर दिशाओं से आनेवाले समाचार को सुनकर वह बेचैन हो जाएगा, और बहुत क्रोधित होकर वह बहुतों का नाश करने और उनका अस्तित्व मिटाने को निकल पड़ेगा.</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वह अपना राजकीय तंबू समुद्र और सुंदर पवित्र पर्वत के बीच खड़ा करेगा. तो भी उसका अंत हो जाएगा, और कोई भी उसकी सहायता करने नहीं आएगा.</w:t>
      </w:r>
      <w:r>
        <w:rPr>
          <w:lang w:val="hi_IN" w:bidi="hi_IN"/>
        </w:rPr>
      </w:r>
      <w:r>
        <w:rPr>
          <w:lang w:val="hi_IN" w:bidi="hi_IN"/>
        </w:rPr>
      </w:r>
    </w:p>
    <w:p>
      <w:pPr/>
      <w:r>
        <w:rPr>
          <w:lang w:val="hi_IN" w:bidi="hi_IN"/>
        </w:rPr>
      </w:r>
    </w:p>
    <w:p>
      <w:pPr>
        <w:pStyle w:val="Heading2"/>
      </w:pPr>
      <w:r>
        <w:rPr>
          <w:lang w:val="hi_IN" w:bidi="hi_IN"/>
        </w:rPr>
        <w:t>Daniel 12:1</w:t>
      </w:r>
      <w:r>
        <w:rPr>
          <w:lang w:val="hi_IN" w:bidi="hi_IN"/>
        </w:rPr>
      </w:r>
    </w:p>
    <w:p>
      <w:pPr/>
      <w:r>
        <w:rPr>
          <w:lang w:val="hi_IN" w:bidi="hi_IN"/>
        </w:rPr>
      </w:r>
      <w:r>
        <w:rPr>
          <w:vertAlign w:val="superscript"/>
          <w:lang w:val="hi_IN" w:bidi="hi_IN"/>
        </w:rPr>
        <w:t>1</w:t>
      </w:r>
      <w:r>
        <w:rPr>
          <w:lang w:val="hi_IN" w:bidi="hi_IN"/>
        </w:rPr>
        <w:t xml:space="preserve"> “उस समय मिखाएल, महान राजकुमार का उदय होगा, जो तुम्हारे लोगों की रक्षा करता है. तब ऐसी विपत्ति का समय होगा, जैसे जनताओं के उत्पन्‍न होने से लेकर अब तक कभी हुआ न होगा. पर उस समय तुम्हारे लोगों में से हर वह व्यक्ति बचाया जाएगा, जिसका नाम पुस्तक में लिखा हुआ पाया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हुए लोगों के समूह जो भूमि में दफनाए गये हैं, वे जी उठेंगे: कुछ तो अनंत जीवन के लिये, तथा अन्य लज्जा और अनंत अपमान के लिये.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 बुद्धिमान हैं, वे आकाश के ज्योति के समान चमकेंगे, और जो बहुतों को धर्मीपन की ओर ले जाते हैं, वे तारों के समान सर्वदा चमकते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परंतु हे दानिएल, तुम अंत समय के आते तक इस पुस्तक की बातों पर मुहर लगाकर इसे बंद रखो. बहुत से लोग ज्ञान बढ़ाने के लिये इधर-उधर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मैं, दानिएल ने देखा कि वहां दो और व्यक्ति खड़े थे, एक नदी के इस किनारे पर और एक नदी के उस किनारे पर.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उनमें से एक ने मलमल कपड़े पहने उस व्यक्ति से कहा, जो नदी के पानी के ऊपर था, “इसके पहले कि ये अचंभित करनेवाली बातें पूरी हों, और कितना समय लगेगा?”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वह व्यक्ति जो मलमल के कपड़े पहना था और नदी के दानी के ऊपर था, उसने अपना दहिना हाथ और अपना बायां हाथ आकाश की ओर उठाया और मैंने सुना कि वह सदा जीवित रहनेवाले की शपथ खाकर यह कह रहा था, “यह एक समय, समयों और आधे समय के लिये होगा. जब आखिर में पवित्र लोगों की शक्ति खत्म कर दी जाएगी, तब ये सारी बातें पूरी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मैंने ये बातें सुनी, पर न समझा. इसलिये मैंने पूछा, “हे मेरे प्रभु, इन सब बातों का परिणाम क्या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उसने उत्तर दिया, “हे दानिएल, तुम जाओ, क्योंकि अंत समय आने तक के लिए इन बातों पर मुहर लगाकर इन्हें बंद कर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बहुत से लोग शुद्ध, दाग रहित और स्वच्छ किए जाएंगे; किंतु वे जो दुष्ट हैं, वे दुष्टता ही करते रहेंगे. दुष्टों में से कोई भी ये बातें न समझेगा, परंतु जो बुद्धिमान हैं, वे समझेंगे.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से प्रतिदिन का बलिदान बंद कर दिया जाएगा और उजाड़नेवाली घृणित वस्तु स्थापित की जाएगी, तब से 1,290 दिनों का समय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धन्य है वह, जो इंतजार करता है और 1,335 दिनों के अंत तक पहुंचता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“जहां तक तुम्हारा सवाल है, तुम अंत के आने तक जाओ. तुम विश्राम करोगे, और उन दिनों के अंत में, तुम अपना निर्धारित उत्तराधिकार पाने के लिए खड़े होगे.”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