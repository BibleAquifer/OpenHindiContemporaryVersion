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r>
        <w:rPr>
          <w:lang w:val="hi_IN" w:bidi="hi_IN"/>
        </w:rPr>
      </w:r>
      <w:r>
        <w:rPr>
          <w:b/>
          <w:lang w:val="hi_IN" w:bidi="hi_IN"/>
        </w:rPr>
        <w:t>Open Hindi Contemporary Version</w:t>
      </w:r>
      <w:r>
        <w:rPr>
          <w:lang w:val="hi_IN" w:bidi="hi_IN"/>
        </w:rPr>
        <w:t xml:space="preserve"> (Hindi) is based on: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Ezekiel 1:1</w:t>
      </w:r>
      <w:r>
        <w:rPr>
          <w:lang w:val="hi_IN" w:bidi="hi_IN"/>
        </w:rPr>
      </w:r>
    </w:p>
    <w:p>
      <w:pPr/>
      <w:r>
        <w:rPr>
          <w:lang w:val="hi_IN" w:bidi="hi_IN"/>
        </w:rPr>
      </w:r>
      <w:r>
        <w:rPr>
          <w:vertAlign w:val="superscript"/>
          <w:lang w:val="hi_IN" w:bidi="hi_IN"/>
        </w:rPr>
        <w:t>1</w:t>
      </w:r>
      <w:r>
        <w:rPr>
          <w:lang w:val="hi_IN" w:bidi="hi_IN"/>
        </w:rPr>
        <w:t xml:space="preserve"> यह घटना मेरी बंधुआई के तीसवें वर्ष के चौथे माह के पांचवें दिन की है, जब मैं बंदियों के साथ खेबर नदी के तट पर था, तब आकाश खुल गया और मुझे परमेश्वर का दर्शन हुआ.</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 राजा यहोयाकिन के बंधुआई के पांचवें वर्ष के चौथे माह के पांचवें दिन की घटना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बाबेलवासियों के देश में खेबर नदी के तट पर, बुज़ी के पुत्र पुरोहित यहेजकेल के पास याहवेह का यह वचन आया. वहां याहवेह का हाथ उस पर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मैंने देखा कि उत्तर दिशा से एक बड़ी आंधी आ रही थी—कड़कती बिजली के साथ एक बहुत बड़ा बादल और चारों तरफ तेज प्रकाश था. आग का बीच वाला भाग तपता हुआ लाल धातु के समान दिख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आग में चार जीवित प्राणी जैसे दिख रहे थे. दिखने में उनका स्वरूप मानव जैसे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 इनमें से हर एक के चार-चार मुंह और चार-चार पंख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उनके पैर सीधे थे; उनके पांव बछड़े के खुर के समान थे और चिकने कांसे के समान चमक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उनके चारों तरफ पंखों के नीचे उनके मनुष्य के समान हाथ थे. उन चारों के मुंह और पंख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उनके पंख एक दूसरे के पंख को छू रहे थे. हर एक आगे सीधा जा रहा था, और वे बिना मुड़े आगे बढ़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उनका मुंह इस प्रकार दिखता था: चारों में से हर एक का एक मुंह मनुष्य का था, और दाहिने तरफ हर एक का मुंह सिंह का, और बायें तरफ हर एक मुंह बैल का; और हर एक का एक गरुड़ का मुंह भी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 प्रकार उनके मुंह थे. उनमें से हर एक के दो पंख ऊपर की ओर फैले थे, और ये पंख अपने दोनों तरफ के प्राणी को छू रहे थे और हर एक अन्य दो पंखों से अपने शरीर को ढांपे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हर एक आगे सीधा जा रहा था. जहां कहीं भी आत्मा जाती थी, वे भी बिना मुड़े उधर ही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उन जीवित प्राणियों का रूप आग के जलते कोयलों या मशालों के समान था. वह आग प्राणियों के बीच इधर-उधर खसक रही थी; यह चमकीला था, और इससे बिजली चमक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 प्राणी बिजली की चमक समान तेजी से इधर-उधर 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मैं जीवित प्राणियों को देख रहा था, तब मैंने देखा कि उन चार मुहों वाले हर एक जीवित प्राणियों के बाजू में एक-एक पहिया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उन पहियों का रूप और बनावट इस प्रकार थी: वे पुखराज के समान चमक रहे थे, और चारों एक जैसे दिखते थे. हर एक पहिया ऐसे बनाया गया दिखता था मानो एक पहिये के भीतर दूसरा पहिया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जब वे आगे बढ़ते थे, तो वे चारों दिशाओं में उस दिशा की ओर जाते थे, जिस दिशा में प्राणियों का चेहरा होता था; जब प्राणी चलते थे, तो पहिये अपनी दिशा नहीं बदलते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इन पहियों के घेरे ऊंचे और अद्भुत थे, और चारों पहियों के घेरो में सब तरफ आंखें ही आंखें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जब वे जीवित प्राणी आगे बढ़ते थे, तब उनके बाजू के पहिये भी आगे बढ़ते थे; और जब वे जीवित प्राणी भूमि पर से ऊपर उठते थे, तो पहिये भी ऊपर उठते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जहां कहीं भी आत्मा जाती थी, वे भी जाते थे, और वे पहिये उनके साथ ऊपर उठते थे, क्योंकि जीवित प्राणियों की आत्मा उन पहियों में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जब वे प्राणी आगे बढ़ते थे, तो ये भी आगे बढ़ते थे; जब वे प्राणी खड़े होते थे, तो ये भी खड़े हो जाते थे; और जब वे प्राणी भूमि से ऊपर उठते थे, तो ये पहिये भी उनके साथ ऊपर उठते थे, क्योंकि जीवित प्राणियों की आत्मा इन पहियों में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सजीव प्राणियों के सिर के ऊपर जो फैला हुआ था, वह गुम्बज के समान दिखता था, और स्फटिक के समान चमक रहा था, और अद्भुत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गुम्बज के नीचे उनके पंख एक दूसरे की ओर फैले हुए थे, और हर एक प्राणी के दो पंख से उनके अपने शरीर ढके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जब वे प्राणी आगे बढ़ते थे, तो मैंने सुना, उनके पंखों से तेजी से बहते पानी के गर्जन जैसी, सर्वशक्तिमान के आवाज जैसी, सेना के कोलाहल जैसी आवाज आती थी. जब वे खड़े होते थे, तो वे अपने पंख नीचे कर लेते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जब वे खड़े थे और उनके पंख झुके हुए थे, तब उनके सिर के ऊपर स्थित गुम्बज के ऊपर से एक आवाज आई.</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उनके सिर के ऊपर स्थित गुम्बज के ऊपर कुछ ऐसा था जो नीलमणि के सिंहासन जैसे दिखता था, और इस ऊंचे सिंहासन के ऊपर मनुष्य के जैसा कोई दिख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मैंने देखा कि उसके कमर से ऊपर वह चमकते धातु की तरह दिखता था, मानो वह आग से भरा हो, और उसके कमर से नीचे वह आग के समान दिखता था, और वह चमकते प्रकाश से घिरा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जैसे किसी बरसात के दिन बादल में धनुष दिखाई पड़ता है, वैसे ही उसके चारों ओर प्रकाश की चमक थी. याहवेह के तेज के जैसा यह रूप था. जब मैंने उसे देखा, तो मैं मुंह के बल ज़मीन पर गिरा, और मैंने किसी के बात करने की आवाज सुनी.</w:t>
      </w:r>
      <w:r>
        <w:rPr>
          <w:lang w:val="hi_IN" w:bidi="hi_IN"/>
        </w:rPr>
      </w:r>
      <w:r>
        <w:rPr>
          <w:lang w:val="hi_IN" w:bidi="hi_IN"/>
        </w:rPr>
      </w:r>
    </w:p>
    <w:p>
      <w:pPr/>
      <w:r>
        <w:rPr>
          <w:lang w:val="hi_IN" w:bidi="hi_IN"/>
        </w:rPr>
      </w:r>
    </w:p>
    <w:p>
      <w:pPr>
        <w:pStyle w:val="Heading2"/>
      </w:pPr>
      <w:r>
        <w:rPr>
          <w:lang w:val="hi_IN" w:bidi="hi_IN"/>
        </w:rPr>
        <w:t>Ezekiel 2:1</w:t>
      </w:r>
      <w:r>
        <w:rPr>
          <w:lang w:val="hi_IN" w:bidi="hi_IN"/>
        </w:rPr>
      </w:r>
    </w:p>
    <w:p>
      <w:pPr/>
      <w:r>
        <w:rPr>
          <w:lang w:val="hi_IN" w:bidi="hi_IN"/>
        </w:rPr>
      </w:r>
      <w:r>
        <w:rPr>
          <w:vertAlign w:val="superscript"/>
          <w:lang w:val="hi_IN" w:bidi="hi_IN"/>
        </w:rPr>
        <w:t>1</w:t>
      </w:r>
      <w:r>
        <w:rPr>
          <w:lang w:val="hi_IN" w:bidi="hi_IN"/>
        </w:rPr>
        <w:t xml:space="preserve"> उसने मुझसे कहा, “हे मनुष्य के पुत्र, अपने पैरों पर खड़े हो जाओ, मैं तुमसे बात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जैसे ही उसने मुझसे बात की, आत्मा मुझमें समा गया और मुझे अपने पैरों पर खड़ा कर दिया, और मैंने उसे मुझसे बातें करते सुना.</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उसने कहा, “हे मनुष्य के पुत्र, मैं तुम्हें इस्राएलियों के पास भेज रहा हूं, जो एक विद्रोही जाति है; और जिन्होंने मेरे विरुद्ध विद्रोह किया है; वे और उनके पूर्वज आज तक मेरे विरुद्ध विद्रोह करते आ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जिन लोगों के पास मैं तुम्हें भेज रहा हूं, वे ढीठ और हठी हैं. तुम उनसे कहो, ‘परम प्रधान याहवेह का यह कहना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चाहे वे सुनें या न सुनें—क्योंकि वे तो विद्रोही लोग हैं ही—तौभी वे जान जाएं कि उनके बीच एक भविष्यवक्ता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हे मनुष्य के पुत्र, तुम, उनसे या उनकी बातों से न डरना. डरना मत, यद्यपि कंटीली झाड़ियां और कांटे तुम्हारे चारों तरफ हैं और तुम बिच्छुओं के बीच रहते हो. वे क्या कहते हैं, उन बातों से न डरना या उनसे भयभीत न होना, यद्यपि वे एक विद्रोही लोग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तुम उन्हें मेरी बातें अवश्य बताओ, चाहे वे सुनें या न सुनें, क्योंकि वे तो विद्रोही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 हे मनुष्य के पुत्र, मैं तुमसे जो कहता हूं, उसे सुनो. इन विद्रोही लोगों की तरह विद्रोह न करना; अपना मुख खोलो और मैं तुम्हें जो दे रहा हूं, उसे खाओ.”</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मैंने देखा कि मेरी ओर एक हाथ बढ़ा. उस हाथ में एक पुस्तक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जिसे उसने मेरे सामने खोली. उस पुस्तक के दोनों तरफ विलाप, शोक और दुःख की बातें लिखी हुई थी.</w:t>
      </w:r>
      <w:r>
        <w:rPr>
          <w:lang w:val="hi_IN" w:bidi="hi_IN"/>
        </w:rPr>
      </w:r>
      <w:r>
        <w:rPr>
          <w:lang w:val="hi_IN" w:bidi="hi_IN"/>
        </w:rPr>
      </w:r>
    </w:p>
    <w:p>
      <w:pPr/>
      <w:r>
        <w:rPr>
          <w:lang w:val="hi_IN" w:bidi="hi_IN"/>
        </w:rPr>
      </w:r>
    </w:p>
    <w:p>
      <w:pPr>
        <w:pStyle w:val="Heading2"/>
      </w:pPr>
      <w:r>
        <w:rPr>
          <w:lang w:val="hi_IN" w:bidi="hi_IN"/>
        </w:rPr>
        <w:t>Ezekiel 3:1</w:t>
      </w:r>
      <w:r>
        <w:rPr>
          <w:lang w:val="hi_IN" w:bidi="hi_IN"/>
        </w:rPr>
      </w:r>
    </w:p>
    <w:p>
      <w:pPr/>
      <w:r>
        <w:rPr>
          <w:lang w:val="hi_IN" w:bidi="hi_IN"/>
        </w:rPr>
      </w:r>
      <w:r>
        <w:rPr>
          <w:vertAlign w:val="superscript"/>
          <w:lang w:val="hi_IN" w:bidi="hi_IN"/>
        </w:rPr>
        <w:t>1</w:t>
      </w:r>
      <w:r>
        <w:rPr>
          <w:lang w:val="hi_IN" w:bidi="hi_IN"/>
        </w:rPr>
        <w:t xml:space="preserve"> और उसने मुझसे कहा, “हे मनुष्य के पुत्र, तुम्हारे सामने जो है, उसे खाओ, इस पुस्तक को खाओ; और तब जाकर इस्राएल के लोगों से बातें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इसलिये मैंने अपना मुंह खोला, और उसने मुझे खाने के लिये वह पुस्तक दिया.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उसने मुझसे कहा, “हे मनुष्य के पुत्र, जो पुस्तक मैं तुम्हें दे रहा हूं, उसे खाओ और अपना पेट भर लो.” अतः मैंने उसे खा लिया, और मेरे मुंह में वह शहद के जैसी मीठी लगी.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उसने मुझसे कहा, “हे मनुष्य के पुत्र, अब इस्राएल के लोगों के पास जाओ और उन्हें मेरी बातें बताओ.</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तुम्हें किसी ऐसे लोगों के पास नहीं भेजा जा रहा है, जिनकी बोली अस्पष्ट और भाषा अनोखी हो, पर तुम्हें इस्राएल के लोगों के पास भेजा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अस्पष्ट बोली और अनोखी भाषावाले बहुत से लोगों के पास नहीं, जिनकी बातें तू समझ न सके. निश्चित रूप से, यदि मैं तुम्हें इस प्रकार के लोगों के बीच भेजता, तो वे तुम्हारी सुनते.</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परंतु इस्राएल के लोग तुम्हारी बातों को सुनना नहीं चाहते क्योंकि वे मेरी बातों को सुनना नहीं चाहते; सारे इस्राएलियों ने अपने मन को कठोर और अपने आपको हठीला बना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 मैं तुम्हें उनके जैसा न झुकनेवाला और कठोर बना दूंगा.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 तुम्हारे माथे को बहुत कठोर बना दूंगा, चकमक पत्थर से भी कठोर. तुम उनसे न डरना या उनसे भयभीत न होना, यद्यपि वे एक विद्रोही लोग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फिर उसने मुझसे कहा, “हे मनुष्य के पुत्र, जो बातें मैं तुमसे कहता हूं, उन्हें ध्यान से सुन और अपने हृदय में रख.</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बंधुआई में गये अपने लोगों के पास जाओ और उनसे बात करो. उनसे कहो, ‘परम प्रधान याहवेह का यह कहना है,’ चाहे वे सुनें या न सुनें.”</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आत्मा ने मुझे ऊपर उठाया, और मैंने अपने पीछे एक तेज गड़गड़ाहट की आवाज सुनी, जब याहवेह का तेज उस जगह से उठा जहां वह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 उन जीवित प्राणियों के पंखों की आवाज थी, जो एक दूसरे से रगड़ खा रहे थे और उन पहियों की आवाज थी, जो उनके बाजू में थे; यह एक तेज गड़गड़ाहट की आवाज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आत्मा ने मुझे ऊपर उठाया और दूर ले गया, और मेरा मन कड़वाहट एवं क्रोध से भर गया, और याहवेह का मजबूत हाथ मुझ पर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 बंधुआ लोगों के पास आया, जो खेबर नदी के पास तेल-अबीब नगर में रहते थे. और जहां वे रहते थे, वहां मैं बहुत दुःखी होकर उनके बीच सात दिन तक बैठा रहा.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सात दिन के अंत में याहवेह का यह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“हे मनुष्य के पुत्र, मैंने तुम्हें इस्राएल के लोगों के लिये एक पहरेदार ठहराया है; इसलिये जो बात मैं कहता हूं, उसे सुन और उन्हें मेरी ओर से चेतावनी दे.</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जब मैं एक दुष्ट व्यक्ति से कहूं, ‘तुम निश्चय मरोगे,’ और तुम उसका प्राण बचाने के लिये उसे चेतावनी न दो या उसे उसके बुरे कार्यों को छोड़ने के लिये न कहो, तो वह दुष्ट व्यक्ति अपने पाप में तो मरेगा ही, पर मैं तुम्हें उसके खून का ज़िम्मेदार ठहराऊंगा.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 यदि तुम उस दुष्ट व्यक्ति को चेतावनी देते हो और वह अपनी दुष्टता या बुरे कार्यों को नहीं छोड़ता, तब तो वह अपने पाप में मरेगा, पर तुम अपने आपको बचा लोगे.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 प्रकार, जब कोई धर्मी व्यक्ति अपने धर्मीपन को छोड़कर बुरे कार्य करने लगे और मैं उसके सामने रोड़ा अटकाऊं, तो वह मर जाएगा. क्योंकि तुमने उसे नहीं चेताया, इसलिये वह अपने पाप में मर जाएगा, और जो धर्मी काम वह व्यक्ति किया होगा, वह याद किया नहीं जाएगा, और मैं तुमको उसके खून का ज़िम्मेदार ठहराऊंगा.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पर यदि तुम उस धर्मी व्यक्ति को पाप न करने की चेतावनी देते हो और वह पाप नहीं करता है, तब वह निश्चित रूप से जीवित रहेगा, क्योंकि उसने चेतावनी पर ध्यान दिया और तुम अपने आपको बचा लोगे.”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वहां याहवेह का हाथ मुझ पर था, और उसने मुझसे कहा, “उठकर मैदान में जा और वहां मैं तुमसे बातें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इसलिये मैं उठा और बाहर मैदान में चला गया. मैंने देखा कि याहवेह का तेज वहां था; यह तेज ठीक वैसा ही था, जैसा मैंने खेबर नदी के किनारे देखा था, और मैं मुख के बल गिर पड़ा.</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तब आत्मा मुझमें आया और मुझे मेरे पैरों पर खड़ा कर दिया. वह मुझसे कहने लगा: “जाओ और अपने आपको अपने घर के अंदर बंद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हे मनुष्य के पुत्र, वे तुम्हें रस्सियों से बांध देंगे, ताकि तुम बाहर लोगों के बीच न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 तुम्हारे जीभ को तुम्हारे तालू से चिपका दूंगा ताकि तुम चुप रहो और उनको डांट न सको, क्योंकि वे एक विद्रोही लोग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परंतु जब मैं तुमसे बातें करूंगा, तो मैं तुम्हारे मुंह को खोल दूंगा और तुम उनसे कहोगे, ‘परम प्रधान याहवेह का यह कहना है.’ जो कोई सुनना चाहे, वह सुने, और जो कोई सुनना न चाहे, वह न सुने; क्योंकि वे एक विद्रोही लोग हैं.</w:t>
      </w:r>
      <w:r>
        <w:rPr>
          <w:lang w:val="hi_IN" w:bidi="hi_IN"/>
        </w:rPr>
      </w:r>
      <w:r>
        <w:rPr>
          <w:lang w:val="hi_IN" w:bidi="hi_IN"/>
        </w:rPr>
      </w:r>
    </w:p>
    <w:p>
      <w:pPr/>
      <w:r>
        <w:rPr>
          <w:lang w:val="hi_IN" w:bidi="hi_IN"/>
        </w:rPr>
      </w:r>
    </w:p>
    <w:p>
      <w:pPr>
        <w:pStyle w:val="Heading2"/>
      </w:pPr>
      <w:r>
        <w:rPr>
          <w:lang w:val="hi_IN" w:bidi="hi_IN"/>
        </w:rPr>
        <w:t>Ezekiel 4:1</w:t>
      </w:r>
      <w:r>
        <w:rPr>
          <w:lang w:val="hi_IN" w:bidi="hi_IN"/>
        </w:rPr>
      </w:r>
    </w:p>
    <w:p>
      <w:pPr/>
      <w:r>
        <w:rPr>
          <w:lang w:val="hi_IN" w:bidi="hi_IN"/>
        </w:rPr>
      </w:r>
      <w:r>
        <w:rPr>
          <w:vertAlign w:val="superscript"/>
          <w:lang w:val="hi_IN" w:bidi="hi_IN"/>
        </w:rPr>
        <w:t>1</w:t>
      </w:r>
      <w:r>
        <w:rPr>
          <w:lang w:val="hi_IN" w:bidi="hi_IN"/>
        </w:rPr>
        <w:t xml:space="preserve"> “अब, हे मनुष्य के पुत्र, तुम एक मिट्टी की ईंट लो, उसे अपने सामने रखो ओर उस पर येरूशलेम शहर का चित्र बनाओ.</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इसकी घेराबंदी करो: इसके विरुद्ध घेराबंदी की रचना करो, इस पर एक ढलान बनाओ, इसके विरुद्ध शिविर खड़े करो और इसके चारों ओर युद्ध के यंत्र लगाओ.</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लोहे की एक थाली लो, और इसे अपने और शहर के बीच एक लोहे की दीवार के रूप में रखो और अपना मुंह इसकी ओर करो. यह घेराबंदी में होगा, और तुम इस पर घेरा डालोगे. यह इस्राएल के लोगों के लिये एक चिन्ह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तुम अपनी बायीं करवट पर लेट जाओ और इस्राएल के लोगों के पाप को अपने ऊपर रखो. तुम्हें अपने करवट पर लेटे रहकर काफ़ी दिनों तक उनके पाप का बोझ सहना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उन्होंने जितने साल पाप में लगाए हैं, मैंने उतने ही दिन तुम्हारी इस स्थिति के लिए ठहराए हैं अर्थात् 390 दिन तक तुम इस्राएल के लोगों के पाप को सहते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 काम को पूरा कर लेने के बाद, तुम फिर से लेट जाना, पर इस समय अपनी दायीं करवट पर, और तुम यहूदिया के लोगों के पाप का भार सहोगे. मैंने तुम्हारे लिए चालीस दिन ठहराए हैं, हर साल के लिये एक दिन.</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तुम अपना मुंह येरूशलेम की घेराबंदी की ओर करना और खुली बांह के साथ इसके विरुद्ध भविष्यवाणी करना.</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 तुम्हें रस्सियों से बांध दूंगा, ताकि तुम करवट न बदल सको, जब तक कि तुम अपने घेराबंदी के दिनों को पूरा न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“तुम गेहूं, जौ, सेम, दाल, बाजरा और कठिया लो; उन्हें एक मर्तबान में रखो और उनका उपयोग अपने लिए रोटी बनाने में करो. तुम्हें इसको उन 390 दिनों के दौरान खाना है, जब तुम अपनी करवट पर लेटे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प्रतिदिन 20 शेकेल का भोजन वजन करके खाना है और इसे एक नियत समय पर ही खाना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पानी भी एक हीन का छठवां भाग नाप लेना और उसे नियत समय पर पीना.</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 की एक रोटी बनाकर खाना; इसे लोगों के देखते में पकाना और ईंधन के रूप में मनुष्य के मल का उपयोग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फिर याहवेह ने कहा, “इस प्रकार इस्राएल के लोग उन जनताओं के बीच अशुद्ध भोजन करेंगे, जहां मैं उन्हें भगा दूंगा.”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मैंने कहा, “हे परम प्रधान याहवेह! ऐसा न हो. मैंने कभी अपने आपको अशुद्ध नहीं किया है. अपने जवानी से लेकर अब तक, मैंने कभी कोई मरा हुआ या जंगली जानवरों के द्वारा फाड़ डाला गया पशु नहीं खाया है. मेरे मुंह में कभी भी किसी भी प्रकार का अशुद्ध मांस नहीं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उन्होंने कहा, “बहुत अच्छा, मैं तुम्हें मनुष्य के मल के बदले गाय के गोबर पर रोटी सेंकने की अनुमति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फिर उसने मुझसे यह भी कहा, “हे मनुष्य के पुत्र, मैं येरूशलेम का भोजन-पानी बंद करनेवाला हूं. लोग प्रतिदिन का भोजन चिंतित होकर खाएंगे और प्रतिदिन का पानी निराश होकर पिएंगे,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क्योंकि भोजन और पानी बहुत थोड़ा होगा. वे एक दूसरे को देखकर भयभीत होंगे और अपने पाप के कारण नाश हो जाएंगे.</w:t>
      </w:r>
      <w:r>
        <w:rPr>
          <w:lang w:val="hi_IN" w:bidi="hi_IN"/>
        </w:rPr>
      </w:r>
      <w:r>
        <w:rPr>
          <w:lang w:val="hi_IN" w:bidi="hi_IN"/>
        </w:rPr>
      </w:r>
    </w:p>
    <w:p>
      <w:pPr/>
      <w:r>
        <w:rPr>
          <w:lang w:val="hi_IN" w:bidi="hi_IN"/>
        </w:rPr>
      </w:r>
    </w:p>
    <w:p>
      <w:pPr>
        <w:pStyle w:val="Heading2"/>
      </w:pPr>
      <w:r>
        <w:rPr>
          <w:lang w:val="hi_IN" w:bidi="hi_IN"/>
        </w:rPr>
        <w:t>Ezekiel 5:1</w:t>
      </w:r>
      <w:r>
        <w:rPr>
          <w:lang w:val="hi_IN" w:bidi="hi_IN"/>
        </w:rPr>
      </w:r>
    </w:p>
    <w:p>
      <w:pPr/>
      <w:r>
        <w:rPr>
          <w:lang w:val="hi_IN" w:bidi="hi_IN"/>
        </w:rPr>
      </w:r>
      <w:r>
        <w:rPr>
          <w:vertAlign w:val="superscript"/>
          <w:lang w:val="hi_IN" w:bidi="hi_IN"/>
        </w:rPr>
        <w:t>1</w:t>
      </w:r>
      <w:r>
        <w:rPr>
          <w:lang w:val="hi_IN" w:bidi="hi_IN"/>
        </w:rPr>
        <w:t xml:space="preserve"> “हे मनुष्य के पुत्र, अब तुम एक तेज तलवार लो और उसका उपयोग एक नाई के उस्तरे की तरह अपने सिर के बाल मुंड़ाने और अपनी दाढ़ी बनाने में करो. तब तोलने का कांटा लेकर इन बालों को बांट लो.</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जब तुम्हारे घेराबंदी के दिन खत्म हो जाते हैं, तो एक तिहाई बालों को शहर के अंदर जला देना. तब एक तिहाई बालों को लेकर शहर के चारों तरफ तलवार से काटते जाना. और एक तिहाई बालों को हवा में बिखेर देना. और मैं नंगी तलवार लेकर उनका पीछा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परंतु कुछ बालों को लेना और इन्हें अपने कपड़े के परतों पर खोंच देना.</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फिर, इन बालों में से कुछ को लेना और उन्हें आग में फेंककर जला देना. वहां से एक आग पूरे इस्राएल में फैल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“परम प्रधान याहवेह का यह कहना है: यह येरूशलेम है, जिसे मैंने जाति-जाति के लोगों के बीच में रखा है, और यह चारों ओर देशों से घिरी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किंतु उसने दुष्ट काम करके मेरे कानूनों और नियमों के विरुद्ध अपने चारों तरफ के जनताओं और देशों से अधिक विद्रोह किया है. उसने मेरे कानूनों को तुच्छ जाना है और मेरे नियमों पर नहीं चला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“इसलिये परम प्रधान याहवेह का यह कहना है: तुम अपने चारों तरफ के जातियों से ज्यादा उद्दंड हो गये हो और मेरे नियमों या कानूनों के पीछे नहीं चले हो. और तो और तुम अपने चारों तरफ के जातियों के स्तर के भी नहीं बने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“इसलिये परम प्रधान याहवेह का यह कहना है: हे येरूशलेम, मैं, स्वयं तुम्हारे विरुद्ध हूं, और मैं जातियों के देखते में ही तुम्हें दंड दूंगा.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तुम्हारे घृणास्पद मूर्तियों के कारण, मैं तुम्हारे बीच वह करूंगा, जो मैंने पहले कभी नहीं किया है और न भविष्य में फिर कभी ऐसा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इसलिये, तुम्हारे ही बीच माता-पिता अपने बच्चों को खाएंगे और बच्‍चे अपने माता-पिता को खा जायेंगे. मैं तुम्हें दंड दूंगा और तुम्हारे बचे हुए लोगों को हवा में बिखेर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इसलिये परम प्रधान याहवेह घोषणा करते हैं, ‘मैं अपने जीवन की शपथ खाकर कहता हूं, क्योंकि तुमने अपने सब निकम्मे मूर्तियों और घृणास्पद कार्यों के द्वारा मेरे पवित्र स्थान को अशुद्ध किया है, मैं स्वयं तुम्हें छील डालूंगा; मैं तुम पर दया नहीं करूंगा या तुम्हें नहीं बचाऊंगा.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तुम्हारे एक तिहाई लोग तुम्हारे ही बीच में महामारी या अकाल से मरेंगे, एक तिहाई तलवार से तुम्हारे दीवारों के बाहर मारे जाएंगे; और एक तिहाई को मैं चारों ओर तितर-बितर कर दूंगा और नंगी तलवार से पीछा करवाऊंगा.’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मेरा क्रोध बंद होगा और उनके विरुद्ध मेरा कोप शांत होगा, और मेरा प्रतिशोध पूरा होगा. और जब उन पर मेरा कोप खत्म हो जाएगा, तब वे जानेंगे कि मैं, याहवेह अपने उत्साह में उनसे यह सब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 तुम्हें उजाड़ दूंगा और तुम्हारे चारों तरफ के जातियों के बीच और वे जो वहां से होकर गुज़रते हैं, उनकी दृष्टि में, मैं तुम्हें एक कलंक बना दूंगा.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मैं अपने क्रोध और कोप में बहुत फटकार के साथ तुम्हें दंड दूंगा, तब तुम अपने चारों तरफ के जातियों के लिये एक कलंक और एक निंदा, एक चेतावनी और एक बहुत घृणा के पात्र बन जाओगे. मैं, याहवेह ने यह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जब मैं तुम पर अकाल के घातक और विनाशकारी तीर छोड़ूंगा, तो तुम्हें नाश करने के लिये ऐसा करूंगा. मैं तुम्हारे ऊपर बार-बार अकाल लाऊंगा और तुम्हारा भोजन-पानी बंद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 तुम्हारे बीच अकाल और जंगली जानवर भेजूंगा और वे तुम्हें संतानहीन कर देंगे. महामारी और रक्तपात तुम्हारे बीच होगा, और मैं तुम पर तलवार चलवाऊंगा. मैं, याहवेह ने यह कहा है.”</w:t>
      </w:r>
      <w:r>
        <w:rPr>
          <w:lang w:val="hi_IN" w:bidi="hi_IN"/>
        </w:rPr>
      </w:r>
      <w:r>
        <w:rPr>
          <w:lang w:val="hi_IN" w:bidi="hi_IN"/>
        </w:rPr>
      </w:r>
    </w:p>
    <w:p>
      <w:pPr/>
      <w:r>
        <w:rPr>
          <w:lang w:val="hi_IN" w:bidi="hi_IN"/>
        </w:rPr>
      </w:r>
    </w:p>
    <w:p>
      <w:pPr>
        <w:pStyle w:val="Heading2"/>
      </w:pPr>
      <w:r>
        <w:rPr>
          <w:lang w:val="hi_IN" w:bidi="hi_IN"/>
        </w:rPr>
        <w:t>Ezekiel 6:1</w:t>
      </w:r>
      <w:r>
        <w:rPr>
          <w:lang w:val="hi_IN" w:bidi="hi_IN"/>
        </w:rPr>
      </w:r>
    </w:p>
    <w:p>
      <w:pPr/>
      <w:r>
        <w:rPr>
          <w:lang w:val="hi_IN" w:bidi="hi_IN"/>
        </w:rPr>
      </w:r>
      <w:r>
        <w:rPr>
          <w:vertAlign w:val="superscript"/>
          <w:lang w:val="hi_IN" w:bidi="hi_IN"/>
        </w:rPr>
        <w:t>1</w:t>
      </w:r>
      <w:r>
        <w:rPr>
          <w:lang w:val="hi_IN" w:bidi="hi_IN"/>
        </w:rPr>
        <w:t xml:space="preserve"> याहवेह का यह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 मनुष्य के पुत्र, अपना मुंह इस्राएल के पर्वतों की ओर करके उनके विरुद्ध भविष्यवाणी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कहो: हे इस्राएल के पर्वतों, परम प्रधान याहवेह की बातों को सुनो. परम प्रधान याहवेह पर्वतों, पहाड़ियों, तराइयों और घाटियों से यह कहते हैं: मैं तुम पर एक तलवार चलवानेवाला हूं, और मैं तुम्हारे पूजा के ऊंचे स्थानों को नष्ट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तुम्हारी वेदियां ढहा दी जाएंगी और तुम्हारी धूप की वेदियां टुकड़े-टुकड़े कर दी जाएंगी; और मैं तुम्हारी मूर्तियों के सामने तुम्हारे लोगों का वध करूंगा.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 इस्राएलियों के लाशों को उनके मूर्तियों के सामने रख दूंगा, और मैं तुम्हारी हड्डियों को तुम्हारी वेदियों के चारों ओर बिखेर दूंगा.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तुम जहां कहीं भी निवास करोगे, वे नगर उजड़ जाएंगे और पूजा के ऊंचे स्थान गिरा दिये जाएंगे, ताकि तुम्हारी वेदियां उजड़ कर बरबाद हो जाएं, तुम्हारी मूर्तियां टुकड़े-टुकड़े होकर नष्ट हो जाएं, तुम्हारी धूप की वेदियां टूटकर नष्ट हो जाएं, और जो तुमने बनाया है उसे मिटा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तुम्हारे लोगों के वध किए गये शव तुम्हारे ही बीच आ गिरेंगे, और तब तुम जानोगे मैं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 ‘फिर भी, मैं कुछ लोगों को छोड़ दूंगा, क्योंकि जब तुम देश-देश और जाति-जाति के बीच बिखर जाओगे, तो तुममें से कुछ तलवार की मार से बच जाएंगे.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उन जातियों के बीच, जहां वे बंधुआ होकर गये होंगे, और बच गये होंगे, वे मुझे याद करेंगे—कैसे मैं उनके व्यभिचारी हृदयों से दुःखी हुआ हूं, जो मुझसे दूर हो गये हैं और कैसे मैं उनकी आंखों से दुःखी हुआ हूं, जो उनकी मूर्तियों की लालसा करते हैं. तब किए गये अपने बुरे कामों और अपने सारे घृणित कार्यों के कारण उन्हें स्वयं से घृणा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तब वे जान जाएंगे कि मैं याहवेह हूं; मैंने उन पर यह विपत्ति लाने की खोखली धमकी नहीं दी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 ‘परम प्रधान याहवेह का यह कहना है: अपने हाथों को एक साथ मारकर अपने पैरों को पटको और चिल्लाकर कहो, “हाय!” इस्राएल के लोगों के सब दुष्ट और घृणित कामों के कारण उनका विनाश तलवार, अकाल और महामारी से 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वह जो दूर है, वह महामारी से मारा जाएगा, और वह जो पास है, वह तलवार से मारा जाएगा, और वह जो जीवित रहेगा और छोड़ दिया गया होगा, वह अकाल से मारा जाएगा. इस प्रकार मैं अपना कोप उन पर प्रगट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तब वे जान जाएंगे कि मैं याहवेह हूं, जब उनकी वेदियों के चारों ओर उनके मूर्तियों के बीच, हर एक उच्च पहाड़ी पर और पहाड़ों के चोटी पर, हर एक फैले हुए पेड़ और हर एक पत्तीवाले बांज वृक्ष के नीचे और हर वह स्थान, जहां वे अपने सब मूर्तियों को सुगंधित धूप चढ़ाते हैं, वहां अपने लोगों को मरे पड़े हुए देखेंगे.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मैं उनके विरुद्ध अपना हाथ बढ़ाऊंगा और उनके देश को निर्जन स्थान से लेकर दिबलाह तक, जहां कहीं भी वे रहते हैं उन सब जगहों को उजाड़ दूंगा. तब वे जान जाएंगे कि मैं याहवेह हूं.’ ”</w:t>
      </w:r>
      <w:r>
        <w:rPr>
          <w:lang w:val="hi_IN" w:bidi="hi_IN"/>
        </w:rPr>
      </w:r>
      <w:r>
        <w:rPr>
          <w:lang w:val="hi_IN" w:bidi="hi_IN"/>
        </w:rPr>
      </w:r>
    </w:p>
    <w:p>
      <w:pPr/>
      <w:r>
        <w:rPr>
          <w:lang w:val="hi_IN" w:bidi="hi_IN"/>
        </w:rPr>
      </w:r>
    </w:p>
    <w:p>
      <w:pPr>
        <w:pStyle w:val="Heading2"/>
      </w:pPr>
      <w:r>
        <w:rPr>
          <w:lang w:val="hi_IN" w:bidi="hi_IN"/>
        </w:rPr>
        <w:t>Ezekiel 7:1</w:t>
      </w:r>
      <w:r>
        <w:rPr>
          <w:lang w:val="hi_IN" w:bidi="hi_IN"/>
        </w:rPr>
      </w:r>
    </w:p>
    <w:p>
      <w:pPr/>
      <w:r>
        <w:rPr>
          <w:lang w:val="hi_IN" w:bidi="hi_IN"/>
        </w:rPr>
      </w:r>
      <w:r>
        <w:rPr>
          <w:vertAlign w:val="superscript"/>
          <w:lang w:val="hi_IN" w:bidi="hi_IN"/>
        </w:rPr>
        <w:t>1</w:t>
      </w:r>
      <w:r>
        <w:rPr>
          <w:lang w:val="hi_IN" w:bidi="hi_IN"/>
        </w:rPr>
        <w:t xml:space="preserve"> याहवेह का यह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 मनुष्य के पुत्र, परम प्रधान याहवेह का इस्राएल देश को यह कहना है: “ ‘अंत! देश के चारों ओर अंत का समय आ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तुम्हारा अंत आ गया है, अब मैं अपना क्रोध तुम्हारे विरुद्ध प्रगट करूंगा. मैं तुम्हारे आचरण के अनुसार तुम्हारा न्याय करूंगा और तुम्हारे सारे घृणित कार्यों का बदला लूंगा.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 तुम्हारे ऊपर दया दृष्टि नहीं करूंगा; मैं तुम्हें नहीं छोड़ूंगा. मैं निश्चय ही तुम्हारे आचरण का और तुम्हारे बीच तुम्हारे घृणित कार्यों का तुमसे बदला लूंगा. तब तुम जानोगे कि मैं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“परम प्रधान याहवेह का यह कहना है: “ ‘घोर विपत्ति! न सुनी गई घोर विपत्ति! देखो, वह आ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अंत आ गया है! अंत आ गया है! वह स्वयं तुम्हारे विरुद्ध जाग गया है. देखो, वह आ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विनाश तुम्हारे ऊपर आ चुका है, तुम्हारे ऊपर, जो इस देश में रहते हो. वह समय आ गया है! वह दिन निकट है! पर्वतों पर आनंद नहीं, पर आतंक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 तुम पर अपना कोप उण्डेलने ही वाला हूं और अपना क्रोध तुम पर प्रगट करने ही वाला हूं. मैं तुम्हारे आचरण के अनुसार तुम्हारा न्याय करूंगा और तुम्हारे सब घृणित कार्यों का बदला तुमसे लूंगा.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 तुम पर कृपादृष्टि नहीं करूंगा; मैं तुम्हें नहीं छोड़ूंगा. मैं तुमसे तुम्हारे आचरण और तुम्हारे बीच घृणित कार्यों का बदला लूंगा. तब तुम जानोगे कि यह मैं वह याहवेह हूं, जो तुम पर प्रहार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 ‘देखो, उस दिन को! देखो, वह दिन आ रहा है! तुम्हारा विनाश फट चुका है, लाठी अंकुरित हो चुकी है, अहंकार खिलकर फूल बन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हिंसा, दुष्ट को सजा देने के लिये एक लाठी बन गयी है. उन लोगों में से कोई भी नहीं बचेगा, उस भीड़ का कोई भी नहीं— न उनकी धन-संपत्ति और न ही उनकी कोई मूल्यवान वस्तु बचेगी.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समय आ गया है! वह दिन आ चुका है! खरीदनेवाला आनंदित न हो और न ही बेचनेवाला दुःखी हो, क्योंकि मेरा कोप पूरे भीड़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तक खरीदनेवाला और बेचनेवाला जीवित हैं, तब तक बेचनेवाले को उसकी बिकी हुई संपत्ति वापस नहीं मिलेगी. क्योंकि पूरे भीड़ के बारे में जो दर्शन है उसे पलटा नहीं जाएगा. अपने पापों के कारण, उनमें से कोई भी अपने जीवन को बचा न सकेगा.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 ‘उन्होंने तुरही बजाई, और सारी तैयारी भी पूरी कर ली, परंतु युद्ध में कोई भी नहीं जाता, क्योंकि सारी भीड़ पर मेरा कोप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बाहर में तलवार है; भीतर महामारी और अकाल है. जो बाहर मैदान में है, वे तलवार से मरेंगे; जो शहर में हैं, वे अकाल और महामारी से मारे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 भगोड़े बच निकलेंगे, वे पर्वतों पर भाग जाएंगे वे घाटियों के पड़कियों के जैसे विलाप करेंगे, हर एक अपने स्वयं के पाप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हर एक के हाथ पंगु हो जाएंगे; हर एक के घुटने पानी के नाई कमजोर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 टाट के कपड़े पहनेंगे और आतंक से भर जाएंगे. हर एक का मुंह लज्जा से ढका होगा, और हर एक सिर मुंडन किया होगा.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 ‘वे अपनी चांदी को गलियों में फेंक देंगे, और उनका सोना अशुद्ध वस्तु ठहरेगा. याहवेह के कोप के दिन उनका चांदी और सोना उनको बचा न सकेगा. यह उनके भूख को नहीं मिटाएगा या उनके पेट को नहीं भरेगा, क्योंकि यह उनके पाप में पड़ने का कारण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उन्होंने अपने सुंदर गहनों पर घमंड किया है, और इनका उपयोग अपने घृणित मूर्तियां बनाने में किया है. उनसे उन्होंने निकम्मी मूर्तियां बनाई हैं; इसलिये मैं इसे उनके लिए अशुद्ध वस्तु बना दूंगा.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 उनके धन-संपत्ति को लूट के रूप में विदेशियों को और पृथ्वी के दुष्ट लोगों को दे दूंगा, जो उसे दूषित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 लोगों से अपना मुंह मोड़ लूंगा, और लुटेरे मेरे बहुमूल्य स्थान को अपवित्र करेंगे. वे इसमें प्रवेश करेंगे और इसे अशुद्ध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 ‘बेड़ी तैयार करो! क्योंकि देश रक्तपात से, और शहर हिंसा से भर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 जनताओं के सबसे बुरे लोगों को लाऊंगा कि वे उनके घरों पर अधिकार कर लें. मैं बलवान के घमंड का अंत कर दूंगा, और उनके पवित्र स्थान अपवित्र किए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जब आतंक आयेगा, तब वे बेकार में शांति की खोज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विपत्ति के ऊपर विपत्ति आएगी, और अफवाह के ऊपर अफवाह फैलेगा. वे भविष्यवक्ता से दर्शन की खोज करेंगे, कानून में पुरोहित के निर्देश बंद हो जाएंगे, अगुओं की सलाह खत्म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राजा विलाप करेगा, राजकुमार के लिए निराशा उसका कपड़ा हो जाएगा, और देशवासियों के हाथ कांपने लगेंगे. मैं उनके साथ उनके आचरण के अनुरूप व्यवहार करूंगा, और उन्हीं के स्तर से मैं उनका न्याय करूंगा. तब वे जानेंगे कि मैं याहवेह हूं.’ ”</w:t>
      </w:r>
      <w:r>
        <w:rPr>
          <w:lang w:val="hi_IN" w:bidi="hi_IN"/>
        </w:rPr>
      </w:r>
      <w:r>
        <w:rPr>
          <w:lang w:val="hi_IN" w:bidi="hi_IN"/>
        </w:rPr>
      </w:r>
    </w:p>
    <w:p>
      <w:pPr/>
      <w:r>
        <w:rPr>
          <w:lang w:val="hi_IN" w:bidi="hi_IN"/>
        </w:rPr>
      </w:r>
    </w:p>
    <w:p>
      <w:pPr>
        <w:pStyle w:val="Heading2"/>
      </w:pPr>
      <w:r>
        <w:rPr>
          <w:lang w:val="hi_IN" w:bidi="hi_IN"/>
        </w:rPr>
        <w:t>Ezekiel 8:1</w:t>
      </w:r>
      <w:r>
        <w:rPr>
          <w:lang w:val="hi_IN" w:bidi="hi_IN"/>
        </w:rPr>
      </w:r>
    </w:p>
    <w:p>
      <w:pPr/>
      <w:r>
        <w:rPr>
          <w:lang w:val="hi_IN" w:bidi="hi_IN"/>
        </w:rPr>
      </w:r>
      <w:r>
        <w:rPr>
          <w:vertAlign w:val="superscript"/>
          <w:lang w:val="hi_IN" w:bidi="hi_IN"/>
        </w:rPr>
        <w:t>1</w:t>
      </w:r>
      <w:r>
        <w:rPr>
          <w:lang w:val="hi_IN" w:bidi="hi_IN"/>
        </w:rPr>
        <w:t xml:space="preserve"> छठवें वर्ष के छठवें माह के पांचवें दिन, जब मैं अपने घर में बैठा हुआ था और यहूदिया के अगुए मेरे सामने बैठे हुए थे, तब वहां परम प्रधान याहवेह का हाथ मेरे ऊपर आया.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मैंने एक आकृति देखी, जो एक मनुष्य के जैसी थी. उसकी कमर से नीचे का रूप आग के जैसा था, और उसकी कमर के ऊपर का भाग चमकते धातु की तरह उजला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उसने अपने हाथ जैसे चीज़ को बढ़ाकर मेरे सिर के बाल को पकड़ लिया. तब आत्मा ने मुझे पृथ्वी और आकाश के बीच उठा लिया और परमेश्वर के दर्शन में वह मुझे येरूशलेम में भीतरी आंगन के उत्तर के द्वार के प्रवेश स्थल पर ले गया, जहां जलन की भावना उत्तेजित करनेवाली मूर्ति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वहां इस्राएल के परमेश्वर का वैसा ही तेज था, जैसा कि मैदान में दर्शन में देखा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उसने मुझसे कहा, “हे मनुष्य के पुत्र, उत्तर दिशा की ओर देखो.” अतः मैंने दृष्टि की, और वेदी के द्वार के उत्तर में प्रवेश स्थल पर मैंने जलन उपजानेवाली उस मूर्ति को देखा.</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उसने मुझसे कहा, “हे मनुष्य के पुत्र, क्या तुम देख रहे हो कि वे क्या कर रहे हैं—इस्राएली लोग यहां बहुत ही घृणित काम कर रहे हैं, ऐसा काम जो मुझे मेरे पवित्र स्थान से दूर ले जाएगा? पर तुम इनसे भी ज्यादा घृणित काम देखोगे.”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वह मुझे आंगन के प्रवेश स्थल पर ले आया. वहां मैंने देखा कि दीवार में एक छेद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उसने मुझे कहा, “हे मनुष्य के पुत्र, दीवार को फोड़ो.” इसलिये मैंने दीवार को फोड़ा और वहां मुझे एक प्रवेश द्वार दिखाई दिया.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उसने मुझसे कहा, “अंदर जाओ और जो दुष्ट और घृणित कार्य वे यहां कर रहे हैं, उसे देखो.”</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इसलिये मैं अंदर गया, और देखा कि दीवारों पर सब तरफ सब प्रकार के रेंगनेवाले जंतुओं और अशुद्ध पशुओं और इस्राएल के सब मूर्तियों के चित्र बनाए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उनके सामने इस्राएल के सत्तर अगुए खड़े थे, और उनके बीच शापान का पुत्र यात्सानिया खड़ा हुआ था. हर एक व्यक्ति अपने हाथ में धूपदान लिये हुए था, और वहां धूप का सुगंधित धुआं उठ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उसने मुझसे कहा, “हे मनुष्य के पुत्र, क्या तुमने देखा है कि इस्राएल के अगुए अंधेरे में, हर एक अपने मूर्ति की जगह में क्या कर रहे हैं? वे कहते हैं, ‘याहवेह हमें नहीं देखते; याहवेह ने हमारे देश को त्याग दिया है.’ ”</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फिर उसने मुझसे कहा, “तुम उन्हें और भी ज्यादा घृणित काम करते हुए देखोगे.”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वह मुझे याहवेह के भवन के उत्तरी द्वार के प्रवेश स्थल पर ले आया, और मैंने देखा कि वहां स्त्रियां बैठी हुई तम्मुत्स देवता के लिए 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उसने मुझसे कहा, “हे मनुष्य के पुत्र, क्या तुम यह सब देख रहे हो? तुम इससे भी ज्यादा घृणित चीज़ें देखोगे.”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वह मुझे याहवेह के भवन के भीतरी आंगन में ले आया, और वहां मंदिर के प्रवेश द्वार पर, मंडप और वेदी के बीच लगभग पच्चीस पुरुष थे. उनकी पीठ याहवेह के मंदिर की ओर और उनका मुंह पूर्व दिशा की ओर था, और वे पूर्व में सूर्य को दंडवत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उसने मुझसे कहा, “हे मनुष्य के पुत्र, क्या तुमने यह देखा? यहूदिया के लोगों के लिये घृणित काम करना, जिसे वे यहां कर रहे हैं, क्या कोई छोटी बात है? निश्चित रूप से वे देश को हिंसा से भर देते हैं और लगातार मेरे क्रोध को भड़काते हैं. देखो, वे पेड़ की डाली को अपनी नाक पर रखे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इसलिये मैं उनके साथ क्रोध से पेश आऊंगा; मैं उन दया दृष्टि नहीं करूंगा या उन्हें नहीं छोड़ूंगा. चाहे वे आकर मेरे कान में ऊंची आवाज में पुकारें, फिर भी मैं उनकी बात न सुनूंगा.”</w:t>
      </w:r>
      <w:r>
        <w:rPr>
          <w:lang w:val="hi_IN" w:bidi="hi_IN"/>
        </w:rPr>
      </w:r>
      <w:r>
        <w:rPr>
          <w:lang w:val="hi_IN" w:bidi="hi_IN"/>
        </w:rPr>
      </w:r>
    </w:p>
    <w:p>
      <w:pPr/>
      <w:r>
        <w:rPr>
          <w:lang w:val="hi_IN" w:bidi="hi_IN"/>
        </w:rPr>
      </w:r>
    </w:p>
    <w:p>
      <w:pPr>
        <w:pStyle w:val="Heading2"/>
      </w:pPr>
      <w:r>
        <w:rPr>
          <w:lang w:val="hi_IN" w:bidi="hi_IN"/>
        </w:rPr>
        <w:t>Ezekiel 9:1</w:t>
      </w:r>
      <w:r>
        <w:rPr>
          <w:lang w:val="hi_IN" w:bidi="hi_IN"/>
        </w:rPr>
      </w:r>
    </w:p>
    <w:p>
      <w:pPr/>
      <w:r>
        <w:rPr>
          <w:lang w:val="hi_IN" w:bidi="hi_IN"/>
        </w:rPr>
      </w:r>
      <w:r>
        <w:rPr>
          <w:vertAlign w:val="superscript"/>
          <w:lang w:val="hi_IN" w:bidi="hi_IN"/>
        </w:rPr>
        <w:t>1</w:t>
      </w:r>
      <w:r>
        <w:rPr>
          <w:lang w:val="hi_IN" w:bidi="hi_IN"/>
        </w:rPr>
        <w:t xml:space="preserve"> तब मैंने उसे ऊंची आवाज में यह कहते हुए सुना, “उनको मेरे पास लाओ, जिनको शहर के लोगों का न्याय करने के लिये ठहराया गया है, और उनमें से हर एक के हाथ में हथियार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मैंने देखा कि उत्तर की तरफ खुलनेवाले ऊपरी द्वार की दिशा से छः पुरुष चले आ रहे हैं, और उनमें से हर एक के हाथ में एक-एक घातक हथियार है. उनमें से एक व्यक्ति मलमल का कपड़ा पहने हुए था, जिसके बगल में लेखन सामग्री का एक झोला था. वे भीतर आए और कांस्य-वेदी के बाजू में खड़े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करूबों के ऊपर रहनेवाला इस्राएल के परमेश्वर का तेज, वहां से ऊपर उठा और मंदिर के डेवढ़ी में आ गया. तब याहवेह ने मलमल कपड़ा पहने उस व्यक्ति को पुकारा, जिसके बगल में लेखन सामग्री का झोला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उससे कहा, “पूरे येरूशलेम शहर में जाओ और उन सब लोगों के माथे पर एक चिन्ह लगाओ, जो शहर में हो रहे सब घृणित कामों से दुःखी हैं और शोक मनाते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जैसे कि मैंने सुना, उसने दूसरों से कहा, “उसके पीछे-पीछे पूरे शहर में जाओ और बिना दया या सहानुभूति दिखाये लोगों को जान से मारते जाओ.</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बूढ़े, जवान युवक और युवती, मां और बच्‍चे सबको मार डालना, परंतु किसी भी ऐसे व्यक्ति को न छूना, जिसमें चिन्ह लगा हो. मेरे पवित्र स्थान से शुरू करना.” अतः उन्होंने उन बूढ़े लोगों से शुरू किया, जो मंदिर के सामने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उसने उनसे कहा, “मंदिर को अशुद्ध कर देना और मारे गये लोगों से आंगनों को भर देना. जाओ!” अतः वे बाहर निकले और पूरे शहर में लोगों को मारने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वे मार रहे थे और मैं अकेला रह गया, तब मैं मुंह के बल गिरा और चिल्लाकर कहा, “हे परम प्रधान याहवेह, हाय! क्या आप येरूशलेम पर अपने भयंकर कोप में आकर इस्राएल के सब बचे हुओं को नाश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उसने मुझे उत्तर दिया, “इस्राएल और यहूदाह के लोगों का पाप बहुत ही ज्यादा है; सारा देश रक्तपात से और शहर अन्याय से भरा हुआ है. वे कहते हैं, ‘याहवेह ने तो देश को त्याग दिया है; याहवेह नहीं देखते.’</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इसलिये मैं उन पर दया दृष्टि नहीं करूंगा या उन्हें नहीं छोड़ूंगा, पर मैं उनके कामों को उन्हीं पर डाल दूंगा.”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वह व्यक्ति, जो मलमल का कपड़ा पहने अपने बगल में लेखन सामग्री लिये हुए था, वापस आकर कहा, “आपने जैसा आदेश दिया था, मैंने वैसा कर दिया है.”</w:t>
      </w:r>
      <w:r>
        <w:rPr>
          <w:lang w:val="hi_IN" w:bidi="hi_IN"/>
        </w:rPr>
      </w:r>
      <w:r>
        <w:rPr>
          <w:lang w:val="hi_IN" w:bidi="hi_IN"/>
        </w:rPr>
      </w:r>
    </w:p>
    <w:p>
      <w:pPr/>
      <w:r>
        <w:rPr>
          <w:lang w:val="hi_IN" w:bidi="hi_IN"/>
        </w:rPr>
      </w:r>
    </w:p>
    <w:p>
      <w:pPr>
        <w:pStyle w:val="Heading2"/>
      </w:pPr>
      <w:r>
        <w:rPr>
          <w:lang w:val="hi_IN" w:bidi="hi_IN"/>
        </w:rPr>
        <w:t>Ezekiel 10:1</w:t>
      </w:r>
      <w:r>
        <w:rPr>
          <w:lang w:val="hi_IN" w:bidi="hi_IN"/>
        </w:rPr>
      </w:r>
    </w:p>
    <w:p>
      <w:pPr/>
      <w:r>
        <w:rPr>
          <w:lang w:val="hi_IN" w:bidi="hi_IN"/>
        </w:rPr>
      </w:r>
      <w:r>
        <w:rPr>
          <w:vertAlign w:val="superscript"/>
          <w:lang w:val="hi_IN" w:bidi="hi_IN"/>
        </w:rPr>
        <w:t>1</w:t>
      </w:r>
      <w:r>
        <w:rPr>
          <w:lang w:val="hi_IN" w:bidi="hi_IN"/>
        </w:rPr>
        <w:t xml:space="preserve"> मैंने देखा कि करूबों के सिरों के ऊपर जो गुम्बज था, उसके ऊपर मुझे नीलमणि का एक सिंहासन जैसा दिखाई दिया.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 व्यक्ति मलमल का कपड़ा पहने हुए था, उससे याहवेह ने कहा, “करूबों के नीचे चक्कों के बीच में जाओ, और अपने हथेलियों को करूबों के बीच जलते कोयलों से भर लो और उनको शहर के ऊपर बिखेर दो.” और जैसे कि मैंने देखा, वह अंदर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जब वह व्यक्ति अंदर गया, तब करूब मंदिर के दाहिने तरफ खड़े थे, और भीतरी आंगन एक बादल से भर गया.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याहवेह का तेज करूबों के ऊपर से उठा और मंदिर के डेवढ़ी पर आ गया. मंदिर बादल से भरा हुआ था और आंगन याहवेह के तेज के चमक से भरा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करूबों के पंखों की आवाज बाहरी आंगन तक ऐसे सुनाई देती थी, जैसे सर्वशक्तिमान परमेश्वर की आवाज सुनाई देती है, जब वह बोलते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याहवेह ने मलमल के कपड़े पहने हुए व्यक्ति को आज्ञा दी, “करूबों के नीचे चक्कों के बीच से आग ले लो,” तो वह व्यक्ति गया और एक पहिये के बाजू में खड़ा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करूबों में से एक ने अपने बीच की आग की तरफ अपना हाथ बढ़ाया और उसमें से कुछ आग लेकर मलमल के कपड़े पहने व्यक्ति के हाथों में रख दिया, जो उसे लेकर बाहर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(करूबों के पंखों के नीचे मनुष्य के हाथों जैसा कुछ दिखता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मैंने देखा करूबों के बाजू में चार पहिये, हर एक करूब के बाजू में एक पहिया; वे पहिये पुखराज की तरह चमक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उन चारों पहियों की आकृति एक जैसी थी; और ऐसा लगता था, मानो वे एक दूसरे में समाये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वे आगे बढ़ते थे, तो वे चारों दिशाओं में से उस दिशा की ओर जाते थे, जिधर करूबों का मुंह होता था; जब करूब चलते थे, तो पहिये बिना इधर-उधर मुड़े उसी दिशा में जाते थे. करूब बिना इधर-उधर मुड़े उसी दिशा में जाते थे, जिधर उनका मुंह होता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उनकी पीठ, उनके हाथ और उनके पंखों सहित उनका पूरा शरीर पूरी तरह आंखों से भरा हुआ था, और वैसा ही उनके चारों पहिये आंख ही आंख से भरे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मैंने सुना कि उन पहियों को “घूमनेवाले पहिये” कहा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हर एक करूब के चार-चार मुख थे: एक मुख करूब जैसा, दूसरा मनुष्य जैसा, तीसरा सिंह जैसा और चौथा मुख गरुड़ जैसा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करूब ऊपर उठे. ये वही जीवित प्राणी थे, जिन्हें मैंने खेबर नदी के किनारे देखा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जब करूब चलते थे, तो उनके बाजू के पहिये भी चलते थे; और जब करूब भूमि से ऊपर उठने के लिये अपने पंख फैलाते थे, तब पहिये उनकी बाजू नहीं छोड़ते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जब करूब स्थिर रहते थे, तो वे भी स्थिर रहते थे; और जब करूब ऊपर उठते थे, तो वे पहिये भी उनके साथ ऊपर उठते थे, क्योंकि जीवित प्राणियों की आत्मा उनमें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याहवेह का तेज मंदिर की डेवढ़ी के ऊपर से चला गया और करूबों के ऊपर आकर ठहर गया.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जब मैं देख रहा था, तब करूब अपने पंख फैलाकर भूमि से ऊपर उठे, और जब वे गये, तो वे पहिये भी उनके साथ गये. वे याहवेह के भवन के पूर्वी द्वार के प्रवेश स्थल पर रुक गये, और इस्राएल के परमेश्वर का तेज उनके ऊपर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 वही जीवित प्राणी थे, जिन्हें मैंने खेबर नदी के पास इस्राएल के परमेश्वर के नीचे देखा था, और मैं समझ गया कि वे करूब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हर एक के चार-चार मुख और चार-चार पंख थे और उनके पंखों के नीचे मनुष्य के हाथ जैसे कुछ दिखते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उनके मुखों का रूप वैसा ही था, जैसा मैंने खेबर नदी के पास देखा था. हर एक आगे सीधा ही चलता था.</w:t>
      </w:r>
      <w:r>
        <w:rPr>
          <w:lang w:val="hi_IN" w:bidi="hi_IN"/>
        </w:rPr>
      </w:r>
      <w:r>
        <w:rPr>
          <w:lang w:val="hi_IN" w:bidi="hi_IN"/>
        </w:rPr>
      </w:r>
    </w:p>
    <w:p>
      <w:pPr/>
      <w:r>
        <w:rPr>
          <w:lang w:val="hi_IN" w:bidi="hi_IN"/>
        </w:rPr>
      </w:r>
    </w:p>
    <w:p>
      <w:pPr>
        <w:pStyle w:val="Heading2"/>
      </w:pPr>
      <w:r>
        <w:rPr>
          <w:lang w:val="hi_IN" w:bidi="hi_IN"/>
        </w:rPr>
        <w:t>Ezekiel 11:1</w:t>
      </w:r>
      <w:r>
        <w:rPr>
          <w:lang w:val="hi_IN" w:bidi="hi_IN"/>
        </w:rPr>
      </w:r>
    </w:p>
    <w:p>
      <w:pPr/>
      <w:r>
        <w:rPr>
          <w:lang w:val="hi_IN" w:bidi="hi_IN"/>
        </w:rPr>
      </w:r>
      <w:r>
        <w:rPr>
          <w:vertAlign w:val="superscript"/>
          <w:lang w:val="hi_IN" w:bidi="hi_IN"/>
        </w:rPr>
        <w:t>1</w:t>
      </w:r>
      <w:r>
        <w:rPr>
          <w:lang w:val="hi_IN" w:bidi="hi_IN"/>
        </w:rPr>
        <w:t xml:space="preserve"> तब आत्मा मुझे उठाकर याहवेह के भवन के उस द्वार पर ले आया, जिसका मुख पूर्व दिशा की ओर है. मैंने देखा कि वहां द्वार के प्रवेश स्थल पर पच्चीस व्यक्ति थे, और उनके बीच मैंने अज्ज़ूर के पुत्र यात्सानिया और बेनाइयाह के पुत्र पेलातियाह को देखा, जो लोगों के अगुए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याहवेह ने मुझसे कहा, “हे मनुष्य के पुत्र, ये वे लोग हैं, जो इस शहर में बुरे षड़्‍यंत्र रच रहे हैं और बुरी सलाह दे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 कहते हैं, ‘क्या हमारे घर अभी हाल ही में नहीं बने हैं? यह शहर एक बर्तन है और हम इसमें रखे मांस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इसलिये हे मनुष्य के पुत्र, उनके विरुद्ध भविष्यवाणी करो, भविष्यवाणी करो.”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याहवेह का आत्मा मुझ पर आया, और मुझसे यह कहने के लिये कहा: “याहवेह का यह कहना है: हे इस्राएल के अगुओं, तुम यही कह रहे हो, पर मैं जानता हूं कि तुम्हारे मन में क्या चल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तुमने इस शहर में बहुत से लोगों को मार डाला है और इसकी गलियों को लाशों से भर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“इसलिये परम प्रधान याहवेह का यह कहना है: वे शरीर, जिनको तुमने वहां फेंक दिया है, वे मांस हैं और यह शहर एक बर्तन, पर मैं तुमको यहां से निकाल दूंगा.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 तलवार से डरते हो, और तलवार ही प्रयोग मैं तुम्हारे विरुद्ध करूंगा, परम प्रधान याहवेह की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 तुम्हें शहर से बाहर निकाल दूंगा और तुम्हें विदेशियों के हाथ में दे दूंगा और तुम्हें दंड दूंगा.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तुम तलवार से मारे जाओगे, और मैं तुम्हें इस्राएल की सीमाओं पर दंड दूंगा. तब तुम जानोगे कि मैं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 शहर तुम्हारे लिये एक बर्तन न होगा और न ही तुम इसमें के मांस होगे; मैं तुम्हें इस्राएल की सीमाओं पर दंड दूंगा.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तुम जानोगे कि मैं याहवेह हूं, क्योंकि तुमने मेरे नियमों और कानूनों को नहीं माना है, पर तुम अपने चारों तरफ के जातियों के नियमों पर चले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मैं भविष्यवाणी कर ही रहा था कि बेनाइयाह के पुत्र पेलातियाह की मृत्यु हो गई. तब मैं मुंह के बल गिरा और ऊंची आवाज में पुकारकर कहा, “हाय, हे परम प्रधान याहवेह! क्या आप इस्राएल के बचे हुओं को नाश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याहवेह का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 मनुष्य के पुत्र, तुम्हारे साथ के बंधुआ लोगों और दूसरे इस्राएलियों के बारे में येरूशलेम के लोगों ने ये कहा है, ‘वे याहवेह से बहुत दूर हैं; यह देश हमें हमारे संपत्ति के रूप में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“इसलिये यह कहो: ‘परम प्रधान याहवेह का यह कहना है: यद्यपि मैंने उन्हें बहुत दूर के जनताओं के बीच भेजकर विभिन्‍न देशों में बिखेर दिया है, तौभी मैं उनके लिए उन देशों में, जहां वे गये हैं, थोड़े समय के लिये आश्रय-स्थल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“इसलिये उनसे कहो: ‘परम प्रधान याहवेह का यह कहना है: मैं तुम्हें जनताओं के बीच से इकट्ठा करूंगा और मैं तुम्हें उन देशों से वापस लाऊंगा, जहां तुम तितर-बितर किए गये हो, और मैं फिर से तुम्हें इस्राएल देश वापस दे दूंगा.’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 वहां लौट आएंगे और इसमें की सब निकम्मी आकृतियों और घृणित मूर्तियों को हटा देंगे.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 उनके मन को एक कर दूंगा और उनमें एक नई आत्मा डालूंगा; मैं उनसे उनके पत्थर रूपी हृदय को निकाल दूंगा और उन्हें एक मांस का हृदय दूंगा.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वे मेरे नियमों को मानेंगे और ध्यानपूर्वक मेरे कानूनों पर चलेंगे. वे मेरे लोग होंगे और मैं उनका परमेश्वर ठहरूंगा.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पर वे लोग, जिनका हृदय उनकी निकम्मी आकृतियां और घृणित मूर्तियों में ही लगा रहेगा, मैं उनके कामों को उन्हीं के ही सिर पर ले आऊंगा, परम प्रधान याहवेह की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करूबों ने अपने पंख फैलाए, और पहिये उनके बाजू में थे, और इस्राएल के परमेश्वर का तेज उनके ऊपर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याहवेह का तेज शहर के भीतर से ऊपर उठा और शहर के पूर्व में स्थित पर्वत के ऊपर जाकर ठहर गया.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फिर परमेश्वर के आत्मा के द्वारा दिये गये दर्शन में, आत्मा ने मुझे ऊपर उठाया और बाबेल में बंधुओं के पास ले आया. तब वह दर्शन वहीं समाप्‍त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याहवेह ने मुझे दर्शन में जो दिखाया था, वे सब बातें मैंने बंधुओं को बता दी.</w:t>
      </w:r>
      <w:r>
        <w:rPr>
          <w:lang w:val="hi_IN" w:bidi="hi_IN"/>
        </w:rPr>
      </w:r>
      <w:r>
        <w:rPr>
          <w:lang w:val="hi_IN" w:bidi="hi_IN"/>
        </w:rPr>
      </w:r>
    </w:p>
    <w:p>
      <w:pPr/>
      <w:r>
        <w:rPr>
          <w:lang w:val="hi_IN" w:bidi="hi_IN"/>
        </w:rPr>
      </w:r>
    </w:p>
    <w:p>
      <w:pPr>
        <w:pStyle w:val="Heading2"/>
      </w:pPr>
      <w:r>
        <w:rPr>
          <w:lang w:val="hi_IN" w:bidi="hi_IN"/>
        </w:rPr>
        <w:t>Ezekiel 12:1</w:t>
      </w:r>
      <w:r>
        <w:rPr>
          <w:lang w:val="hi_IN" w:bidi="hi_IN"/>
        </w:rPr>
      </w:r>
    </w:p>
    <w:p>
      <w:pPr/>
      <w:r>
        <w:rPr>
          <w:lang w:val="hi_IN" w:bidi="hi_IN"/>
        </w:rPr>
      </w:r>
      <w:r>
        <w:rPr>
          <w:vertAlign w:val="superscript"/>
          <w:lang w:val="hi_IN" w:bidi="hi_IN"/>
        </w:rPr>
        <w:t>1</w:t>
      </w:r>
      <w:r>
        <w:rPr>
          <w:lang w:val="hi_IN" w:bidi="hi_IN"/>
        </w:rPr>
        <w:t xml:space="preserve"> याहवेह का यह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 मनुष्य के पुत्र, तुम विद्रोही लोगों के बीच रह रहे हो. उनकी आंख तो हैं, परंतु देखते नहीं और कान तो हैं, परंतु सुनते नहीं, क्योंकि वे विद्रोही लोग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“इसलिये, हे मनुष्य के पुत्र, बंधुवाई में जाने के लिये अपना सामान बांधो और दिन के समय, उनके देखते में चल पड़ो और जहां तुम हो, वहां से दूसरी जगह चले जाओ. यद्यपि वे विद्रोही लोग हैं, फिर भी, शायद वे समझ जाएं.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दिन के समय, उनके देखते में बंधुवाई के लिये तैयार अपने सामान को बाहर ले आओ. तब शाम के समय, जब वे देख रहे हों, तब ऐसे जाओ जैसे लोग बंधुवाई में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वे देख रहे हों, तो दीवार को फोड़ना और उसमें से अपना सामान बाहर ले जाना.</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उनके देखते ही में सामान को अपने कंधे पर रखना और सूर्यास्त के समय उनको बाहर ले जाना. अपने चेहरे को ढांपे रहना ताकि तुम्हें भूमि दिखाई न दे, क्योंकि मैंने तुम्हें इस्राएलियों के लिए एक चिन्ह ठहराया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मुझे जैसी आज्ञा दी गई, तब मैंने वैसा ही किया. दिन के समय, बंधुवाई के लिये तैयार, मैं अपना सामान बाहर ले आया. तब संध्या के समय, मैंने दीवार को अपने हाथों से फोड़ा. सूर्यास्त के समय, मैं अपना सामान बाहर ले गया, और उनको अपने कंधों पर उठाकर लोगों के देखते में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सुबह याहवेह का यह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 मनुष्य के पुत्र, वे विद्रोही इस्राएली लोग क्या तुमसे नहीं पूछे, ‘तुम क्या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“उनसे कहो, ‘परम प्रधान याहवेह का यह कहना है: इस भविष्यवाणी का संबंध येरूशलेम के राजकुमार और उन सब इस्राएलियों से है, जो वहां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उनसे कहो, ‘मैं तुम्हारे लिये एक चिन्ह हूं.’ “जैसा मैंने किया है, ठीक वैसा ही उनके साथ भी किया जाएगा. ‘वे बंदी के रूप में बंधुवाई में चले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“उनके बीच का राजकुमार शाम के समय अपने सामान को अपने कंधों पर रखकर चला जाएगा, और दीवार में एक बड़ा छेद बनाया जाएगा, ताकि वह उसमें से निकलकर जा सके. वह अपना चेहरा ढांक लेगा ताकि उसे भूमि न दिखे.</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 उसके लिये अपना जाल बिछाऊंगा, और वह मेरे फंदे में फंस जाएगा; मैं उसे कसदियों के देश बाबेल में ले आऊंगा, पर वह इसे देख न सकेगा, और वहां वह मर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 उसके आस-पास के सब लोगों को तितर-बितर कर दूंगा—उसके कर्मचारी और उसकी सब सेना—और नंगी तलवार लेकर मैं उनका पीछा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मैं उन्हें जाति-जाति और देश-देश के बीच तितर-बितर कर दूंगा, तब वे जानेंगे कि मैं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परंतु मैं उनमें से कुछ को तलवार की मार, अकाल और महामारी से बचाऊंगा, ताकि उन जनताओं के बीच, जहां वे जाएं, वहां वे अपने सब घृणित कार्यों को मान लें. तब वे जानेंगे कि मैं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याहवेह का यह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 मनुष्य के पुत्र, कांपते हुए अपना भोजन करना और थरथराते हुए अपना पानी पीना.</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देश के लोगों से कहो: ‘येरूशलेम और इस्राएल देश में रहनेवालों के विषय में परम प्रधान याहवेह का यह कहना है: वे चिंतित मन से अपना भोजन करेंगे और निराश मन से अपना पानी पिएंगे, क्योंकि देश में रहनेवाले सब लोगों की हिंसा के कारण, देश की सब चीज़ें ले 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बसे हुए नगर उजाड़ दिए जाएंगे और देश निर्जन हो जाएगा. तब तुम जानोगे कि मैं याहवेह हूं.’ ”</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याहवेह का यह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“हे मनुष्य के पुत्र, इस्राएल देश में यह क्या कहावत है: ‘दिन बीतते जा रहे हैं और कोई भी दर्शन पूरा नहीं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अतः उनसे कहो, ‘परम प्रधान याहवेह का यह कहना है: मैं इस कहावत का अंत करनेवाला हूं, और वे फिर कभी इस्राएल में इस कहावत का प्रयोग नहीं करेंगे.’ उनसे कहो, ‘वे दिन निकट हैं जब हर एक दर्शन पूरा होगा.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क्योंकि तब इस्राएल के लोगों के बीच कोई झूठा दर्शन और चापलूसीपूर्ण भविष्य की बातें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क्योंकि जो भी बोलूंगा, मैं, याहवेह ही बोलूंगा, और वह बिना देरी के पूरा होगा. क्योंकि हे विद्रोही लोगों, तुम्हारे ही दिनों में, जो कुछ मैं कहता हूं, उसे मैं पूरा करूंगा, यह परम प्रधान याहवेह की घोषणा है.’ ”</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फिर याहवेह का यह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“हे मनुष्य के पुत्र, इस्राएली कह रहे हैं, ‘जो दर्शन वह देख रहा है, वह अब से लेकर बहुत सालों बाद पूरा होगा, और जो भविष्यवाणी वह कर रहा है, वह अब से लेकर बहुत समय बाद की बात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“इसलिये उनसे कहो, ‘परम प्रधान याहवेह का यह कहना है: मेरे कहे गये किसी भी वचन के पूरा होने में और देरी नहीं होगी; जो भी मैं कहता हूं, वह पूरा होगा, यह परम प्रधान याहवेह की घोषणा है.’ ”</w:t>
      </w:r>
      <w:r>
        <w:rPr>
          <w:lang w:val="hi_IN" w:bidi="hi_IN"/>
        </w:rPr>
      </w:r>
      <w:r>
        <w:rPr>
          <w:lang w:val="hi_IN" w:bidi="hi_IN"/>
        </w:rPr>
      </w:r>
    </w:p>
    <w:p>
      <w:pPr/>
      <w:r>
        <w:rPr>
          <w:lang w:val="hi_IN" w:bidi="hi_IN"/>
        </w:rPr>
      </w:r>
    </w:p>
    <w:p>
      <w:pPr>
        <w:pStyle w:val="Heading2"/>
      </w:pPr>
      <w:r>
        <w:rPr>
          <w:lang w:val="hi_IN" w:bidi="hi_IN"/>
        </w:rPr>
        <w:t>Ezekiel 13:1</w:t>
      </w:r>
      <w:r>
        <w:rPr>
          <w:lang w:val="hi_IN" w:bidi="hi_IN"/>
        </w:rPr>
      </w:r>
    </w:p>
    <w:p>
      <w:pPr/>
      <w:r>
        <w:rPr>
          <w:lang w:val="hi_IN" w:bidi="hi_IN"/>
        </w:rPr>
      </w:r>
      <w:r>
        <w:rPr>
          <w:vertAlign w:val="superscript"/>
          <w:lang w:val="hi_IN" w:bidi="hi_IN"/>
        </w:rPr>
        <w:t>1</w:t>
      </w:r>
      <w:r>
        <w:rPr>
          <w:lang w:val="hi_IN" w:bidi="hi_IN"/>
        </w:rPr>
        <w:t xml:space="preserve"> याहवेह का यह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 मनुष्य के पुत्र, इस्राएल के उन भविष्यवक्ताओं के विरुद्ध भविष्यवाणी करो, जो इस समय भविष्यवाणी कर रहे हैं. उनसे कहो जो अपने ही मन से भविष्यवाणी करते हैं: ‘याहवेह का वचन सुनो!</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परम प्रधान याहवेह का यह कहना है: धिक्कार है उन मूर्ख भविष्यवक्ताओं पर, जो अपने ही मन के अनुसार चलते हैं और उन्होंने कुछ नहीं देखा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हे इस्राएल, तुम्हारे भविष्यवक्ता खंडहरों के सियार 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तुम इस्राएल के लोगों के लिये दीवार के दरारों को सुधारने के लिये ऊपर नहीं गए हो ताकि याहवेह के दिन युद्ध में यह मजबूत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उनके दर्शन और उनके भविष्य की बातें झूठी हैं. यद्यपि याहवेह ने उन्हें नहीं भेजा है, फिर भी वे कहते हैं, “याहवेह की यह घोषणा है,” और आशा करते हैं कि याहवेह उनकी भविष्यवाणी को पूरा करे.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 तुमने झूठे दर्शन नहीं देखें और भविष्य की झूठी बातें नहीं कहीं, जब तुमने यह कहा, “याहवेह की यह घोषणा है,” हालाकि मैंने नहीं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 ‘इसलिये परम प्रधान याहवेह का यह कहना है: तुम्हारी झूठी बातों और तुम्हारे झूठे दर्शनों के कारण, मैं तुम्हारे विरुद्ध हूं, परम प्रधान याहवेह की यह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मेरा हाथ उन भविष्यवक्ताओं के विरुद्ध उठेगा, जो झूठे दर्शन देखते तथा भविष्य की झूठी बातें बताते हैं, वे मेरे लोगों के समूह में नहीं होंगे या इस्राएल की सूची में उनका नाम लिखा नहीं जाएगा, और न ही वे इस्राएल देश में प्रवेश कर पाएंगे. तब तुम जानोगे कि मैं परम प्रधान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 ‘क्योंकि वे मेरे लोगों को यह कहकर भटकाते हैं, “सब ठीक है,” जबकि कुछ भी ठीक नहीं होता, और फिर जब एक कमजोर दीवार बनाई जाती है, तो वे उस पर चूना पोत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इसलिये जो इस पर चूना पोत देते हैं, उनसे कहो कि यह गिर जाएगी. मूसलाधार वर्षा होगी, और मैं ओलावृष्टि करूंगा, जो दीवार को गिरा देगी, और भयंकर आंधी चलेगी.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दीवार गिर जाएगी, तो क्या लोग तुमसे यह नहीं पूछेंगे, “तुम जो चूना पोते थे, वह कहां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 ‘इसलिये परम प्रधान याहवेह का यह कहना है: मैं अपने कोप में भयंकर आंधी लाऊंगा, और अपने क्रोध में भयंकर विनाश के साथ ओलावृष्टि और मूसलाधार वर्षा कराऊंगा.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 उस दीवार को तोड़ डालूंगा, जिस पर तुमने चूना पोता है और इसे मिट्टी में मिला दूंगा ताकि इसकी नीव खाली पड़ी रहे. जब यह गिरेगी, तो तुम भी इसके साथ नाश हो जाओगे; और तब तुम जानोगे कि मैं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 प्रकार मेरा कोप उस दीवार पर और उन पर भड़केगा, जिन्होंने उस पर चूना पोत दिया था. तब मैं तुमसे कहूंगा, “दीवार नष्ट हो गई और वैसे ही वे भी नष्ट हो गये, जिन्होंने इस पर चूना पोत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अर्थात् इस्राएल के वे भविष्यवक्ता नष्ट हो गये, जो येरूशलेम के विषय में भविष्यवाणी करते और उसकी शांति का दर्शन देखते थे, जबकि वहां किसी भी प्रकार की शांति नहीं थी, परम प्रधान याहवेह की यह घोषणा है.” ’</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“हे मनुष्य के पुत्र, अब, तुम अपना मुंह अपने लोगों की उन बेटियों के विरुद्ध खोलो, जो अपने ही मन से भविष्यवाणी करती हैं. तुम उनके विरुद्ध भविष्यवाणी करो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कहो, ‘परम प्रधान याहवेह का यह कहना है: धिक्कार है उन स्त्रियों पर, जो अपनी कलाइयों पर जादू की ताबीज़ बांधती और लोगों को फंसाने हेतु अपने सिर के लिये विभिन्‍न लंबाई के घूंघट बनाती हैं. क्या तुम मेरे लोगों के प्राण को खतरे में डालोगी और अपने स्वयं को बचाकर रखोगी?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तुमने मुट्ठी भर जौ और रोटी के कुछ टुकड़ों के लिए मेरे लोगों के बीच मुझे अपवित्र किया है. मेरे वे लोग जो झूठी बातें सुनते हैं, उनसे झूठी बातें करके तुमने उन लोगों को मार डाला है जिन्हें ज़िंदा रहना था और तुमने उनको छोड़ दिया है जिन्हें ज़िंदा नहीं रहना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 ‘इसलिये परम प्रधान याहवेह का यह कहना है: मैं तुम्हारे जादू के उन ताबीज़ों के विरुद्ध हूं जिससे तुम लोगों को चिड़िया की तरह फंसाती हो; मैं तुम्हारे बांह के उन ताबीज़ों को तोड़ डालूंगा; मैं उन लोगों को स्वतंत्र कर दूंगा, जिन्हें तुम चिड़ियों की तरह फंसाती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 तुम्हारे घूंघट को भी फाड़ दूंगा और अपने लोगों को तुम्हारे हाथ से बचाऊंगा, और वे फिर कभी तुम्हारे वश में न होंगे. तब तुम जानोगी कि मैं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क्योंकि तुमने अपनी झूठी बातों से धर्मी लोगों को निराश किया है, जबकि मैं उन पर कोई दुःख तकलीफ़ नहीं लाया, और क्योंकि तुमने दुष्ट लोगों को बुरे काम न छोड़ने के लिये उत्साहित किया है और ऐसा करके उनके प्राण को बचाया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इसलिये अब तुम न तो झूठे दर्शन देख सकोगी और न ही भविष्य की झूठी बातें कह सकोगी. मैं अपने लोगों को तुम्हारे हाथ से बचाऊंगा. और तब तुम जानोगी कि मैं याहवेह हूं.’ ”</w:t>
      </w:r>
      <w:r>
        <w:rPr>
          <w:lang w:val="hi_IN" w:bidi="hi_IN"/>
        </w:rPr>
      </w:r>
      <w:r>
        <w:rPr>
          <w:lang w:val="hi_IN" w:bidi="hi_IN"/>
        </w:rPr>
      </w:r>
    </w:p>
    <w:p>
      <w:pPr/>
      <w:r>
        <w:rPr>
          <w:lang w:val="hi_IN" w:bidi="hi_IN"/>
        </w:rPr>
      </w:r>
    </w:p>
    <w:p>
      <w:pPr>
        <w:pStyle w:val="Heading2"/>
      </w:pPr>
      <w:r>
        <w:rPr>
          <w:lang w:val="hi_IN" w:bidi="hi_IN"/>
        </w:rPr>
        <w:t>Ezekiel 14:1</w:t>
      </w:r>
      <w:r>
        <w:rPr>
          <w:lang w:val="hi_IN" w:bidi="hi_IN"/>
        </w:rPr>
      </w:r>
    </w:p>
    <w:p>
      <w:pPr/>
      <w:r>
        <w:rPr>
          <w:lang w:val="hi_IN" w:bidi="hi_IN"/>
        </w:rPr>
      </w:r>
      <w:r>
        <w:rPr>
          <w:vertAlign w:val="superscript"/>
          <w:lang w:val="hi_IN" w:bidi="hi_IN"/>
        </w:rPr>
        <w:t>1</w:t>
      </w:r>
      <w:r>
        <w:rPr>
          <w:lang w:val="hi_IN" w:bidi="hi_IN"/>
        </w:rPr>
        <w:t xml:space="preserve"> फिर इस्राएल के कुछ अगुए मेरे पास आकर मेरे सामने बैठ गए.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याहवेह का यह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 मनुष्य के पुत्र, ये लोग अपने हृदय में मूर्तियों को बसा रखे हैं और अपने चेहरे के सामने दुष्टता के ठोकर के पत्थर रखे हुए हैं. क्या मैं इन्हें मुझसे जानकारी लेने की अनुमति दूं?</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इसलिये उनसे बात करो और उनसे कहो, ‘परम प्रधान याहवेह का यह कहना है: जब कोई इस्राएली अपने हृदय में मूर्तियों को बसाता है और अपने चेहरे के सामने दुष्टता का ठोकर का पत्थर रखता है और तब वह भविष्यवक्ता के पास जाता है, तो मैं, याहवेह स्वयं उसकी बड़ी मूर्ति पूजा की बातों को ध्यान में रखते हुए उसे उत्तर दूंगा.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 इसलिये ऐसा करूंगा ताकि मैं उन इस्राएली लोगों के हृदय को फिर से अपने तरफ कर सकूं, जो अपनी मूर्तियों के लिये मुझे छोड़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“इसलिये इस्राएल के लोगों से कहो, ‘परम प्रधान याहवेह का यह कहना है: पश्चात्ताप करो! अपने मूर्तियों से दूर होकर अपने सब घृणित कार्यों को छोड़ दो!</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 ‘जब इस्राएलियों में से कोई या कोई विदेशी इस्राएल में रहता है और अपने आपको मुझसे अलग कर लेता है और अपने हृदय में मूर्तियों को बसाता है और अपने चेहरे के सामने दुष्टता का ठोकर का पत्थर रखता है और तब मुझसे जानकरी लेने के लिये भविष्यवक्ता के पास जाता है, तो मैं, याहवेह स्वयं उसको उत्तर दूंगा.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 उसके विरुद्ध अपना मुंह करूंगा और उसे दूसरों के लिये एक चेतावनी और एक कहावत बना दूंगा. मैं उसे अपने लोगों के बीच से हटा दूंगा. तब तुम जानोगे कि मैं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 ‘और यदि भविष्यवक्ता भविष्यवाणी करने के लिये बहकाया जाता है, तो यह जान लो कि मैं, याहवेह ने उस भविष्यवक्ता को बहकाया है, और मैं उसके विरुद्ध अपना हाथ बढ़ाऊंगा और उसे अपने इस्राएली लोगों के बीच में से नाश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उन्हें उनके अपराध का दंड मिलेगा—भविष्यवक्ता भी उतना ही दोषी ठहरेगा जितना कि वह जो उससे सलाह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इस्राएल के लोग मुझसे अलग न होंगे, और न ही वे फिर कभी अपने सब पापों के द्वारा अपने आपको दूषित करेंगे. वे मेरे लोग होंगे, और मैं उनका परमेश्वर होऊंगा, परम प्रधान याहवेह की घोषणा है.’ ”</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याहवेह का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 मनुष्य के पुत्र, यदि कोई देश विश्वासघात करके मेरे विरुद्ध पाप करता है और मैं उसके विरुद्ध अपना हाथ बढ़ाकर उसका भोजन-पानी बंद कर देता हूं और उस पर अकाल भेजकर उसके लोगों और जानवरों को मार डालता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चाहे यदि ये तीन लोग—नोहा, दानिएल और अय्योब भी उनके बीच होते, तो वे अपने धर्मीपन के कारण सिर्फ अपने आपको ही बचा पाते, परम प्रधान याहवेह की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 यदि मैं उस देश में जंगली जानवरों को भेजूं और वे उसे निर्जन कर देते हैं और वह देश उजड़ जाए ताकि जंगली जानवरों के कारण उस देश में से होकर कोई न जाए,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 परम प्रधान याहवेह की घोषणा है कि मैं अपने जीवन की शपथ खाकर कहता हूं, चाहे यदि ये तीनों व्यक्ति भी वहां होते, तो वे अपने खुद के बेटे-बेटियों को भी बचा न पाते. वे अकेले ही बचते, पर देश उजाड़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 यदि मैं उस देश के विरुद्ध तलवार उठाऊं और ये कहूं, ‘पूरे देश में तलवार चले,’ और मैं उस देश के लोगों और उनके जानवरों को मार डालूं,</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 मैं अपने जीवन की शपथ खाकर कहता हूं, परम प्रधान याहवेह की घोषणा है, चाहे यदि ये तीनों व्यक्ति भी वहां होते, वे अपने खुद के बेटे-बेटियों को भी बचा न पाते. वे अकेले ही बचते.</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 यदि मैं उस देश में महामारी भेजूं और उस देश के लोगों और उनके जानवरों को मारते हुए रक्तपात के द्वारा उस पर अपना कोप प्रगट करूं,</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 मैं अपने जीवन की शपथ खाकर कहता हूं, परम प्रधान याहवेह की घोषणा है, चाहे यदि नोहा, दानिएल तथा अय्योब भी वहां होते, तो वे न तो अपने बेटे को बचा पाते और न ही अपनी बेटी को. वे अपने धर्मीपन के कारण सिर्फ अपने आपको बचा पाते.</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“क्योंकि परम प्रधान याहवेह का यह कहना है: कितनी दयनीय स्थिति होगी जब मैं येरूशलेम पर ये चार प्रकार के दंड लाऊंगा—तलवार, अकाल, जंगली जानवर और महामारी, ताकि इसके लोग और उनके जानवर मारे जाएं!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फिर भी कुछ लोग जीवित रहेंगे—बेटे और बेटियां, जिन्हें यहां से बाहर लाया जाएगा. वे तुम्हारे पास आएंगे, और जब तुम उनके आचरण एवं उनके कार्यों को देखोगे, तो तुम्हें उस विपत्ति के बारे में सांत्वना मिलेगी जिसे मैंने येरूशलेम पर लाया है—हर एक विपत्ति जिसे मैंने इस पर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तुम्हें सांत्वना मिलेगी जब तुम उनके आचरण और उनके कार्यों को देखोगे, क्योंकि तब तुम जानोगे कि येरूशलेम में मैंने जो कुछ किया है, वह बिना कारण के नहीं किया है, परम प्रधान याहवेह की घोषणा है.”</w:t>
      </w:r>
      <w:r>
        <w:rPr>
          <w:lang w:val="hi_IN" w:bidi="hi_IN"/>
        </w:rPr>
      </w:r>
      <w:r>
        <w:rPr>
          <w:lang w:val="hi_IN" w:bidi="hi_IN"/>
        </w:rPr>
      </w:r>
    </w:p>
    <w:p>
      <w:pPr/>
      <w:r>
        <w:rPr>
          <w:lang w:val="hi_IN" w:bidi="hi_IN"/>
        </w:rPr>
      </w:r>
    </w:p>
    <w:p>
      <w:pPr>
        <w:pStyle w:val="Heading2"/>
      </w:pPr>
      <w:r>
        <w:rPr>
          <w:lang w:val="hi_IN" w:bidi="hi_IN"/>
        </w:rPr>
        <w:t>Ezekiel 15:1</w:t>
      </w:r>
      <w:r>
        <w:rPr>
          <w:lang w:val="hi_IN" w:bidi="hi_IN"/>
        </w:rPr>
      </w:r>
    </w:p>
    <w:p>
      <w:pPr/>
      <w:r>
        <w:rPr>
          <w:lang w:val="hi_IN" w:bidi="hi_IN"/>
        </w:rPr>
      </w:r>
      <w:r>
        <w:rPr>
          <w:vertAlign w:val="superscript"/>
          <w:lang w:val="hi_IN" w:bidi="hi_IN"/>
        </w:rPr>
        <w:t>1</w:t>
      </w:r>
      <w:r>
        <w:rPr>
          <w:lang w:val="hi_IN" w:bidi="hi_IN"/>
        </w:rPr>
        <w:t xml:space="preserve"> याहवेह का यह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 मनुष्य के पुत्र, एक अंगूर की लता की लकड़ी बंजर भूमि के किसी पेड़ की शाखा से किस प्रकार भिन्‍न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 कभी इसकी लकड़ी को लेकर कोई उपयोगी चीज़ बनाई गई है? क्या लोग वस्तुओं को टांगने के लिये इससे खूंटी बनाते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जब इसे आग में ईंधन के रूप में डाला जाता है और इसके दोनों छोर आग से जल जाते हैं और बीच का भाग झुलस जाता है, तब क्या वह किसी काम का रह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यह अपने पूरे आकार में थी, तब यह किसी काम की न थी, तो फिर तब इसकी क्या उपयोगिता हो सकती है जब यह आग में जल गई और झुलस गई?</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“इसलिये परम प्रधान याहवेह का यह कहना है: जैसा कि मैंने अंगूर की लता की लकड़ी को बंजर भूमि के पेड़ों के बीच आग के लिये ईंधन के रूप में दिया है, वैसा ही मैं येरूशलेम में रहनेवालों के साथ व्यवहार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 अपना मुंह उनके विरुद्ध करूंगा. यद्यपि वे आग से बचकर निकल आये हैं, फिर भी आग ही उन्हें जलाकर नष्ट कर देगी. और जब मैं अपना मुंह उनके विरुद्ध करूंगा, तब तुम जानोगे कि मैं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 देश को उजाड़ दूंगा, क्योंकि उन्होंने विश्वासघात किया है, यह परम प्रधान याहवेह की घोषणा है.”</w:t>
      </w:r>
      <w:r>
        <w:rPr>
          <w:lang w:val="hi_IN" w:bidi="hi_IN"/>
        </w:rPr>
      </w:r>
      <w:r>
        <w:rPr>
          <w:lang w:val="hi_IN" w:bidi="hi_IN"/>
        </w:rPr>
      </w:r>
    </w:p>
    <w:p>
      <w:pPr/>
      <w:r>
        <w:rPr>
          <w:lang w:val="hi_IN" w:bidi="hi_IN"/>
        </w:rPr>
      </w:r>
    </w:p>
    <w:p>
      <w:pPr>
        <w:pStyle w:val="Heading2"/>
      </w:pPr>
      <w:r>
        <w:rPr>
          <w:lang w:val="hi_IN" w:bidi="hi_IN"/>
        </w:rPr>
        <w:t>Ezekiel 16:1</w:t>
      </w:r>
      <w:r>
        <w:rPr>
          <w:lang w:val="hi_IN" w:bidi="hi_IN"/>
        </w:rPr>
      </w:r>
    </w:p>
    <w:p>
      <w:pPr/>
      <w:r>
        <w:rPr>
          <w:lang w:val="hi_IN" w:bidi="hi_IN"/>
        </w:rPr>
      </w:r>
      <w:r>
        <w:rPr>
          <w:vertAlign w:val="superscript"/>
          <w:lang w:val="hi_IN" w:bidi="hi_IN"/>
        </w:rPr>
        <w:t>1</w:t>
      </w:r>
      <w:r>
        <w:rPr>
          <w:lang w:val="hi_IN" w:bidi="hi_IN"/>
        </w:rPr>
        <w:t xml:space="preserve"> याहवेह का यह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 मनुष्य के पुत्र, येरूशलेम का उसके घृणित कार्यों के लिये विरोध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कहो, ‘परम प्रधान याहवेह का येरूशलेम से यह कहना है: तुम्हारे पुरखे और तुम्हारा जन्म कनानियों के देश में हुआ; तुम्हारा पिता एक अमोरी और तुम्हारी मां एक हित्ती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तुम्हारे जन्म के समय न तो तुम्हारी नाभिनाड़ी काटी गई, और न ही तुम्हें पानी से नहलाकर साफ किया गया, न तो तुम्हें नमक से रगड़ा गया था, और न ही तुम्हें कपड़ों में लपेटा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तुम्हारे लिये इनमें से कोई भी काम करने हेतु किसी ने भी तुम पर दया दृष्टि नहीं की, या सहानुभूति नहीं दिखाई. बल्कि तुम्हें बाहर खुले मैदान में फेंक दिया गया, क्योंकि जन्म के दिन से ही तुम्हें तुच्छ समझा गया.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 ‘तब मैं वहां से होकर गुजरा और तुम्हें अपने खून में लोटते हुए देखा, और जैसे कि तुम अपने खून में लेटी थी, मैंने तुमसे कहा, “जीवित रहो!”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मैंने तुम्हें खेत के एक पौधे की तरह बढ़ाया. तुम बढ़ती गई और विकसित हुई और यौवन अवस्था में आई. तुम्हारे स्तन विकसित हुए और तुम्हारे बाल लंबे हो गए, फिर भी तुम बिलकुल निवस्त्र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 ‘बाद में, मैं वहां से होकर गुजरा, और मैंने देखा कि तुम प्रेम करने लायक बड़ी हो चुकी थी, अतः मैंने अपने कपड़े का कोना तुम्हारे ऊपर फैला दिया और तुम्हारे नंगे शरीर को ढांप दिया. तब मैंने तुमसे सत्यनिष्ठा से शपथ खाई और तुम्हारे साथ एक वाचा बांधी, और तुम मेरी हो गई, परम प्रधान याहवेह की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 ‘तब मैंने तुम्हें पानी से नहलाया और तुम पर लगे खून को धोया तथा तुम्हारे शरीर पर तेल लगाया.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मैंने तुम्हें कसीदा काढ़े वस्त्र पहनाया और तुम्हारे पांवों पर उच्च दर्जे के चमड़े की जूतियां पहनाई. मैंने तुम्हें सुंदर मलमल के कपड़े पहनाए और तुम्हें कीमती कपड़े ओढ़ाए.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मैंने गहनों से तुम्हारा श्रृंगार किया: मैंने तुम्हारे हाथों में कंगन डाला और तुम्हारे गले में हार पहनाया,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मैंने तुम्हारी नाक में नथनी, कानों में बालियां और तुम्हारे सिर पर एक सुंदर मुकुट पहनाया.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 प्रकार सोने और चांदी से तुम्हारा श्रृंगार किया गया; तुम्हारे कपड़े सुंदर मलमल, मंहगे बुनावट और कसीदा किए हुए थे. तुम्हारे भोजन में शहद, जैतून तेल और सबसे अच्छा आटा था. तुम बहुत सुंदर हो गई और रानी बनने के योग्य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तुम्हारी सुंदरता के कारण तुम्हारी प्रसिद्धि जाति-जाति के लोगों में फैल गई, क्योंकि मैंने तुम्हें जो शोभा दी, उसने तुम्हारी सुंदरता को परिपूर्ण कर दिया, परम प्रधान याहवेह की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 ‘परंतु तुमने अपनी सुंदरता पर भरोसा किया और अपनी प्रसिद्धि का उपयोग एक वेश्या बनने में किया. जो भी तुम्हारे पास से होकर गुजरा, तुमने उस पर बहुत कृपा दिखाई, और तुम्हारी सुंदरता ने उसे मोह लिया.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तुमने अपने कुछ कपड़ों को लेकर भड़कीले ऊंचे स्थान बनाए, और वहां तुम वेश्यावृत्ति करती रही. तुम उसके पास गई, और उसने तुम्हारी सुंदरता पर अधिकार कर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तुमने मेरे दिये हुए उन सुंदर गहनों को भी लिया, जो सोने और चांदी से बने थे, और तुमने अपने लिए पुरुष-मूर्तियां बना लीं और उन मूर्तियों के साथ व्यभिचार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तुमने अपने कसीदा किए हुए कपड़े लेकर उनको पहनाए, और तुमने मेरा तेल और धूप उनको चढ़ाए.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वह भोजन भी जो मैंने तुमको तुम्हारे खाने के लिये दिया था—आटा, जैतून तेल और शहद—तुमने इसे उनके सामने एक सुगंधित धूप के रूप में चढ़ाया. ऐसा ही हुआ है, परम प्रधान याहवेह की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 ‘और तुमने अपने उन बेटे और बेटियों को लिया, जिन्हें तुमने मेरे लिए पैदा किए थे, और उन्हें उन मूर्तियों के लिये भोजन के रूप में चढ़ा दिया. क्या तुम्हारी वेश्यावृत्ति पर्याप्‍त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तुमने मेरे बच्चों का वध किया और उन्हें इन मूर्तियों को चढ़ा दिया.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अपने इन सब घृणित कार्यों और वेश्यावृत्ति के बीच, तुमने अपने बचपन के उन दिनों को भूला दिया, जब तुम नंगी और खुली अपने खून में लेट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 ‘धिक्कार! धिक्कार है तुम पर, परम प्रधान याहवेह की घोषणा है. अपनी सब दुष्टताओं के अलावा,</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तुमने अपने लिये एक टीला बना लिया है और हर एक चौक पर अपने लिए एक ऊंचा पूजा-स्थल बनाया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हर एक गली के कोने पर तुमने ऊंचे पूजा-स्थल बना लिए हैं और वहां से गुज़रने वाले लोगों के सामने बढ़ती दुराचार प्रवृत्ति के साथ अपने पैरों को फैलाकर अपनी सुंदरता का अपमान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तुमने बड़े जननांगों वाले मिस्री और अपने पड़ोसियों से व्यभिचार किया है, और अपनी बढ़ती दुराचार प्रवृत्ति से तुमने मेरे क्रोध को भड़काया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इसलिये मैंने अपना हाथ तुम्हारे विरुद्ध उठाया है और तुम्हारे क्षेत्र को घटा दिया है, मैंने तुम्हें तुम्हारे शत्रुओं की कृपा पर छोड़ दिया है, अर्थात् फिलिस्तीनियों की पुत्रियों की कृपा पर, जिन्हें तुम्हारे व्यभिचारी आचरण के कारण धक्का लगा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तुमने अश्शूरियों के साथ भी व्यभिचार किया है, क्योंकि तुम्हें संतोष ही नहीं होता था; और उसके बाद भी तुम संतुष्ट न हुई</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तब तुमने अपने दुराचार प्रवृत्ति को बढ़ाकर उसमें बाबेल देश को भी शामिल कर लिया, जो व्यापारियों का एक देश है, पर इससे भी तुम्हें संतोष न हुआ.</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 ‘जब तुम इस प्रकार एक निर्लज्ज वेश्या की तरह काम करती हो, तो मैं क्रोध से भर जाता हूं, परम प्रधान याहवेह की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जब तुमने हर गली के कोने पर अपना टीला बनाया है और हर चौक में अपना ऊंचा पूजा-स्थल बनाया है, तो तुम एक वेश्या की तरह ठहरी, क्योंकि तुमने दिये गये रकम का असम्मान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 ‘तुम व्यभिचारी पत्नी हो! तुम अपने स्वयं के पति के बदले अजनबियों को ज्यादा पसंद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सब वेश्याएं उपहार लेती हैं, परंतु तुम अपने सब प्रेमियों को उपहार देती हो, कि वे हर जगह से तुम्हारे अवैध चाहत के लिये आएं.</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इस प्रकार तुम्हारी वेश्यावृत्ति दूसरों की वेश्यावृत्ति का उलटा है; तुम्हारी चाहत के लिये तुम्हारे पीछे कोई नहीं भागता. तुम बिलकुल उलटा हो, क्योंकि तुम दाम (पैसा) देती हो और तुम्हें कुछ नहीं दिया जाता.</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 ‘इसलिये, हे वेश्या, याहवेह की बात सुनो!</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परम प्रधान याहवेह का यह कहना है: क्योंकि तुमने अपनी वासना को उंडेला है और अपने कामुक प्रवृत्ति में अपने प्रेमियों को अपने नंगे देह को दिखाया है, और तुम्हारे सब घृणित मूर्तियों के कारण, और क्योंकि तुमने उन मूर्तियों को अपने बच्चों का खून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इसलिये मैं तुम्हारे उन सब प्रेमियों को इकट्ठा करनेवाला हूं, जिनके साथ तुम्हें खुशी मिली है, जिनसे तुमने प्रेम किया है, साथ ही साथ जिनसे तुमने घृणा किया है. मैं उन्हें चारों तरफ से तुम्हारे विरुद्ध इकट्ठा करूंगा और उनके सामने तुम्हारे कपड़े उतारूंगा और वे तुम्हें पूरी तरह नंगी देखेंगे.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मैं तुम्हें उन स्त्रियों का दंड दूंगा जो व्यभिचार करती हैं और जो खून बहाती हैं; मैं अपने कोप और ईर्ष्या के क्रोध से तुमसे खून का बदला लूंगा.</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तब मैं तुम्हें तुम्हारे प्रेमियों के हाथों में सौंप दूंगा, और वे तुम्हारे पूजा के टीलों को तोड़कर गिरा देंगे और तुम्हारे ऊंचे पूजा स्थलों को नष्ट कर देंगे. वे तुम्हारे कपड़े उतार लेंगे और तुम्हारे अच्छे गहने आभूषण लूट लेंगे और तुम्हें बिलकुल नंगी छोड़ देंगे.</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वे तुम्हारे विरुद्ध एक उपद्रवी भीड़ ले आएंगे, जो तुम पर पत्थरवाह करेंगे और तुम्हें अपनी तलवारों से टुकड़े-टुकड़े कर डालेंगे.</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वे तुम्हारे घरों को जला देंगे और बहुत सी स्त्रियों के देखते में तुम्हें दंड देंगे. मैं तुम्हारे वेश्यावृत्ति को बंद कर दूंगा, और तुम अपने प्रेमियों को दाम नहीं दोगी.</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तब तुम्हारे विरुद्ध मेरा कोप ठंडा पड़ जाएगा और तुम्हारे ऊपर से मेरी ईर्ष्या का क्रोध जाता रहेगा; मैं शांत हो जाऊंगा और फिर गुस्सा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 ‘क्योंकि तुमने अपनी जवानी के दिनों को याद नहीं रखा, पर इन सब कामों के द्वारा मुझे नाराज किया; इसलिये जो कुछ तुमने किया है, निश्चित रूप से उन बातों को मैं तुम्हारे ही सिर पर ले आऊंगा, परम प्रधान याहवेह की घोषणा है. अपने सब दूसरे घृणित कामों के अलावा क्या तुमने अश्लीलता भी नहीं की?</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 ‘हर एक व्यक्ति, जो कहावतों का प्रयोग करता है, वह तुम्हारे बारे में इस कहावत का प्रयोग करेगा: “जैसी मां, वैसी बेटी.”</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तुम अपनी मां की सही बेटी हो, जिसने अपने पति और अपने बच्चों को तुच्छ जाना; और तुम अपनी बहनों की सही बहन हो, जिन्होंने अपने पतियों और बच्चों को तुच्छ जाना. तुम्हारी माता एक हित्ती और तुम्हारे पिता एक अमोरी थे.</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शमरिया तुम्हारी बड़ी बहन थी, जो अपनी बेटियों के साथ तुम्हारे उत्तर की ओर रहती थी; और तुम्हारी छोटी बहन सोदोम है, जो अपनी बेटियों के साथ तुम्हारे दक्षिण की ओर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तुमने न सिर्फ उनके पद-चिन्हों पर चलकर उनके घृणित कामों की नकल की, पर जल्दी ही तुम अपने सब कामों में उनसे भी ज्यादा भ्रष्‍ट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परम प्रधान याहवेह की घोषणा है, मैं अपने जीवन की शपथ खाकर कहता हूं, तुम्हारी बहन सोदोम तथा उसकी बेटियों ने ऐसा घृणित काम कभी नहीं किया, जैसा कि तुमने और तुम्हारी बेटियों 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 ‘तुम्हारी बहन सोदोम का पाप यह था: वह और उसकी बेटियां घमंडी, ज्यादा खानेवाली और निश्चिंत जीवन जीनेवाली थी; वे गरीबों और ज़रूरतमंदों की सहायता नहीं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वे घमंड से भरी थी और उन्होंने मेरे सामने घृणित कार्य किया. इसलिये मैंने उन्हें दूर कर दिया जैसे कि तुमने देखा है.</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शमरिया ने तुमसे आधे भी पाप नहीं किए हैं. तुमने उनसे ज्यादा घृणित काम किए हैं, और तुम्हारे द्वारा किए गये इन सब कामों के द्वारा तुम्हारी बहनें धार्मिक दिखाई दे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अपने कलंक का बोझ उठाती रहो, क्योंकि तुमने ही अपनी बहनों के कुछ न्याय-प्रक्रिया को साफ किया है. क्योंकि तुम्हारे पाप उनके पापों से ज्यादा नीच प्रकृति के थे, वे तुमसे ज्यादा धर्मी जान पड़ती हैं. इसलिये लज्जित हो और अपने कलंक का भार उठाओ, क्योंकि तुलना में तुम्हारी बहनें धर्मी जान पड़ती हैं.</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 ‘फिर भी, मैं सोदोम और उसकी बेटियों के जीवन, शमरिया और उसकी बेटियों के जीवन, और साथ में तुम्हारे जीवन को भी बदलूंगा,</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ताकि तुम अपने कलंक का बोझ उठा सको और उनको सांत्वना देकर जो काम तुमने किया है, उससे लज्जित हो.</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और तुम्हारी बहनें, सोदोम और उसकी बेटियां, और शमरिया और उसकी बेटियां अपने पहले की स्थिति में लौट जाएंगी; और तुम और तुम्हारी बेटियां भी अपने पहले की स्थिति में लौट आएंगी.</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अपने अहंकार के दिनों में, जब तुम्हारी दुष्टता प्रगट नहीं हुई थी, तब तुम अपनी बहन सोदोम का नाम तक लेना नहीं चाहती थी.</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उसी तरह, अब तुम एदोम की बेटियों और उसके सब पड़ोसियों और फिलिस्तीनियों की बेटियों—अपने चारों तरफ के लोगों के द्वारा तुच्छ समझी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58</w:t>
      </w:r>
      <w:r>
        <w:rPr>
          <w:lang w:val="hi_IN" w:bidi="hi_IN"/>
        </w:rPr>
        <w:t xml:space="preserve"> तुम्हें अपनी नीचता और घृणित कार्यों का प्रतिफल मिलेगा, याहवेह की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59</w:t>
      </w:r>
      <w:r>
        <w:rPr>
          <w:lang w:val="hi_IN" w:bidi="hi_IN"/>
        </w:rPr>
        <w:t xml:space="preserve"> “ ‘परम प्रधान याहवेह का यह कहना है: मैं तुम्हारे साथ वैसा ही व्यवहार करूंगा, जैसा तुमने किया है, क्योंकि तुमने वाचा को तोड़ने के द्वारा मेरी सौगंध को तुच्छ समझा है.</w:t>
      </w:r>
      <w:r>
        <w:rPr>
          <w:lang w:val="hi_IN" w:bidi="hi_IN"/>
        </w:rPr>
      </w:r>
      <w:r>
        <w:rPr>
          <w:lang w:val="hi_IN" w:bidi="hi_IN"/>
        </w:rPr>
      </w:r>
    </w:p>
    <w:p>
      <w:pPr/>
      <w:r>
        <w:rPr>
          <w:lang w:val="hi_IN" w:bidi="hi_IN"/>
        </w:rPr>
      </w:r>
    </w:p>
    <w:p>
      <w:pPr/>
      <w:r>
        <w:rPr>
          <w:lang w:val="hi_IN" w:bidi="hi_IN"/>
        </w:rPr>
      </w:r>
      <w:r>
        <w:rPr>
          <w:vertAlign w:val="superscript"/>
          <w:lang w:val="hi_IN" w:bidi="hi_IN"/>
        </w:rPr>
        <w:t>60</w:t>
      </w:r>
      <w:r>
        <w:rPr>
          <w:lang w:val="hi_IN" w:bidi="hi_IN"/>
        </w:rPr>
        <w:t xml:space="preserve"> तौभी, मैं उस वाचा को याद रखूंगा, जिसे मैंने तुम्हारे साथ तुम्हारे जवानी के दिनों में बांधी थी, और मैं तुम्हारे साथ सदाकाल तक बने रहनेवाली एक वाचा बांधूंगा.</w:t>
      </w:r>
      <w:r>
        <w:rPr>
          <w:lang w:val="hi_IN" w:bidi="hi_IN"/>
        </w:rPr>
      </w:r>
      <w:r>
        <w:rPr>
          <w:lang w:val="hi_IN" w:bidi="hi_IN"/>
        </w:rPr>
      </w:r>
    </w:p>
    <w:p>
      <w:pPr/>
      <w:r>
        <w:rPr>
          <w:lang w:val="hi_IN" w:bidi="hi_IN"/>
        </w:rPr>
      </w:r>
    </w:p>
    <w:p>
      <w:pPr/>
      <w:r>
        <w:rPr>
          <w:lang w:val="hi_IN" w:bidi="hi_IN"/>
        </w:rPr>
      </w:r>
      <w:r>
        <w:rPr>
          <w:vertAlign w:val="superscript"/>
          <w:lang w:val="hi_IN" w:bidi="hi_IN"/>
        </w:rPr>
        <w:t>61</w:t>
      </w:r>
      <w:r>
        <w:rPr>
          <w:lang w:val="hi_IN" w:bidi="hi_IN"/>
        </w:rPr>
        <w:t xml:space="preserve"> तब तुम अपने चालचलन को याद करके लज्जित होगी, जब तुम अपनी बड़ी और छोटी बहनों से मिलोगी. मैं उन्हें तुमको तुम्हारी बेटियों के रूप में दूंगा, परंतु यह तुम्हारे साथ बांधी गई वाचा के आधार पर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62</w:t>
      </w:r>
      <w:r>
        <w:rPr>
          <w:lang w:val="hi_IN" w:bidi="hi_IN"/>
        </w:rPr>
        <w:t xml:space="preserve"> इस प्रकार मैं तुम्हारे साथ अपनी वाचा बांधूंगा, और तुम जानोगे कि मैं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63</w:t>
      </w:r>
      <w:r>
        <w:rPr>
          <w:lang w:val="hi_IN" w:bidi="hi_IN"/>
        </w:rPr>
        <w:t xml:space="preserve"> तब, जब मैं तुम्हारे किए गये सब गलत कार्यों को क्षमा करूंगा, तब तुम याद करोगी और लज्जित होंगी और अपमानित होने के कारण फिर कभी अपना मुंह नहीं खोलोगी, यह परम प्रधान याहवेह की घोषणा है.’ ”</w:t>
      </w:r>
      <w:r>
        <w:rPr>
          <w:lang w:val="hi_IN" w:bidi="hi_IN"/>
        </w:rPr>
      </w:r>
      <w:r>
        <w:rPr>
          <w:lang w:val="hi_IN" w:bidi="hi_IN"/>
        </w:rPr>
      </w:r>
    </w:p>
    <w:p>
      <w:pPr/>
      <w:r>
        <w:rPr>
          <w:lang w:val="hi_IN" w:bidi="hi_IN"/>
        </w:rPr>
      </w:r>
    </w:p>
    <w:p>
      <w:pPr>
        <w:pStyle w:val="Heading2"/>
      </w:pPr>
      <w:r>
        <w:rPr>
          <w:lang w:val="hi_IN" w:bidi="hi_IN"/>
        </w:rPr>
        <w:t>Ezekiel 17:1</w:t>
      </w:r>
      <w:r>
        <w:rPr>
          <w:lang w:val="hi_IN" w:bidi="hi_IN"/>
        </w:rPr>
      </w:r>
    </w:p>
    <w:p>
      <w:pPr/>
      <w:r>
        <w:rPr>
          <w:lang w:val="hi_IN" w:bidi="hi_IN"/>
        </w:rPr>
      </w:r>
      <w:r>
        <w:rPr>
          <w:vertAlign w:val="superscript"/>
          <w:lang w:val="hi_IN" w:bidi="hi_IN"/>
        </w:rPr>
        <w:t>1</w:t>
      </w:r>
      <w:r>
        <w:rPr>
          <w:lang w:val="hi_IN" w:bidi="hi_IN"/>
        </w:rPr>
        <w:t xml:space="preserve"> याहवेह का यह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 मनुष्य के पुत्र, एक पहेली बनाओ और इसे इस्राएलियों को एक दृष्टांत के रूप में सुनाओ.</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उनसे कहो, ‘परम प्रधान याहवेह का यह कहना है: एक बड़ा गरुड़ लबानोन में आया, जिसके शक्तिशाली डैने और लंबे पंख थे और उसके पूरे पंख विभिन्‍न रंगों के थे. उसने देवदार के पेड़ की चोटी के शाखा को पकड़कर.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उसने सबसे ऊपर की कोमल शाखा को तोड़ लिया और उसे व्यापारियों के एक देश में ले गया, और उसने उसे वहां एक व्यापारियों के शहर में रोप दिया.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 ‘उसने देश के छोटे पौधों में से एक पौधा लेकर उसे उपजाऊ भूमि में लगा दिया. उसने उसे एक बहुत पानी वाले जगह में एक सरई की तरह लगाया,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वह बढ़ने लगा और फैलकर अंगूर की एक लता हो गया. उसकी डालियां उसकी ओर झुकी, पर उसकी जड़ें उसके नीचे में ही रहीं. वह अंगूर की एक लता हो गई और उसमें से डालियां निकलीं और ये डालियां पत्तियों से भर गईं.</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 ‘पर वहां एक और बड़ा गरुड़ था जिसके शक्तिशाली डैने थे और वह पंखों से भरा हुआ था. अब अंगूर की लता, जहां वह लगायी गई थी, वहां से उसकी जड़ें उस दूसरे गरुड़ की ओर बढ़ने लगीं और उसकी डालियां पानी के लिये उसकी तरफ फैलने लगीं.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उस लता को अच्छी भूमि पर बहुत पानी वाले जगह में लगाया गया था ताकि उसमें डालियां निकलें; उसमें फल लगें और वह एक बहुत बढ़िया अंगूर की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“उनसे कहो, ‘परम प्रधान याहवेह का यह कहना है: क्या यह बढ़ेगा? क्या इसे उखाड़कर इसके फलों को गिरा दिया नहीं जाएगा ताकि यह सूख जाए? इसकी सब नई अंकुरित पत्तियां सूख जाएंगी. इसे इसके जड़ से उखाड़ने के लिये किसी मजबूत हाथ या बहुत से लोगों की ज़रूरत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 लगाया गया है, पर क्या यह बढ़ेगा? क्या यह पूरी तरह सूख नहीं जाएगी जब इस पर पूर्वी हवा चलेगी? यह उसी भूमि में ही सूख जाएगी, जहां यह उगी थी.’ ”</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याहवेह का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“इन विद्रोही लोगों से कहो, ‘क्या तुम इन बातों का अर्थ नहीं समझते?’ उनसे कहो: ‘बाबेल का राजा येरूशलेम गया और उसके राजा और उसके प्रभावशाली लोगों को अपने साथ वापस बाबेल ले आया.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उसने राजपरिवार के एक सदस्य को लिया और उसे सौगंध दिलाकर उससे एक संधि की. वह अपने साथ देश के मुख्य लोगों को भी ले गया,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ताकि वह राज्य कमजोर हो जाए और फिर उन्‍नति न कर सके, पर सिर्फ उसके द्वारा किए गये संधि पर चलने से बचा रहे.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परंतु उस राज्य के राजा ने अपने दूतों को घोड़े और एक बड़ी सेना लाने के लिये मिस्र देश भेजा और इस प्रकार उसने बाबेल के राजा से विद्रोह किया. क्या वह सफल होगा? क्या वह, जो ऐसा काम करता है, बच निकलेगा? क्या वह संधि को तोड़कर भी बच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 ‘मेरे जीवन की सौगंध, परम प्रधान याहवेह की घोषणा है, वह उस राजा के देश बाबेल में मरेगा, जिसने उसे सिंहासन पर बैठाया, जिसकी शपथ को उसने तुच्छ जाना और जिसके संधि को उसने तोड़ा.</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जब ढलानें बनायी जाएंगी और लोगों को मारने के लिये घेराबंदी का काम किया जाएगा, तो फ़रोह, उसकी बड़ी सेना और उसका बड़ा उपद्रवी झुंड भी युद्ध में उसके कोई काम न आएगा.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उसने वाचा को तोड़ने के द्वारा शपथ को तुच्छ जाना. क्योंकि उसने अपने हाथ को गिरवी रखा और फिर भी ये सब काम किया, इसलिये वह बच नहीं पाएगा.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 ‘इसलिये परम प्रधान याहवेह का यह कहना है: मैं अपने जीवन की शपथ खाकर कहता हूं, निश्चयतः, मैं उससे मेरी शपथ को तुच्छ समझने और मेरी वाचा को तोड़ने का बदला लूंगा.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 उसके लिये अपना जाल फैलाऊंगा, और वह मेरे फंदे में फंसेगा. मैं उसे बाबेल ले जाऊंगा और वहां उसे दंड दूंगा क्योंकि उसने मेरे साथ विश्वासघात किया.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उसके उत्तम सैन्य दल तलवार से मारे जाएंगे, और बचे हुए लोग चारों तरफ तितर-बितर हो जाएंगे. तब तुम जानोगे कि मैं, याहवेह ने यह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 ‘परम प्रधान याहवेह का यह कहना है: मैं एक देवदार वृक्ष की सबसे ऊंची डाली के अंकुर को लेकर लगाऊंगा; मैं उसकी सबसे ऊंची शाखाओं में से एक कोमल डाली को तोड़ूंगा और उसे एक ऊंचे पहाड़ पर लगाऊंगा.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 उसे इस्राएल के पहाड़ की ऊंचाइयों में लगाऊंगा; इसमें शाखाएं निकलेंगी और फल लगेगा और यह एक शानदार देवदार का पेड़ होगा. हर प्रकार के पक्षी उसमें घोंसला बनाएंगे; वे उसकी शाखाओं की छाया में बसेरा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बंजर भूमि के सब वृक्ष जान लेंगे कि मैं याहवेह ऊंचे वृक्ष को नीचे लाता और छोटे वृक्ष को बढ़ाकर ऊंचा करता हूं. मैं हरे-भरे वृक्ष को सुखा देता और सूखे वृक्ष को हरा-भरा करके बढ़ाता हूं. “ ‘मैं याहवेह ने कहा है, और मैं इसे पूरा करूंगा.’ ”</w:t>
      </w:r>
      <w:r>
        <w:rPr>
          <w:lang w:val="hi_IN" w:bidi="hi_IN"/>
        </w:rPr>
      </w:r>
      <w:r>
        <w:rPr>
          <w:lang w:val="hi_IN" w:bidi="hi_IN"/>
        </w:rPr>
      </w:r>
    </w:p>
    <w:p>
      <w:pPr/>
      <w:r>
        <w:rPr>
          <w:lang w:val="hi_IN" w:bidi="hi_IN"/>
        </w:rPr>
      </w:r>
    </w:p>
    <w:p>
      <w:pPr>
        <w:pStyle w:val="Heading2"/>
      </w:pPr>
      <w:r>
        <w:rPr>
          <w:lang w:val="hi_IN" w:bidi="hi_IN"/>
        </w:rPr>
        <w:t>Ezekiel 18:1</w:t>
      </w:r>
      <w:r>
        <w:rPr>
          <w:lang w:val="hi_IN" w:bidi="hi_IN"/>
        </w:rPr>
      </w:r>
    </w:p>
    <w:p>
      <w:pPr/>
      <w:r>
        <w:rPr>
          <w:lang w:val="hi_IN" w:bidi="hi_IN"/>
        </w:rPr>
      </w:r>
      <w:r>
        <w:rPr>
          <w:vertAlign w:val="superscript"/>
          <w:lang w:val="hi_IN" w:bidi="hi_IN"/>
        </w:rPr>
        <w:t>1</w:t>
      </w:r>
      <w:r>
        <w:rPr>
          <w:lang w:val="hi_IN" w:bidi="hi_IN"/>
        </w:rPr>
        <w:t xml:space="preserve"> फिर याहवेह का यह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“इस्राएल देश के बारे में इस कहावत का उल्लेख करने के द्वारा तुम लोग क्या कहना चाहते हो: “ ‘खट्टे अंगूर तो खाए माता-पिताओं ने, किंतु दांत खट्टे हुए बच्चों के’?</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 अपने जीवन की शपथ खाकर कहता हूं, परम प्रधान याहवेह की घोषणा है, तुम इस्राएल देश में इस कहावत का उल्लेख फिर 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हर एक जन मेरा है, माता-पिता के साथ साथ बच्‍चे भी—दोनों एक समान मेरे हैं. इसलिये जो व्यक्ति पाप करता है, वही मरेगा भी.</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“मान लो एक धर्मी व्यक्ति है, जो वही करता है जो उचित और सही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वह जो पहाड़ों के पूजा स्थलों पर नहीं खाता है या इस्राएल के मूर्तियों की ओर नहीं देखता है. वह अपने पड़ोसी की पत्नी को भ्रष्‍ट नहीं करता है, या किसी स्त्री के साथ उसके मासिक के समय संभोग नहीं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वह किसी पर अत्याचार नहीं करता है, पर गिरवी रखी गई वस्तु ऋणी को लौटा देता है. वह डाका नहीं डालता है, पर अपना भोजन भूखे को देता है, और नंगे को कपड़ा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वह बिना किसी ब्याज के पैसा उधार देता है, या उनसे लाभ नहीं उठाता है. वह गलत कार्य करने से अपने हाथ को रोके रखता है और दो पक्षों के बीच सही न्याय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वह मेरे नियम पर चलता है और विश्वासयोग्यता के साथ मेरे कानूनों का पालन करता है. तो वह व्यक्ति धर्मी है; वह निश्चित रूप से जीवित रहेगा, परम प्रधान याहवेह की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“मान लो उस व्यक्ति का एक हिंसक प्रवृत्ति का बेटा है, जो खून-ख़राबा करता है या इनमें से कोई भी काम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(यद्यपि उसके पिता ने इनमें से कोई भी काम नहीं किया है): “वह पहाड़ के पूजा स्थलों पर खाता है. वह अपने पड़ोसी की पत्नी को भ्रष्‍ट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वह गरीब और ज़रूरतमंद पर अत्याचार करता है. वह डाका डालता है. वह गिरवी रखी गई वस्तु को लौटाता नहीं है. वह मूर्तियों की ओर देखता है. वह घृणित कार्य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वह ब्याज पर पैसा उधार देता है और लाभ कमाता है. क्या ऐसा व्यक्ति जीवित रहेगा? वह जीवित नहीं रहेगा! क्योंकि उसने ये सारे घृणित कार्य किए हैं, वह निश्चय मार डाला जाएगा; उसके खून का दोष स्वयं उसी के ऊपर होगा.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 मान लो, इस बेटे का एक बेटा है, जो अपने पिता द्वारा किए गए सब पापों को देखता है, और यद्यपि वह उन पापों को देखता है, पर वह ऐसा कोई पाप नहीं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“वह पहाड़ के पूजा स्थलों पर नहीं खाता है या इस्राएल के मूर्तियों को नहीं देखता है. वह अपने पड़ोसी की पत्नी को भ्रष्‍ट नहीं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वह किसी पर अत्याचार नहीं करता है, वह कर्जा देने के लिये किसी चीज़ को गिरवी नहीं रखता. वह डाका नहीं डालता है, पर अपना भोजन भूखे को देता है और नंगे को कपड़ा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वह गरीबों को सताने से अपने हाथ रोके रखता है और उनसे कोई ब्याज या फायदा नहीं उठाता है. वह मेरे कानूनों का पालन करता और मेरे नियमों पर चलता है. वह अपने पिता के पाप के कारण नहीं मरेगा; वह निश्चय ही जीवित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 उसका पिता उसके स्वयं के पाप के कारण मरेगा, क्योंकि उसने अवैध वसूली की, अपने भाई को लूटा और वह काम किया जो उसके लोगों के बीच गलत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“तौभी तुम पूछते हो, ‘पुत्र अपने पिता के दोष का भागीदार क्यों नहीं होता?’ जब बेटे ने वह काम किया जो उचित और सही है और ध्यानपूर्वक मेरे नियमों को माना है, तो वह निश्चय ही जीवित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 पाप करेगा, मरेगा भी वहीं. कोई बच्चा अपने माता-पिता के दोष का भागीदार नहीं होगा, और न ही माता-पिता अपने बच्चों के दोष के भागीदार होंगे. धर्मी के धर्मीपन का फल उस धर्मी को ही मिलेगा, और दुष्ट की दुष्टता का फल उस दुष्ट को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“पर यदि कोई दुष्ट व्यक्ति अपने सब पापों को छोड़ देता है और मेरे नियमों का पालन करता है, और वह काम करता है जो उचित और सही है, तो वह व्यक्ति निश्चय जीवित रहेगा; वह न मरेगा.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उसने जो भी पाप किए हैं, वे फिर याद किए नहीं जाएंगे. वह अपने किए गये धर्म के कामों के कारण जीवित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क्या मैं किसी दुष्ट की मृत्यु से खुश होता हूं? परम प्रधान याहवेह की घोषणा है. बल्कि क्या मैं खुश नहीं होता, जब वह अपने बुरे कामों को छोड़कर जीवित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“पर यदि कोई धर्मी व्यक्ति अपने धर्मीपन को छोड़कर पाप करता है और वही घृणित काम करने लगता है जो दुष्ट व्यक्ति करते हैं, तो क्या वह जीवित रहेगा? उसके द्वारा किए गये कोई भी धर्मी काम याद नहीं किए जाएंगे. अपने किए गये विश्वासघात के कारण वह दोषी है और अपने किए गये पापों के कारण वह मरेगा.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“फिर भी तुम कहते हो, ‘प्रभु की नीति उचित नहीं है.’ हे इस्राएलियो, सुनो: क्या मेरी नीति अनुचित है? क्या ये तुम्हारी ही नीतियां नहीं हैं जो अनुचित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यदि कोई धर्मी व्यक्ति अपने धर्मीपन को छोड़कर दुष्ट काम करता है, तब वह अपने दुष्ट काम के कारण मरेगा; अपने किए गये पापों के कारण वह मरेगा.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पर यदि कोई दुष्ट व्यक्ति अपने बुरे कामों को छोड़ देता है और वह काम करता है जो उचित और सही है, तो वह अपना प्राण बचाएगा.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क्योंकि उसने अपने किए गये सब पापों पर सोच-विचार किया और उन्हें छोड़ दिया, इसलिये वह व्यक्ति निश्चय ही जीवित रहेगा; वह नहीं मरेगा.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तौभी इस्राएली कहते हैं, ‘प्रभु की नीति उचित नहीं है.’ हे इस्राएल के लोगो, क्या मेरी नीतियां अनुचित हैं? क्या ये तुम्हारी ही नीतियां नहीं हैं जो अनुचित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“इसलिये, हे इस्राएलियो, मैं तुममें से हर एक का न्याय उसी के आचरण के अनुसार करूंगा, परम प्रधान याहवेह की घोषणा है. पश्चात्ताप करो! अपने सब पापों को छोड़ दो; तब पाप तुम्हारे लिए पतन का कारण नहीं बनेगा.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अपने द्वारा किए गए सब अपराधों से दूर हो जाओ और एक नया हृदय और एक नई आत्मा ले लो. हे इस्राएल के लोगों, तुम्हारी मृत्यु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क्योंकि मुझे किसी के भी मृत्यु से खुशी नहीं होती, परम प्रधान याहवेह की घोषणा है. इसलिये पश्चात्ताप करो और जीवित रहो!</w:t>
      </w:r>
      <w:r>
        <w:rPr>
          <w:lang w:val="hi_IN" w:bidi="hi_IN"/>
        </w:rPr>
      </w:r>
      <w:r>
        <w:rPr>
          <w:lang w:val="hi_IN" w:bidi="hi_IN"/>
        </w:rPr>
      </w:r>
    </w:p>
    <w:p>
      <w:pPr/>
      <w:r>
        <w:rPr>
          <w:lang w:val="hi_IN" w:bidi="hi_IN"/>
        </w:rPr>
      </w:r>
    </w:p>
    <w:p>
      <w:pPr>
        <w:pStyle w:val="Heading2"/>
      </w:pPr>
      <w:r>
        <w:rPr>
          <w:lang w:val="hi_IN" w:bidi="hi_IN"/>
        </w:rPr>
        <w:t>Ezekiel 19:1</w:t>
      </w:r>
      <w:r>
        <w:rPr>
          <w:lang w:val="hi_IN" w:bidi="hi_IN"/>
        </w:rPr>
      </w:r>
    </w:p>
    <w:p>
      <w:pPr/>
      <w:r>
        <w:rPr>
          <w:lang w:val="hi_IN" w:bidi="hi_IN"/>
        </w:rPr>
      </w:r>
      <w:r>
        <w:rPr>
          <w:vertAlign w:val="superscript"/>
          <w:lang w:val="hi_IN" w:bidi="hi_IN"/>
        </w:rPr>
        <w:t>1</w:t>
      </w:r>
      <w:r>
        <w:rPr>
          <w:lang w:val="hi_IN" w:bidi="hi_IN"/>
        </w:rPr>
        <w:t xml:space="preserve"> “इस्राएल के राजकुमारों के संबंध में एक विलापगीत लो</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कहो: “ ‘सिंहों के मध्य क्या ही एक सिंहनी थी तुम्हारी माता! वह उनके बीच रहती थी और अपने बच्चों (शावकों) का पालन पोषण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उसने अपने बच्चों में से एक को पालकर बड़ा किया, और वह एक बलवान सिंह हो गया. वह शिकार को फाड़ डालना सीख गया और वह एक नर-भक्षी बन गया.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जाति-जाति के लोगों ने उसके बारे में सुना, और वह उनके द्वारा खोदे गए गड्ढे में गिरकर फंस गया. वे उस पर नकेल डालकर मिस्र देश ले गये.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 ‘जब सिंहनी ने देखा कि उसकी आशा पूरी नहीं हुई, और उसकी उम्मीद जाती रही, तो उसने अपने एक और बच्‍चे को लिया और उसे एक बलवान सिंह बनाया.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वह अन्य सिंहों के बीच चलने फिरने लगा, क्योंकि अब वह एक बलवान सिंह बन चुका था. वह शिकार को फाड़ डालना सीख गया और वह एक नर-भक्षी बन गया.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उसने उनके एक दृढ़ गढ़ को तोड़ डाला और उनके नगरों को उजाड़ दिया. पूरा देश और उसमें रहनेवाले सबके सब उसके गर्जन से भयभीत होते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उसके चारों तरफ के जाति-जाति के लोग उसके विरुद्ध हो गए. उन्होंने उसके लिये जाल बिछाया, और वह उनके द्वारा खोदे गए गड्ढे में फंस गया.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उन्होंने नकेल डालकर उसे ऊपर खींचा और उसे एक पिंजरे में डाल दिया और उसे बाबेल के राजा के पास ले आए. उन्होंने उसे बंदी बनाकर रखा, जिससे उसका गर्जन इस्राएल देश के पर्वतों पर फिर कभी सुनाई नहीं दिया.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 ‘तुम्हारी माता पानी के किनारे लगाये गए अंगूर की बारी में अंगूर की एक लता की तरह थी; पानी की अधिकता के कारण उसमें फल लगते थे और वह शाखाओं से भरी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उसकी शाखाएं मजबूत थी, और एक शासन करनेवाले के राजदंड के लिये उपयुक्त थी. घने पत्तियों के ऊपर यह बहुत ऊंची थी, अपनी ऊंचाई और बहुत सी शाखाओं के कारण यह महत्वपूर्ण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परंतु उसे क्रोध में उखाड़ दिया गया और भूमि पर फेंक दिया गया. पूर्वी हवा ने उसे सूखा दिया, उसके फल गिर गये; उसकी मजबूत शाखाएं सूख गईं और आग ने उन्हें जलाकर नष्ट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अब उसे निर्जन प्रदेश में लगाया गया है, एक सूखी और प्यासी भूमि पर.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उसकी एक मुख्य शाखा से आग फैली और उसके फलों को जलाकर नष्ट कर दिया. उसमें और कोई मजबूत शाखा नहीं बची जो शासन करनेवाले के राजदंड के लिये उपयुक्त हो.’ यह एक विलापगीत है और इसे एक विलापगीत के रूप में उपयोग करना है.”</w:t>
      </w:r>
      <w:r>
        <w:rPr>
          <w:lang w:val="hi_IN" w:bidi="hi_IN"/>
        </w:rPr>
      </w:r>
      <w:r>
        <w:rPr>
          <w:lang w:val="hi_IN" w:bidi="hi_IN"/>
        </w:rPr>
      </w:r>
    </w:p>
    <w:p>
      <w:pPr/>
      <w:r>
        <w:rPr>
          <w:lang w:val="hi_IN" w:bidi="hi_IN"/>
        </w:rPr>
      </w:r>
    </w:p>
    <w:p>
      <w:pPr>
        <w:pStyle w:val="Heading2"/>
      </w:pPr>
      <w:r>
        <w:rPr>
          <w:lang w:val="hi_IN" w:bidi="hi_IN"/>
        </w:rPr>
        <w:t>Ezekiel 20:1</w:t>
      </w:r>
      <w:r>
        <w:rPr>
          <w:lang w:val="hi_IN" w:bidi="hi_IN"/>
        </w:rPr>
      </w:r>
    </w:p>
    <w:p>
      <w:pPr/>
      <w:r>
        <w:rPr>
          <w:lang w:val="hi_IN" w:bidi="hi_IN"/>
        </w:rPr>
      </w:r>
      <w:r>
        <w:rPr>
          <w:vertAlign w:val="superscript"/>
          <w:lang w:val="hi_IN" w:bidi="hi_IN"/>
        </w:rPr>
        <w:t>1</w:t>
      </w:r>
      <w:r>
        <w:rPr>
          <w:lang w:val="hi_IN" w:bidi="hi_IN"/>
        </w:rPr>
        <w:t xml:space="preserve"> सातवें वर्ष के पांचवें महीने के दसवें दिन, इस्राएल के कुछ अगुए याहवेह की इच्छा जानने के लिये आये और वे मेरे सामने बैठ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याहवेह का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 मनुष्य के पुत्र, इस्राएल के अगुओं से बात करो और उनसे कहो, ‘परम प्रधान याहवेह का यह कहना है: क्या तुम मेरी इच्छा जानने आए हो? मैं अपने जीवन की शपथ खाकर कहता हूं, मैं तुम्हें अपनी इच्छा नहीं बताऊंगा, परम प्रधान याहवेह की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 तुम उनका न्याय करोगे? हे मनुष्य के पुत्र, क्या तुम उनका न्याय करोगे? तब उनके पूर्वजों के द्वारा किए घृणित कार्य उन्हें बताओ</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उनसे कहो: ‘परम प्रधान याहवेह का यह कहना है: जिस दिन मैंने इस्राएल को चुन लिया, मैंने अपना हाथ उठाकर याकोब के वंशजों से शपथ खाई और अपने आपको मिस्र देश में उन पर प्रकट किया. हाथ उठाकर मैंने उनसे कहा, “मैं याहवेह तुम्हारा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 दिन मैंने उनसे शपथ खाई कि मैं उन्हें मिस्र देश से निकालकर एक ऐसे देश में ले आऊंगा, जिसे मैंने उनके लिये खोजा था, एक ऐसा देश जिसमें दूध और मधु की धाराएं बहती हैं, और जो सब देशों से सुंदर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मैंने उनसे कहा, “तुममें से हर एक उन निकम्मे मूर्तियों को निकाल फेंको, जिन पर तुम्हारी दृष्टि लगी रहती है, और मिस्र की मूर्तियों से अपने आपको अशुद्ध मत करो. मैं याहवेह तुम्हारा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 ‘परंतु उन्होंने मेरे विरुद्ध विद्रोह किया और मेरी बातें नहीं सुनी; उन्होंने उन निकम्मी मूर्तियों को नहीं फेंका, जिन पर उनकी दृष्टि लगी हुई थी, और न ही उन्होंने मिस्र की मूर्तियों का परित्याग किया. इसलिये मैंने कहा कि मैं उन पर अपना कोप उंडेलूंगा और मिस्र देश में उनके विरुद्ध अपना क्रोध दिखाऊंगा.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 अपने नाम के निमित्त मैं उन्हें मिस्र देश से निकाल लाया. मैंने ऐसा इसलिये किया ताकि मेरा नाम उन जातियों के दृष्टि में अपवित्र न ठहरे, जिनके बीच वे रहते थे और जिनके देखते में मैंने अपने आपको इस्राएलियों पर प्रकट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इसलिये मैं उन्हें मिस्र देश से निकालकर निर्जन प्रदेश में ले आया.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मैंने उन्हें अपने नियम दिये और उन्हें अपना कानून बताया, जिनका यदि कोई व्यक्ति पालन करता है, तो वह जीवित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मैंने उनके लिये अपने शब्बाथ भी ठहराए, जो मेरे और उनके बीच एक चिन्ह हो, ताकि वे जानें कि मैं याहवेह ने उन्हें पवित्र बनाया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 ‘तो भी इस्राएल के लोगों ने निर्जन प्रदेश में मेरे विरुद्ध विद्रोह किया. वे मेरे नियमों पर नहीं चले और मेरे कानूनों को अस्वीकार किया—जिनका यदि कोई व्यक्ति पालन करता है, तो वह जीवित रहेगा—और उन्होंने पूरी तरह से मेरे विश्राम दिन को अपवित्र किया. इसलिये मैंने कहा कि मैं उन पर अपना कोप उंडेलूंगा और निर्जन प्रदेश में उन्हें नाश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 अपने नाम के निमित्त मैंने वह किया जिससे मेरा नाम उन जनताओं की दृष्टि में अपवित्र न ठहरे, जिनके देखते मैं उन्हें निकाल लाया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अपना हाथ उठाकर निर्जन प्रदेश में, मैंने शपथ भी खाई कि मैं उन्हें उस देश में नहीं लाऊंगा, जिसे मैंने उन्हें दिया था—एक ऐसा देश जहां दूध और मधु की धाराएं बहती हैं, जो सब देशों से सुंदर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इसका कारण यह था कि उन्होंने मेरे कानूनों को अस्वीकार किया और मेरे नियमों पर नहीं चले और मेरे विश्राम दिन को अपवित्र किया. क्योंकि उनका मन उनकी मूर्तियों पर लगा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तौभी मैंने उन पर दया की और उन्हें नाश नहीं किया या निर्जन प्रदेश में उनका अंत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निर्जन प्रदेश में मैंने उनके बच्चों से कहा, “अपने माता-पिता के विधियों पर या उनके कानूनों पर मत चलो या उनके मूर्तियों से अपने आपको अशुद्ध मत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 याहवेह तुम्हारा परमेश्वर हूं; मेरे नियमों पर चलो और ध्यानपूर्वक मेरे कानूनों का पालन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मेरे विश्राम दिनों को पवित्र मानो, कि वे मेरे और तुम्हारे बीच एक चिन्ह ठहरें. तब तुम जानोगे कि मैं याहवेह तुम्हारा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 ‘परंतु उनके बच्चों ने भी मेरे विरुद्ध विद्रोह किया: वे मेरे नियमों पर नहीं चले, उन्होंने मेरे कानूनों का पालन करने में सावधानी नहीं बरती, जिनके बारे में मैंने कहा था, “वह व्यक्ति जो उनका पालन करेगा, वह जीवित रहेगा,” और उन्होंने मेरे विश्राम दिनों को अपवित्र किया. इसलिये मैंने कहा मैं उन पर अपना कोप उंडेलूंगा और निर्जन प्रदेश में उनको अपना क्रोध दिखाऊंगा.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परंतु मैंने अपना हाथ रोके रखा, और अपने नाम के निमित्त मैंने वह किया, जिससे मेरा नाम उन जनताओं के दृष्टि में अपवित्र न ठहरे, जिनके देखते में, मैं उन्हें निकाल लाया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निर्जन प्रदेश में, मैंने अपना हाथ उठाकर उनसे शपथ भी खाई कि मैं उन्हें जाति-जाति के लोगों के बीच छितरा दूंगा और विभिन्‍न देशों में तितर-बितर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क्योंकि उन्होंने मेरे कानूनों का पालन नहीं किया और मेरे नियमों को अस्वीकार किया और मेरे विश्राम दिनों को अपवित्र किया, और उनकी आंखें उनके माता-पिता के मूर्तियों पर लगी रहीं.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इसलिये मैंने उन्हें दूसरे विधि विधान दिये जो अच्छे नहीं थे और उन्हें ऐसे कानून दिये जिसके द्वारा वे जीवित नहीं रह सकते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मैंने उन्हें उनके ही उपहारों के द्वारा अशुद्ध किया—हर पहलौठा का बलिदान किया जाना—जिससे वे अत्यंत भयभीत हों और वे जानें कि मैं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“इसलिये, हे मनुष्य के पुत्र, इस्राएल के लोगों से बात करो और उनसे कहो, ‘परम प्रधान याहवेह का यह कहना है: इस पर भी तुम्हारे पूर्वजों ने मुझसे विश्वासघात करके मेरी निंदा की.</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जब मैं उन्हें उस देश में ले आया, जिसे मैंने उन्हें देने की शपथ खाई थी तो वे किसी ऊंची पहाड़ी या किसी पत्तीवाले पेड़ को देखकर, वहां अपना बलिदान और भेंट चढ़ाने लगे, और अपना सुगंधित धूप जलाकर पेय बलिदान देने लगे, जिससे मेरा क्रोध भड़का.</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तब मैंने उनसे कहा: यह ऊंचा स्थान क्या है जो तुम वहां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“इसलिये इस्राएलियों से कहो: ‘परम प्रधान याहवेह का यह कहना है: क्या तुम लोग अपने पूर्वजों की तरह अपने आपको अशुद्ध करोगे और उनकी निकम्मी मूर्तियों के पीछे भागोगे?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जब तुम अपनी भेटें चढ़ाते हो—अपने बच्चों का आग में बलिदान करते हो—तो ऐसा करने के द्वारा तुम आज तक अपने आपको अपनी सब मूर्तियों के द्वारा अशुद्ध करते आ रहे हो. तो हे इस्राएलियो, क्या मैं तुमको मुझसे पूछताछ करने दूंगा? मैं अपने जीवन की शपथ खाकर कहता हूं, मैं तुमको मुझसे पूछताछ करने नहीं दूंगा, परम प्रधान याहवेह की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 ‘तुम कहते हो, “हम उन जाति-जाति और संसार के लोगों के समान होना चाहते हैं, जो लकड़ी और पत्थर की सेवा करते हैं.” पर तुम्हारे मन में जो है, वह कभी पूरा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मैं अपने जीवन की शपथ खाकर कहता हूं, परम प्रधान याहवेह की घोषणा है, मैं शक्तिशाली हाथ और बढ़ाए हुए भुजा और भड़के हुए कोप से तुम्हारे ऊपर शासन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मैं तुम्हें उन जाति-जाति के लोगों और देशों से लाकर इकट्ठा करूंगा, जहां तुम बिखरे हुए हो—मैं तुम्हें शक्तिशाली हाथ और बढ़ाए हुए भुजा और भड़के हुए कोप से इकट्ठा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मैं तुम्हें जनताओं के निर्जन प्रदेश में ले आऊंगा और वहां, आमने-सामने मैं तुम्हारा न्याय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जैसा कि मैंने मिस्र देश के निर्जन प्रदेश में तुम्हारे पूर्वजों का न्याय किया था, वैसा ही मैं तुम्हारा न्याय करूंगा, परम प्रधान याहवेह की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जब तुम मेरी लाठी के अधीन चलोगे, तो मेरा ध्यान तुम पर रहेगा, और मैं तुम्हें वाचा के बंधन में लाऊंगा.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मैं तुम्हें उनमें से हटाकर शुद्ध करूंगा, जो मेरे विरुद्ध विद्रोह और अपराध करते हैं. यद्यपि मैं उन्हें उस देश से निकालकर लाऊंगा, जहां वे रह रहे हैं, तौभी वे इस्राएल देश में प्रवेश न कर पाएंगे. तब तुम जानोगे कि मैं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 ‘हे इस्राएल के लोगों, जहां तक तुम्हारा संबंध है, परम प्रधान याहवेह का यह कहना है: तुममें से हर एक जन जाए और अपनी-अपनी मूर्तियों की सेवा करे! परंतु बाद में तुम निश्चित रूप से मेरी सुनोगे और फिर मेरे पवित्र नाम को अपने उपहारों और मूर्तियों से अशुद्ध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क्योंकि परम प्रधान याहवेह की घोषणा है, मेरे पवित्र पर्वत, इस्राएल के ऊंचे पर्वत पर, वहां देश में, इस्राएल के सारे लोग मेरी सेवा करेंगे, और वहां मैं उन्हें स्वीकार करूंगा. तब वहां मैं तुम्हारी भेंट और उत्तम उपहारों को तुम्हारे सब पवित्र बलिदानों सहित ग्रहण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मैं तुम्हें एक सुगंधित धूप के रूप में ग्रहण करूंगा जब मैं तुम्हें जनताओं के बीच से निकाल लाऊंगा और उन देशों से तुम्हें इकट्ठा करूंगा, जहां तुम तितर-बितर हो गये हो, और मैं जाति-जाति के लोगों के दृष्टि में तुम्हारे द्वारा पवित्र ठहराया जाऊंगा.</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तब तुम जानोगे कि मैं याहवेह हूं, जब मैं तुम्हें इस्राएल देश में ले आऊंगा, वह देश जिसे मैंने तुम्हारे पूर्वजों को देने की हाथ उठाकर शपथ खाई थी.</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वहां तुम अपने चालचलन और उन सब कामों को याद करोगे, जिनके द्वारा तुमने अपने आपको अशुद्ध किया है, और अपने द्वारा किए गए सब बुरे कामों के कारण, तुम अपने आपसे घृणा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हे इस्राएल के लोगों, जब मैं तुम्हारे बुरे कार्यों और तुम्हारे भ्रष्‍ट आचरण के अनुसार नहीं, परंतु अपने नाम के निमित्त तुमसे व्यवहार करूंगा, तब तुम जानोगे कि मैं याहवेह हूं, परम प्रधान याहवेह की घोषणा है.’ ”</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याहवेह का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“हे मनुष्य के पुत्र, अपना चेहरा दक्षिण की ओर करो; दक्षिण के विरुद्ध प्रचार करो और दक्षिण देश के बंजर भूमि के विरुद्ध भविष्यवाणी करो.</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दक्षिण के बंजर भूमि से कहो: ‘याहवेह के वचन को सुनो. परम प्रधान याहवेह का यह कहना है: मैं तुम पर आग लगाने ही वाला हूं, और यह तुम्हारे हरे और सूखे सब पेड़ों को जलाकर नष्ट कर देगी. धधकती ज्वाला नहीं बुझेगी, और दक्षिण से लेकर उत्तर तक हर चेहरा इससे झुलस जाएगा.</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हर एक जन देखेगा कि मैं याहवेह ने ही यह आग लगायी है; यह नहीं बुझेगी.’ ”</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तब मैंने कहा, “हे परम प्रधान याहवेह, वे लोग मेरे विषय में कह रहे हैं, ‘क्या वह मात्र दृष्टांत नहीं कह रहे हैं?’ ”</w:t>
      </w:r>
      <w:r>
        <w:rPr>
          <w:lang w:val="hi_IN" w:bidi="hi_IN"/>
        </w:rPr>
      </w:r>
      <w:r>
        <w:rPr>
          <w:lang w:val="hi_IN" w:bidi="hi_IN"/>
        </w:rPr>
      </w:r>
    </w:p>
    <w:p>
      <w:pPr/>
      <w:r>
        <w:rPr>
          <w:lang w:val="hi_IN" w:bidi="hi_IN"/>
        </w:rPr>
      </w:r>
    </w:p>
    <w:p>
      <w:pPr>
        <w:pStyle w:val="Heading2"/>
      </w:pPr>
      <w:r>
        <w:rPr>
          <w:lang w:val="hi_IN" w:bidi="hi_IN"/>
        </w:rPr>
        <w:t>Ezekiel 21:1</w:t>
      </w:r>
      <w:r>
        <w:rPr>
          <w:lang w:val="hi_IN" w:bidi="hi_IN"/>
        </w:rPr>
      </w:r>
    </w:p>
    <w:p>
      <w:pPr/>
      <w:r>
        <w:rPr>
          <w:lang w:val="hi_IN" w:bidi="hi_IN"/>
        </w:rPr>
      </w:r>
      <w:r>
        <w:rPr>
          <w:vertAlign w:val="superscript"/>
          <w:lang w:val="hi_IN" w:bidi="hi_IN"/>
        </w:rPr>
        <w:t>1</w:t>
      </w:r>
      <w:r>
        <w:rPr>
          <w:lang w:val="hi_IN" w:bidi="hi_IN"/>
        </w:rPr>
        <w:t xml:space="preserve"> याहवेह का यह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 मनुष्य के पुत्र, अपना चेहरा येरूशलेम के विरुद्ध करो और पवित्र स्थान के विरुद्ध प्रचार करो. इस्राएल देश के विरुद्ध भविष्यवाणी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उस देश से कहो: ‘याहवेह का यह कहना है: हे इस्राएल, मैं तुम्हारे विरुद्ध हूं. मैं अपनी तलवार म्यान से निकालूंगा और तुममें से धर्मी और दुष्ट दोनों को मार डालूंगा.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मैं धर्मी और दुष्ट दोनों को मार डालने वाला हूं, इसलिये मेरी तलवार दक्षिण से लेकर उत्तर तक सब मनुष्यों के विरुद्ध उठेगी.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सब लोग जानेंगे मैं याहवेह ने म्यान से अपनी तलवार बाहर निकाली है; यह फिर म्यान में नहीं रखी जाएगी.’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“इसलिये हे मनुष्य के पुत्र, कराहो! टूटे हृदय और बड़े दुःखी होकर उनके सामने कराहो.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जब वे तुमसे पूछें, ‘क्यों कराह रहे हो?’ तो तुम उनसे कहना, ‘उस समाचार के कारण, जो मुझे मिला है. हर एक का हृदय डर से भर जाएगा और हर एक का हाथ पंगु हो जाएगा; हर एक का मनोबल गिरेगा और हर एक के घुटने पानी के नाई कमजोर हो जाएंगे.’ यह होनेवाला है! यह निश्चय होगा, परम प्रधान याहवेह की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फिर याहवेह का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 मनुष्य के पुत्र, भविष्यवाणी करो और कहो, ‘याहवेह का यह कहना है: “ ‘एक तलवार, एक तलवार, धारदार और चमकाई हुई—</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हत्या करने के लिये धारदार, बिजली की तरह कौंधने के लिये चमकाई हुई! “ ‘क्या हम मेरे शाही पुत्र के राजदंड पर आनंदित हों? तलवार हर एक लाठी को तुच्छ समझती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 ‘तलवार को चमकाने के लिये, और हाथ से पकड़ने के लिये दी गई है; इसे धारदार बनाया और चमकाया गया है, और हत्या करनेवाले के हाथ में दिये जाने के लिये तैयार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 मनुष्य के पुत्र, रोओ और विलाप करो, क्योंकि यह मेरे लोगों के विरुद्ध है; यह इस्राएल के सब राजकुमारों के विरुद्ध है. उन्हें मेरे लोगों सहित तलवार के आगे कर दिया गया है. इसलिये अपनी छाती पीटो.</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 ‘जांचने का समय निश्चय आएगा. और यदि राजदंड, जिसे तलवार तुच्छ समझती है, न रहे, तब क्या होगा? परम प्रधान याहवेह की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“इसलिये तब, हे मनुष्य के पुत्र, भविष्यवाणी करो, और अपने हाथों को एक साथ पीटो. तलवार दो बार, वरन तीन बार चले. यह तलवार हत्या करने के लिये ही है, लोगों को सब तरफ से घेरकर यह तलवार घोर हत्या करने के लिए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ताकि उनके हृदय डर से भर जाएं और बहुतेरे ज़मीन पर गिरें, मैंने उनके सब द्वारों पर हत्या के लिये तलवार ठहराई है. देखो! बिजली की तरह चोट करने के लिये यह जाल बुना गया है, इसका उपयोग हत्या करने के लिये होगा.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हे तलवार, अपने दाहिने तरफ काट, तब अपने बायें तरफ, जिधर भी तुम्हारा धार मुड़ता है, उधर काट.</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 भी ताली बजाऊंगा, और मेरा कोप शांत हो जाएगा. मैं याहवेह ने यह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याहवेह का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“हे मनुष्य के पुत्र, बाबेल के राजा की तलवार ले जाने के लिये दो मार्गों को चिन्हांकित करो, दोनों मार्ग एक ही देश से शुरू हों. जहां से मार्ग विभाजित होकर शहर की ओर जाता हैं, वहां एक मार्ग-सूचक लगाओ.</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एक मार्ग को अम्मोनियों के रब्बाह के विरुद्ध तलवार के आने के लिये, और दूसरे मार्ग को यहूदिया और किलाबंदी किए हुए येरूशलेम के विरुद्ध चिन्हांकित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क्योंकि बाबेल का राजा तिराहे पर अर्थात् दोनों मार्गों के मध्य संधि स्थल पर शकुन जानने के लिये रुकेगा: वह तीरों से साथ लाटरी डालेगा, वह अपनी मूर्तियों से सलाह लेगा, वह बलि किए हुए पशु के कलेजे को जांचेगा.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उसके दाहिने हाथ में येरूशलेम के लिये चिट्ठी निकलेगी कि कहां वह युद्ध उपकरण लगाए, हत्या करने की आज्ञा दे, युद्ध घोष करवाए, प्रवेश द्वारों के विरुद्ध युद्ध उपकरण लगवाए, आक्रमण के लिये एक ढलान बनाए और घेराबंदी का काम करवाए.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यह उनके लिये एक झूठा शकुन जान पड़ेगा, जिन्होंने उससे राजभक्ति की शपथ खाई है, पर वह उन्हें उनके अपराध याद दिलाएगा और उन्हें बंदी बनाकर 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“इसलिये परम प्रधान याहवेह का यह कहना है: ‘इसलिये कि तुमने अपने किए गये सब पापों को प्रगट करके, अपने खुले विद्रोह के द्वारा अपने अपराधों को याद किया है—क्योंकि तुमने ऐसा किया है, इसलिये तुम्हें बंदी बना लिया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 ‘हे इस्राएल के अशुद्ध और दुष्ट राजकुमार, तुम्हारा दिन आ गया है, तुम्हें दंड देने का अंतिम समय आ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परम प्रधान याहवेह का यह कहना है: अपनी पगड़ी उतार दो, मुकुट को हटा दो. जैसे स्थिति पहले थी, वैसे अब न रहेगी: नीचे दर्जे के लोग ऊंचे किए जाएंगे और जो ऊंचे दर्जे के हैं, वे नीचे किए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विनाश! विनाश! मैं इसका विनाश कर दूंगा! मुकुट वापस नहीं दिया जाएगा, जब तक कि वह न आ जाए, जो इसका सही हकदार है; उसे मैं यह दे दूंगा.’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“और तुम, हे मनुष्य के पुत्र, भविष्यवाणी करो और कहो, ‘अम्मोनियों और उनकी बेइज्जती के बारे में परम प्रधान याहवेह का यह कहना है: “ ‘एक तलवार, एक तलवार, जो हत्या करने के लिये निकाली गई, नाश करने के लिए चमकाई गई है और उसकी चमक बिजली जैसी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तुम्हारे बारे में झूठे दर्शन और झूठे शकुन विचार के बावजूद, तलवार उन दुष्टों के गर्दन पर रखी जाएगी, जिनका वध किया जाना है, जिनका दिन आ गया है, जिन्हें दंड देने का अंतिम समय आ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 ‘तलवार को फिर उसके म्यान में रखो. मैं तुम्हारा न्याय उस स्थान पर करूंगा, जहां तुम्हारी सृष्टि हुई, तुम्हारे पुरखों के देश में.</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मैं तुम पर अपना कोप उंडेलूंगा और मेरा भयंकर क्रोध तुम पर भड़केगा; मैं तुम्हें ऐसे क्रूर लोगों के हाथों में सौंप दूंगा, जो विनाश करने में निपुण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तुम आग के लिए ईंधन होगे, तुम्हारा खून तुम्हारे ही देश में गिरेगा, तुम्हें फिर याद नहीं किया जाएगा; क्योंकि मैं, याहवेह ने कहा है.’ ”</w:t>
      </w:r>
      <w:r>
        <w:rPr>
          <w:lang w:val="hi_IN" w:bidi="hi_IN"/>
        </w:rPr>
      </w:r>
      <w:r>
        <w:rPr>
          <w:lang w:val="hi_IN" w:bidi="hi_IN"/>
        </w:rPr>
      </w:r>
    </w:p>
    <w:p>
      <w:pPr/>
      <w:r>
        <w:rPr>
          <w:lang w:val="hi_IN" w:bidi="hi_IN"/>
        </w:rPr>
      </w:r>
    </w:p>
    <w:p>
      <w:pPr>
        <w:pStyle w:val="Heading2"/>
      </w:pPr>
      <w:r>
        <w:rPr>
          <w:lang w:val="hi_IN" w:bidi="hi_IN"/>
        </w:rPr>
        <w:t>Ezekiel 22:1</w:t>
      </w:r>
      <w:r>
        <w:rPr>
          <w:lang w:val="hi_IN" w:bidi="hi_IN"/>
        </w:rPr>
      </w:r>
    </w:p>
    <w:p>
      <w:pPr/>
      <w:r>
        <w:rPr>
          <w:lang w:val="hi_IN" w:bidi="hi_IN"/>
        </w:rPr>
      </w:r>
      <w:r>
        <w:rPr>
          <w:vertAlign w:val="superscript"/>
          <w:lang w:val="hi_IN" w:bidi="hi_IN"/>
        </w:rPr>
        <w:t>1</w:t>
      </w:r>
      <w:r>
        <w:rPr>
          <w:lang w:val="hi_IN" w:bidi="hi_IN"/>
        </w:rPr>
        <w:t xml:space="preserve"> याहवेह का यह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 मनुष्य के पुत्र, क्या तुम उसका न्याय करोगे? क्या तुम इस खून बहानेवाले शहर का न्याय करोगे? तब उसके सब घृणित कार्यों को उसे बताओ</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कहो: ‘परम प्रधान याहवेह का यह कहना है: हे शहर, तू अपने बीच खून बहाने के द्वारा अपने ऊपर दण्डाज्ञा लाता है और मूर्तियां बनाकर अपने आपको अशुद्ध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 दोषी ठहरा है क्योंकि तूने खून बहाया है और तू मूर्तियां बनाकर अशुद्ध हो गया है. तू अपने दिनों का अंत ले आया है, और तेरे वर्षों का भी अंत आ गया है. इसलिये मैं तुझे जनताओं के लोगों में तिरस्कार का पात्र और सब देशों में हंसी का पात्र बना दूंगा.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हे बदनाम शहर, तू उपद्रव से भरा है. वे लोग, जो तेरे पास हैं और वे जो तुझसे दूर हैं, वे सबके सब तेरी हंसी उड़ाएंगे.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 ‘देखो, तुझमें रहनेवाले इस्राएल के हर एक राजकुमार कैसे अपने शक्ति का उपयोग रक्तपात के लिए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तुझमें रहकर उन्होंने अपने माता-पिता से अपमान का व्यवहार किया है; तुममें रहकर उन्होंने विदेशियों को सताया और अनाथ और विधवा के साथ गलत व्यवहार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तुमने मेरी पवित्र वस्तुओं को तुच्छ समझा और मेरे विश्राम दिनों को अशुद्ध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तुझमें निंदा करनेवाले हैं, जिनका झुकाव रक्तपात करने की ओर रहता है; तुझमें वे लोग हैं, जो पहाड़ के पूजा स्थलों पर खाते हैं और अश्लील काम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तुझमें वे लोग हैं, जो अपने पिता के बिछौने का अपमान करते हैं; तुझमें ऐसे लोग हैं, जो स्त्रियों से उनके मासिक धर्म के समय शारीरिक संबंध बनाते हैं, जब वे अशुद्ध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तुझमें रहकर एक व्यक्ति अपने पड़ोसी की पत्नी के साथ घृणित काम करता है, तो दूसरा व्यक्ति निर्लज्जता से अपने पुत्र-वधू को दूषित करता है, और एक दूसरा व्यक्ति अपनी बहन को ही भ्रष्‍ट करता है, अर्थात् अपने पिता की बेटी को.</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तुझमें ऐसे लोग हैं, जो हत्या करने के लिये घूस लेते हैं; तुम ब्याज लेते हो और गरीबों से लाभ कमाते हो. तुम अपने पड़ोसियों से बलपूर्वक छीनकर अन्याय की कमाई करते हो. और तुम मुझे भूल गये हो, परम प्रधान याहवेह की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 ‘तुमने अन्याय से जो कमाई की है और तुमने अपने बीच में जो खून बहाया है, उस पर मैं अपना दोनों हाथ एक साथ चलाऊंगा.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उस दिन क्या तुममें साहस होगा या तुम्हारे हाथ मजबूत होंगे, जब मैं तुमसे लेखा लूंगा? मैं, याहवेह ने कहा है और मैं यह करके ही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 तुम्हें जाति-जाति के लोगों के बीच तितर-बितर कर दूंगा और भिन्‍न-भिन्‍न देशों में फैला दूंगा; और मैं तुम्हारी अशुद्धता को समाप्‍त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जब तुम जाति-जाति के लोगों के दृष्टि में अशुद्ध हो जाओगे, तब तुम जानोगे कि मैं याहवेह हूं.’ ”</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याहवेह का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 मनुष्य के पुत्र, इस्राएल के लोग मेरे लिये मैल बन गये हैं. वे सब भट्टी में छोड़े गए तांबा, टीन, लोहा और सीसा हैं. वे चांदी के मैल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इसलिये परम प्रधान याहवेह का यह कहना है: ‘क्योंकि तुम सब मैल हो गये हो, इसलिये मैं तुमको येरूशलेम में इकट्ठा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जैसे चांदी, तांबा, लोहा, सीसा और टीन को भट्टी में इकट्ठा कर दहकती आग में पिघलाया जाता है; वैसे ही मैं तुम्हें अपने क्रोध और कोप में होकर इकट्ठा करूंगा और तुम्हें शहर के अंदर डालकर पिघलाऊंगा.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 तुम्हें इकट्ठा करूंगा और तुम पर अपने बड़े कोप में आकर फूंक मारूंगा, और तुम शहर के अंदर पिघल जाओगे.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जैसे चांदी भट्टी में पिघल जाती है, वैसे ही तुम उसके अंदर पिघल जाओगे, और तब तुम जानोगे कि मैं, याहवेह ने तुम पर अपना कोप उंडेला है.’ ”</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याहवेह का वचन फिर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“हे मनुष्य के पुत्र, उस देश से कहो, ‘तुम एक ऐसे देश हो, जो शुद्ध नहीं हुए हो या जिस पर कोप के दिन वर्षा नहीं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जैसे गरजता सिंह अपने शिकार को फाड़ डालता है, वैसे ही उसके अंदर उसके राजकुमारों का एक षड़्‍यंत्र है; वे लोगों को मार डालते हैं और उनके खजानों और बहुमूल्य वस्तुओं को ले लेते हैं और उसके अंदर ही बहुत स्त्रियों को विधवा बना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उस देश के पुरोहित मेरे कानून को तोड़ते हैं और मेरे पवित्र वस्तुओं को अपवित्र करते हैं; वे पवित्र और सामान्य चीज़ों के बीच कोई फर्क नहीं करते हैं; वे सिखाते हैं कि शुद्ध और अशुद्ध में कोई फर्क नहीं है; वे मेरे विश्राम दिनों को मानने से जी चुराते हैं, जिससे मैं उनके बीच अपवित्र ठहरता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उसके अंदर उसके कर्मचारी अपने शिकार को फाड़ खानेवाले भेड़ियों के समान हैं; वे खून बहाते हैं और अन्याय करने के लिये लोगों को मार डालते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उसके भविष्यवक्ता झूठे दर्शन और शकुन के द्वारा उनके लिये इन कामों पर लीपा-पोती करते हैं. वे कहते हैं, ‘परम प्रधान याहवेह का यह कहना है’—जबकि याहवेह ने नहीं कहा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देश के लोग बलपूर्वक छीनते हैं और डाका डालते हैं; वे गरीब और ज़रूरतमंद लोगों पर अत्याचार करते हैं और विदेशियों के साथ अन्याय करके उनके साथ गलत व्यवहार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“उनके बीच मैं एक ऐसे व्यक्ति को खोज रहा था, जो दीवार बनाए और उस देश की तरफ से दरार में मेरे सामने खड़ा हो, ताकि मैं उसे नष्ट न करूं, परंतु मुझे ऐसा कोई भी व्यक्ति न मिला.</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इसलिये मैं उन पर अपना कोप उंडेलूंगा और अपने भयंकर क्रोध से जलाकर नष्ट कर दूंगा, और उनके सब किए गये काम उन्हीं के सिर डाल दूंगा, परम प्रधान याहवेह की घोषणा है.”</w:t>
      </w:r>
      <w:r>
        <w:rPr>
          <w:lang w:val="hi_IN" w:bidi="hi_IN"/>
        </w:rPr>
      </w:r>
      <w:r>
        <w:rPr>
          <w:lang w:val="hi_IN" w:bidi="hi_IN"/>
        </w:rPr>
      </w:r>
    </w:p>
    <w:p>
      <w:pPr/>
      <w:r>
        <w:rPr>
          <w:lang w:val="hi_IN" w:bidi="hi_IN"/>
        </w:rPr>
      </w:r>
    </w:p>
    <w:p>
      <w:pPr>
        <w:pStyle w:val="Heading2"/>
      </w:pPr>
      <w:r>
        <w:rPr>
          <w:lang w:val="hi_IN" w:bidi="hi_IN"/>
        </w:rPr>
        <w:t>Ezekiel 23:1</w:t>
      </w:r>
      <w:r>
        <w:rPr>
          <w:lang w:val="hi_IN" w:bidi="hi_IN"/>
        </w:rPr>
      </w:r>
    </w:p>
    <w:p>
      <w:pPr/>
      <w:r>
        <w:rPr>
          <w:lang w:val="hi_IN" w:bidi="hi_IN"/>
        </w:rPr>
      </w:r>
      <w:r>
        <w:rPr>
          <w:vertAlign w:val="superscript"/>
          <w:lang w:val="hi_IN" w:bidi="hi_IN"/>
        </w:rPr>
        <w:t>1</w:t>
      </w:r>
      <w:r>
        <w:rPr>
          <w:lang w:val="hi_IN" w:bidi="hi_IN"/>
        </w:rPr>
        <w:t xml:space="preserve"> याहवेह का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 मनुष्य के पुत्र, दो स्त्रियां थी, जो एक ही मां की बेटियां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 मिस्र देश में वेश्या बन गईं और वे अपनी जवानी के दिनों से वेश्यावृत्ति करती थी. उसी देश में उनके स्तनों से दुलार किया गया और उनके कुंवारी छाती से लाड़ किया गया.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बड़ी बहन का नाम ओहोलाह, और छोटी का नाम ओहोलीबाह था. वे मेरी थी और उन्होंने बेटे-बेटियों को जन्म दिया. ओहोलाह शमरिया है, और ओहोलीबाह येरूशलेम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ओहोलाह मेरी ही थी, तभी वह वेश्यावृत्ति करने लगी; वह अपने प्रेमियों के लिये लालायित रहती थी—जो नीले कपड़े पहने अश्शूरी योद्धा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राज्यपाल और सेनापति थे, ये सबके सब सुंदर और जवान थे, और उसके प्रेमियों में घुड़सवार भी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उसने अपने आपको वेश्या के रूप में सबसे अच्छे अश्शूरियों को दे दिया और उन हर एक के मूर्तियों से अपने आपको अशुद्ध किया जिनके लिये वह लालायित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 वेश्यावृत्ति उसने मिस्र देश में शुरू की थी, उसे उसने नहीं छोड़ा, जब उसकी जवानी के समय पुरुष उसके साथ सोते थे, उसकी कुंवारी छाती को दुलारते थे और अपनी काम-वासना उस पर लुटाते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“इसलिये मैंने उसे उसके प्रेमी अश्शूरियों के हाथ में सौंप दिया, जिनके लिये वह लालायित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उन्होंने उसे नंगी कर दिया, उसके बेटे और बेटियों को ले लिया और उसे तलवार से मार डाला. वह स्त्रियों के बीच एक कहावत बन गई और उसे दंड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“उसकी बहन ओहोलीबाह यह सब देखी, फिर भी वह काम-वासना और वेश्यावृत्ति में अपनी बहन से कहीं अधिक भ्रष्‍ट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वह भी अश्शूरियों के पीछे काम-वासना से आसक्त थी—जिसमें राज्यपाल और सेनापति, पोशाक पहने योद्धा, घुड़सवार और सब सुंदर पुरुष आते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मैंने देखा कि उसने भी अपने आपको अशुद्ध कर लिया था; दोनों बहनों का चालचलन एक जैसा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 ओहोलीबाह अपनी वेश्यावृत्ति में आगे थी. उसने एक दीवार पर आदमियों के चित्र को देखा, जिसमें बाबेलियों को लाल रंग में चित्रित किया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चित्र में आदमियों के कमर में पट्टा बंधा था और उनके सिरों पर लहराती पगड़ी थी; वे सबके सब बाबेल के निवासी, बाबेली रथ के अधिकारी जैसे लगते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वह उन्हें देखते ही, उनके प्रति काम-वासना से आसक्त हो गई और कसदिया में उनके दूत भेजी.</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बाबेली प्यार में हमबिस्तर होने के लिये उसके पास आये, और अपने काम-वासना में उसे अशुद्ध किया. उनके द्वारा अशुद्ध होने के बाद, वह घृणा में उनसे अलग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जब उसने खुलेआम वेश्यावृत्ति किया और अपने नंगी देह को दिखाया, तो मैं घृणा में उससे दूर हो गया, जैसा कि मैं उसकी बहन से दूर हो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फिर भी वह अपने दुराचार वृत्ति में और भी बढ़ती गई, अपने जवानी के दिनों को याद करते हुए जब वह मिस्र देश में एक वेश्या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वहां वह अपने यारों के पीछे काम-वासना के लिये लगी रहती थी, जिनके जननांग गधों के जननांग जैसे और उनका वीर्य-उत्सर्जन घोड़ों के समान होता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 प्रकार तुम अपनी जवानी की कामुकता की लालसा करती थी, जब मिस्र में तुम्हारे छाती को दुलारा जाता था और तुम्हारे स्तन से लाड़ किया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“इसलिये हे ओहोलीबाह, परम प्रधान याहवेह का यह कहना है: मैं तुम्हारे प्रेमियों को तुम्हारे विरुद्ध भड़काऊंगा, जिनसे तुम घृणा करते हुए दूर हो गई थी, और मैं उन्हें चारों ओर से तुम्हारे विरुद्ध लाऊंगा.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बाबेलियों और सब कसदी, पेकोद, शोआ और कोआ के पुरुष, और उनके साथ सब अश्शूरी, सुंदर जवान, उनमें सबके सब राज्यपाल और सेनापति, रथ अधिकारी और उच्च पदस्थ व्यक्ति, सबके सब घोड़े पर सवार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वे तुम्हारे विरुद्ध हथियार, रथ और चार पहिया गाड़ी लेकर लोगों की भीड़ के साथ आएंगे; वे चारों तरफ से छोटी और बड़ी ढाल के साथ सिर में टोप लगाकर तुम्हारे विरुद्ध मोर्चा बांधेंगे. मैं तुम्हें दंड के लिये उनके हाथ में सौंप दूंगा, और वे अपने स्तर के अनुसार उन्हें दंड देंगे.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 तुम पर अपना जलन भरा क्रोध दिखाऊंगा, और तुम्हारे प्रति उनका व्यवहार बहुत क्रोधपूर्ण होगा. वे तुम्हारी नाक और कान काट डालेंगे, और तुममें से जो बच जाएंगे, वे तलवार से मारे जाएंगे. वे तुम्हारे बेटे और बेटियों को ले लेंगे, और तुममें से जो बच जाएंगे, वे आग से जलकर नष्ट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वे तुमसे तुम्हारे कपड़े भी उतार लेंगे और तुम्हारे सुंदर गहने छीन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इस प्रकार मैं उस काम-वासना और वेश्यावृत्ति को बंद कर दूंगा, जिसे तुमने मिस्र देश में शुरू किया था. तुम इन चीज़ों की कामना नहीं करोगी या मिस्र देश को फिर याद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क्योंकि परम प्रधान याहवेह का यह कहना है: “मैं तुम्हें उन लोगों के हाथ में सौंपने ही वाला हूं, जिनसे तुम घृणा करती हो, उनके हाथ, जिनसे घृणा के कारण तुम दूर हो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वे तुम्हारे साथ घृणित व्यवहार करेंगे और तुम्हारी कमाई हुई सारी चीज़ें ले लेंगे. वे तुम्हें एकदम नंगी छोड़ देंगे, और तुम्हारी वेश्यावृत्ति की निर्लज्जता प्रगट हो जाएगी. तुम्हारी अश्लीलता और दुराचार वृत्ति के कारण</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यह सब तुम पर हुआ है, क्योंकि तुम जाति-जाति के लोगों के पीछे काम-वासना के लिये भागी और उनकी मूर्तियों से तुमने अपने आपको अशुद्ध किया.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तुम अपनी बहन के रास्ते पर चली हो; इसलिये मैं उसका कटोरा तुम्हारे हाथ में दूंगा.”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परम प्रधान याहवेह का यह कहना है: “तुम अपनी बहन के कटोरे को पीओगी, जो बड़ा और गहरा है; इसके कारण तुम तिरस्कार और हंसी का पात्र होंगी, क्योंकि इसमें बहुत कुछ समाता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तुम मतवालापन और दुःख से भर जाओगी, यह विनाश और निर्जनता का कटोरा है, यह तुम्हारी बहन शमरिया का कटोरा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तुम इसे पीकर खाली कर दोगी और इसके टुकड़ों को चबाओगी और अपने छातियों को घायल करोगी. यह मैंने कहा है, परम प्रधान याहवेह की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“इसलिये परम प्रधान याहवेह का यह कहना है: जब तुमने मुझे भूला दिया है और मुझसे अपना मुंह फेर लिया है, तो ज़रूरी है कि तुम अपने अश्लीलता और वेश्यावृत्ति का फल भोगो.”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याहवेह ने मुझसे कहा: “हे मनुष्य के पुत्र, क्या तुम ओहोलाह और ओहोलीबाह का न्याय करोगे? तो फिर उनके घृणित काम उन्हें बताओ,</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क्योंकि उन्होंने व्यभिचार किया है और उनके हाथ खून से रंगे हैं. उन्होंने मूर्तियों के साथ व्यभिचार किया है; और तो और उन्होंने उन अपने बच्चों को उनके भोजन के रूप में बलिदान किया है, जो मेरे द्वारा ही पैदा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उन्होंने मेरे साथ यह भी किया है: उसी समय उन्होंने मेरे पवित्र स्थान को अशुद्ध किया है और मेरे विश्राम दिनों को अपवित्र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जिस दिन उन्होंने अपने बच्चों को अपनी मूर्तियों के लिये बलिदान किया, उसी दिन उन्होंने मेरे पवित्र स्थान में प्रवेश किया और उसे अपवित्र किया. उन्होंने मेरे भवन के भीतर यही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“और तो और उन्होंने दूत भेजकर बहुत दूर से लोगों को बुलवाया, और जब वे आ गये, तो तुम उनके लिये नहाई-धोई, अपने आंखों का श्रृंगार किया और अपने गहनों को पहना.</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तब तुम एक सुंदर सोफा में बैठ गईं, जिसके सामने एक टेबल रखा था, जिस पर तुमने धूप और जैतून का तेल रखा था, जो कि मेरा था.</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“उसके चारों तरफ लापरवाह भीड़ का कोलाहल सुनाई दे रहा था; पियक्कड़ों को निर्जन प्रदेश से उपद्रवी लोगों के साथ लाया गया था, जो उस स्त्री और उसकी बहन के हाथों में कंगन और उनके सिर में सुंदर मुकुट पहना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तब मैंने उस स्त्री के बारे में कहा, जो व्यभिचार करते-करते बेहाल हो चुकी थी, ‘अब वे उसका उपयोग एक वेश्या के रूप में करें, क्योंकि वह वेश्या ही तो है.’</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और वे उसके साथ सोए. जैसे पुरुष एक वेश्या के साथ सोते हैं, वैसे ही वे उन कामुक स्त्रियों, ओहोलाह एवं ओहोलीबाह के साथ सोए.</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परंतु धर्मी न्यायाधीश उनको उन स्त्रियों का दंड देंगे, जो व्यभिचार करती और खून बहाती हैं, क्योंकि वे व्यभिचारिणी हैं और उनके हाथ खून से रंगे हैं.</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“परम प्रधान याहवेह का यह कहना है: उनके विरुद्ध एक बड़ी भीड़ ले आओ और उन्हें आतंकित होने और लूटे जाने के किए सौंप दो.</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उस भीड़ के लोग उन पर पत्थरवाह करेंगे और उन्हें अपने तलवार से काट डालेंगे; वे उनके बेटे-बेटियों को मार डालेंगे और उनके घरों को जला देंगे.</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“इस प्रकार मैं इस देश से काम-वासना का अंत कर दूंगा, ताकि सब स्त्रियों के लिये यह एक चेतावनी हो और वे तुम्हारे समान काम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तुम्हें अपने कामुकता का दंड भोगना पड़ेगा और तुम्हें अपने मूर्तियों के पाप का फल भी भोगना पड़ेगा. तब तुम जानोगे कि मैं परम प्रधान याहवेह हूं.”</w:t>
      </w:r>
      <w:r>
        <w:rPr>
          <w:lang w:val="hi_IN" w:bidi="hi_IN"/>
        </w:rPr>
      </w:r>
      <w:r>
        <w:rPr>
          <w:lang w:val="hi_IN" w:bidi="hi_IN"/>
        </w:rPr>
      </w:r>
    </w:p>
    <w:p>
      <w:pPr/>
      <w:r>
        <w:rPr>
          <w:lang w:val="hi_IN" w:bidi="hi_IN"/>
        </w:rPr>
      </w:r>
    </w:p>
    <w:p>
      <w:pPr>
        <w:pStyle w:val="Heading2"/>
      </w:pPr>
      <w:r>
        <w:rPr>
          <w:lang w:val="hi_IN" w:bidi="hi_IN"/>
        </w:rPr>
        <w:t>Ezekiel 24:1</w:t>
      </w:r>
      <w:r>
        <w:rPr>
          <w:lang w:val="hi_IN" w:bidi="hi_IN"/>
        </w:rPr>
      </w:r>
    </w:p>
    <w:p>
      <w:pPr/>
      <w:r>
        <w:rPr>
          <w:lang w:val="hi_IN" w:bidi="hi_IN"/>
        </w:rPr>
      </w:r>
      <w:r>
        <w:rPr>
          <w:vertAlign w:val="superscript"/>
          <w:lang w:val="hi_IN" w:bidi="hi_IN"/>
        </w:rPr>
        <w:t>1</w:t>
      </w:r>
      <w:r>
        <w:rPr>
          <w:lang w:val="hi_IN" w:bidi="hi_IN"/>
        </w:rPr>
        <w:t xml:space="preserve"> नवें वर्ष के, दसवें माह के दसवें दिन, याहवेह का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 मनुष्य के पुत्र, आज के दिन को लिख लो, आज ही के दिन, क्योंकि बाबेल के राजा ने आज ही के दिन येरूशलेम की घेराबंदी की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इन विद्रोही लोगों को एक दृष्टांत सुनाओ और उनसे कहो: ‘परम प्रधान याहवेह का यह कहना है: “ ‘पकाने के बर्तन को चूल्हे पर रखो, चूल्हे पर रखो और उसमें पानी डालो.</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उसमें मांस के टुकड़े डाल दो, सब अच्छे टुकड़े—जांघ और कंधा. इन उत्तम हड्डियों से उसे भर दो;</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झुंड के सबसे अच्छे पशु को लो. तब हड्डियों के लिये बर्तन के नीचे लकड़ियां डालो; उसे अच्छे से उबालो और उसमें हड्डियों को पकाओ.</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क्योंकि परम प्रधान याहवेह का यह कहना है: “ ‘धिक्कार है रक्तपात करनेवाले शहर पर, धिक्कार है उस बर्तन पर, जिसमें जंग लगा है, जिसमें का जंग नहीं जाता है! उसमें से मांस को एक-एक टुकड़ा करके निकालो जो भी क्रम में ये टुकड़े आते हैं उन्हें निकालो.</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 ‘क्योंकि उस शहर ने जो रक्तपात किया है, वह अपने ही बीच किया है: उसने खून को खाली चट्टान पर उंडेल दिया है; उसने खून को भूमि पर नहीं उंडेला, जहां धूल उसे ढांप ले.</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कोप को भड़काने और बदला लेने के लिये मैंने उसके खून को खाली चट्टान पर डाला है, ताकि उसे ढांपा न जाय.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इसलिये परम प्रधान याहवेह का यह कहना है: “ ‘धिक्कार है रक्तपात करनेवाले शहर पर! मैं, भी लकड़ी का ऊंचा ढेर लगाऊंगा.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लकड़ी का ढेर लगाओ और उसमें आग लगाओ. मांस को मसाले में मिलाकर उसे अच्छी तरह पकाओ; हड्डियों को हल्का सा जलने दो.</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खाली बर्तन को आग पर रखो जब तक कि यह गर्म होकर इसका तांबा लाल न हो जाए, ताकि इसकी अशुद्धता पिघल जाए और उसमें लगा जंग जल जाए.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इसने सारे परिश्रम को बेकार किया है; इसमें लगा भारी जंग नहीं निकला है, और तो और आग से भी नहीं निकला.</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 ‘तुम्हारी अशुद्धता काम-वासना है. क्योंकि मैंने तुम्हें साफ करने की कोशिश की, पर तुम अपनी अशुद्धता से साफ नहीं होते, अब तुम फिर तब तक साफ किए न जाओगे, जब तक कि मेरा कोप तुम्हारे विरुद्ध शांत न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 ‘मैं, याहवेह ने कहा है. मेरे लिये काम करने का समय आ गया है. मैं नहीं छोड़ूंगा; मैं दया नहीं करूंगा, न ही नरम होऊंगा. तुम्हारे चालचलन और तुम्हारे कार्यों के अनुसार तुम्हारा न्याय होगा, परम प्रधान याहवेह की घोषणा है.’ ”</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याहवेह का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“हे मनुष्य के पुत्र, मैं एक ही प्रहार में तुमसे तुम्हारे आंखों की खुशी छीनने ही वाला हूं. तौभी तुम शोकित न हो, न ही रोओ और न ही आंसू बहाओ.</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चुपचाप कराहो; मरे हुओं के लिये शोकित न हो. अपनी पगड़ी बांधे रहना और अपनी जूती पहने रहना; अपनी दाढ़ी और मूंछ को न ढांकना या शोक करनेवालों की प्रथा अनुसार होनेवाला भोजन 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इसलिये सुबह मैं लोगों से बात किया, और शाम को मेरी पत्नी मर गई. उसके अगले सुबह मैंने वैसा ही किया, जैसा मुझे आदेश दिया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लोग मुझसे पूछने लगे, “क्या तुम हमें नहीं बताओगे कि इन चीज़ों का हमसे क्या लेना देना है? तुम ऐसा क्यों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इसलिये मैंने उनसे कहा, “याहवेह का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इस्राएल के लोगों से कहो, ‘परम प्रधान याहवेह का यह कहना है: मैं अपने पवित्र स्थान को अपवित्र करने ही वाला हूं—वह दृढ़ गढ़, जिस पर घमंड करते हो, तुम्हारे आंखों की खुशी, तुम्हारे स्नेह का पात्र. तुम्हारे बेटे और बेटियां, जो तुम्हारे पीछे रह जाएंगे, वे तलवार से मारे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और तुम वैसा ही करोगे, जैसा मैंने किया है. तुम अपने दाढ़ी और मूंछ को नहीं ढंकोगे या शोक करनेवालों की प्रथा अनुसार होनेवाला भोजन नहीं खाओगे.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तुम अपने सिर पर अपनी पगड़ी रखोगे और अपने पांवों में अपनी जूतियां पहनोगे. तुम न तो शोक मनाओगे और न ही रोओगे पर अपने पापों और अपने ही बीच कराहने के कारण, तुम बरबाद हो जाओगे.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यहेजकेल तुम्हारे लिए एक चिन्ह ठहरेगा; तुम वैसा ही करोगे, जैसा कि उसने किया है. जब ये बातें होंगी, तब तुम जानोगे कि मैं परम प्रधान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हे मनुष्य के पुत्र, जिस दिन मैं उनके दृढ़ गढ़, उनका आनंद और महिमा, उनके आंखों की खुशी, उनके हृदय की इच्छा, और साथ ही साथ उनके बेटे और बेटियों को छीन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उसी दिन बचकर भाग निकलने वाला एक व्यक्ति आकर तुम्हें वह समाचार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उस समय तुम्हारा मुंह खुलेगा; तुम उस व्यक्ति से बात करोगे और फिर चुप न रहोगे. इस प्रकार तुम उनके लिये एक चिन्ह ठहरोगे, और वे जानेंगे कि मैं याहवेह हूं.”</w:t>
      </w:r>
      <w:r>
        <w:rPr>
          <w:lang w:val="hi_IN" w:bidi="hi_IN"/>
        </w:rPr>
      </w:r>
      <w:r>
        <w:rPr>
          <w:lang w:val="hi_IN" w:bidi="hi_IN"/>
        </w:rPr>
      </w:r>
    </w:p>
    <w:p>
      <w:pPr/>
      <w:r>
        <w:rPr>
          <w:lang w:val="hi_IN" w:bidi="hi_IN"/>
        </w:rPr>
      </w:r>
    </w:p>
    <w:p>
      <w:pPr>
        <w:pStyle w:val="Heading2"/>
      </w:pPr>
      <w:r>
        <w:rPr>
          <w:lang w:val="hi_IN" w:bidi="hi_IN"/>
        </w:rPr>
        <w:t>Ezekiel 25:1</w:t>
      </w:r>
      <w:r>
        <w:rPr>
          <w:lang w:val="hi_IN" w:bidi="hi_IN"/>
        </w:rPr>
      </w:r>
    </w:p>
    <w:p>
      <w:pPr/>
      <w:r>
        <w:rPr>
          <w:lang w:val="hi_IN" w:bidi="hi_IN"/>
        </w:rPr>
      </w:r>
      <w:r>
        <w:rPr>
          <w:vertAlign w:val="superscript"/>
          <w:lang w:val="hi_IN" w:bidi="hi_IN"/>
        </w:rPr>
        <w:t>1</w:t>
      </w:r>
      <w:r>
        <w:rPr>
          <w:lang w:val="hi_IN" w:bidi="hi_IN"/>
        </w:rPr>
        <w:t xml:space="preserve"> याहवेह का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 मनुष्य के पुत्र, अपना मुंह अम्मोनियों की ओर करके उनके विरुद्ध भविष्यवाणी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उनसे कहो, ‘परम प्रधान याहवेह का वचन सुनो. परम प्रधान याहवेह का यह कहना है: क्योंकि जब मेरा पवित्र स्थान अपवित्र किया गया और जब इस्राएल देश उजाड़ा गया और जब यहूदिया के लोग बंधुआई में चले गये, तो तुमने आहा, आहा! कहा,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इसलिये मैं तुम्हें पूर्व देश के लोगों के अधीन करने जा रहा हूं. वे तुम्हारे बीच अपना शिविर खड़ा करेंगे और अपना तंबू गाड़ेंगे; वे तुम्हारा फल खाएंगे और तुम्हारा दूध पिएंगे.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 रब्बाह को ऊंटों का चरागाह और अम्मोन देश को भेड़ों का विश्राम स्थल बना दूंगा. तब तुम जानोगे कि मैं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क्योंकि परम प्रधान याहवेह का यह कहना है: क्योंकि तुमने इस्राएल देश के प्रति अपने हृदय के सब द्वेष भावना के कारण आनंदित होकर ताली बजाई और अपने पैरों को पटका,</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इसलिये मैं तुम्हारे विरुद्ध अपना हाथ बढ़ाऊंगा और तुम्हें लूट की वस्तु के रूप में जाति-जाति के लोगों के बीच दे दूंगा. मैं लोगों के बीच से तुम्हारा नाम तक मिटा दूंगा और तुम्हें देश-देश में पूरी तरह नाश कर दूंगा. मैं तुम्हें नाश करूंगा, और तब तुम जानोगे कि मैं याहवेह हूं.’ ”</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“परम प्रधान याहवेह का यह कहना है: ‘क्योंकि मोआब और सेईर ने कहा, “देखो, यहूदाह का वंश भी दूसरे सब जातियों के समान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इसलिये मैं मोआब के किनारे को खुला छोड़ूंगा और इसकी शुरुआत सीमावर्ती नगर—बेथ-यशिमोथ, बाल-मेओन और किरयथियों से होगी, जो उस देश की शोभा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 मोआब को अम्मोनियों के साथ पूर्वी देश के लोगों के अधीन कर दूंगा, ताकि अम्मोनियों को लोग याद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मैं मोआब को दंड दूंगा. तब वे जानेंगे कि मैं याहवेह हूं.’ ”</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“परम प्रधान याहवेह का यह कहना है: ‘क्योंकि एदोम ने यहूदाह से बदला लिया और ऐसा करके बहुत दोषी ठहरा,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इसलिये परम प्रधान याहवेह का यह कहना है: मैं एदोम के विरुद्ध अपना हाथ बढ़ाऊंगा और आदमी और जानवर दोनों को मार डालूंगा. मैं उसे उजाड़ दूंगा और तेमान से लेकर देदान तक, वे तलवार से मारे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 अपने इस्राएली लोगों के द्वारा एदोम से बदला लूंगा, और वे मेरे क्रोध और कोप के मुताबिक उनसे व्यवहार करेंगे; तब वे मेरे प्रतिशोध को जानेंगे, परम प्रधान याहवेह की घोषणा है.’ ”</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“परम प्रधान याहवेह का यह कहना है: ‘क्योंकि फिलिस्तीनियों ने प्रतिशोध की भावना से काम किया और अपने हृदय की ईर्ष्या के कारण बदला लिया, और प्राचीन शत्रुता के कारण यहूदाह को नष्ट करने का प्रयत्न किया,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इसलिये परम प्रधान याहवेह का यह कहना है: मैं फिलिस्तीनियों के विरुद्ध अपना हाथ बढ़ाने ही वाला हूं, और मैं केरेथियों को मिटा दूंगा और उनको नष्ट कर दूंगा, जो समुद्र के किनारों पर बचे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 उनसे भयंकर बदला लूंगा और अपने कोप में होकर उनको दंड दूंगा. तब वे जानेंगे कि मैं याहवेह हूं, जब मैं उनसे प्रतिशोध लूंगा.’ ”</w:t>
      </w:r>
      <w:r>
        <w:rPr>
          <w:lang w:val="hi_IN" w:bidi="hi_IN"/>
        </w:rPr>
      </w:r>
      <w:r>
        <w:rPr>
          <w:lang w:val="hi_IN" w:bidi="hi_IN"/>
        </w:rPr>
      </w:r>
    </w:p>
    <w:p>
      <w:pPr/>
      <w:r>
        <w:rPr>
          <w:lang w:val="hi_IN" w:bidi="hi_IN"/>
        </w:rPr>
      </w:r>
    </w:p>
    <w:p>
      <w:pPr>
        <w:pStyle w:val="Heading2"/>
      </w:pPr>
      <w:r>
        <w:rPr>
          <w:lang w:val="hi_IN" w:bidi="hi_IN"/>
        </w:rPr>
        <w:t>Ezekiel 26:1</w:t>
      </w:r>
      <w:r>
        <w:rPr>
          <w:lang w:val="hi_IN" w:bidi="hi_IN"/>
        </w:rPr>
      </w:r>
    </w:p>
    <w:p>
      <w:pPr/>
      <w:r>
        <w:rPr>
          <w:lang w:val="hi_IN" w:bidi="hi_IN"/>
        </w:rPr>
      </w:r>
      <w:r>
        <w:rPr>
          <w:vertAlign w:val="superscript"/>
          <w:lang w:val="hi_IN" w:bidi="hi_IN"/>
        </w:rPr>
        <w:t>1</w:t>
      </w:r>
      <w:r>
        <w:rPr>
          <w:lang w:val="hi_IN" w:bidi="hi_IN"/>
        </w:rPr>
        <w:t xml:space="preserve"> बारहवें वर्ष के ग्यारहवें महीने के पहले दिन, याहवेह का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 मनुष्य के पुत्र, क्योंकि सोर ने येरूशलेम के विषय में यह कहा है, ‘आहा! जनताओं के प्रवेश द्वार टूट गया है, और इसके फाटक मेरे लिए खुल गये हैं; वह नाश हो गई है, इसलिये अब मैं उन्‍नति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इसलिये परम प्रधान याहवेह का यह कहना है: हे सोर, मैं तुम्हारे विरुद्ध हूं, और मैं तुम्हारे विरुद्ध बहुत सी जाति के लोगों को समुद्र के लहरों के समान लाऊंगा.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 सोर की दीवारों को ध्वस्त कर देंगे और उसके स्तंभों को गिरा देंगे; मैं उसकी मिट्टी को खुरचकर उसे एक खाली चट्टान बना दूंगा.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बाहर समुद्र में, वह मछली का जाल फैलाने का स्थान हो जाएगा, क्योंकि मैंने कहा है, परम प्रधान याहवेह की घोषणा है. वह जाति-जाति के लोगों के लिये लूट का सामान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मुख्य भूमि में उसकी बस्ती को तलवार से नष्ट कर दिया जाएगा. तब वे जानेंगे कि मैं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“क्योंकि परम प्रधान याहवेह का यह कहना है: मैं उत्तर दिशा से सोर के विरुद्ध राजाओं के राजा बाबेल के राजा नबूकदनेज्ज़र को लाऊंगा. वह घोड़ों, रथों, घुड़सवारों और एक बड़ी सेना के साथ आएगा.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वह मुख्य भूमि में तुम्हारी बस्ती को तलवार से नाश कर देगा; वह तुम्हारे विरुद्ध घेराबंदी करेगा, तुम्हारे दीवारों से ढलान बनाएगा और तुम्हारे विरुद्ध अपना ढाल उठाएगा.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वह तुम्हारे दीवारों पर युद्ध का यंत्र चलाएगा और अपने हथियारों से तुम्हारे स्तंभों को गिरा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उसके घोड़े इतने होंगे कि उनकी धूल से तुम ढंक जाओगे. तुम्हारी दीवारें घुड़-सेना, चार पहिया गाड़ी और रथों की आवाज से कांप उठेंगी जब वह तुम्हारे प्रवेश द्वारों से इस प्रकार प्रवेश करेगा, जिस प्रकार लोग दीवारों को तोड़कर शहर के भीतर घुस आते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उसके घोड़ों के खुरों से तुम्हारी सब गलियां रौंदी जाएंगी; वह तुम्हारे लोगों को तलवार से मार डालेगा, और तुम्हारे मजबूत खंभे ज़मीन पर गिरा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 तुम्हारे धन-संपत्ति और व्यापार की वस्तुओं को लूट लेंगे; वे तुम्हारी दीवारों को गिरा देंगे और तुम्हारे सुंदर घरों को नष्ट कर देंगे और तुम्हारे पत्थर, इमारती लकड़ी और कूड़ा-कर्कट को पानी में फेंक देंगे.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 तुम्हारे कोलाहलपूर्ण गीतों का अंत कर दूंगा, और तुम्हारे वीणा का संगीत फिर सुनाई नहीं देगा.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 तुम्हें एक खाली चट्टान बना दूंगा, और तुम मछली के जालों को फैलाने का एक स्थान बन जाओगे. तुम्हारा पुनर्निर्माण फिर कभी न होगा, क्योंकि मैं याहवेह ने कहा है, परम प्रधान याहवेह की यह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“सोर से परम प्रधान याहवेह का यह कहना है: क्या समुद्रतट की भूमि तुम्हारे गिरने की आवाज से कांप नहीं उठेगी, जब घायल व्यक्ति कराहेंगे और तुम्हारे बीच हत्याएं होंगी?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समुद्रतट के सब राजकुमार अपने सिंहासन से उतरेंगे और अपना लबादा बाजू में रख देंगे और अपने क़सीदे किए हुए कपड़े उतार देंगे. वे आतंकित कपड़े पहनकर, हर क्षण कांपते हुए, तुमसे भयभीत होकर ज़मीन पर बैठ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तुम्हारे विषय में एक विलापगीत लेंगे और तुमसे कहेंगे: “ ‘हे प्रसिद्ध शहर, तुम कैसे नष्ट हो गए, समुद्रतट पर तुममें लोग बसे थे, तुम समुद्र पर एक शक्ति थे, तुम और तुम्हारे निवासी; तुमने उन सब पर अपना आतंक फैलाया जो वहां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अब समुद्रतट की भूमि तुम्हारे गिरने के दिन कांपती है; समुद्र के द्वीप तुम्हारे गिरने से भयभीत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“परम प्रधान याहवेह का यह कहना है: जब मैं तुम्हें एक उजाड़ शहर बना दूंगा, उन शहरों जैसा जहां अब कोई नहीं रहता, और जब मैं समुद्र की गहराई और उसके अथाह पानी को तुम्हारे ऊपर ले आऊंगा,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मैं तुम्हें उनके साथ नीचे ले आऊंगा, जो बहुत पहले के लोगों के पास नीचे गड़हे में जाते हैं. मैं तुम्हें पृथ्वी के नीचे निवास करवाऊंगा, पुराने ज़माने के पतन की तरह उन लोगों के साथ, जो नीचे गड़हे में जाते हैं, और फिर तुम न लौटोगे या जीवितों के देश में तुम्हारी जगह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 तुम्हारा भयानक रूप से अंत करूंगा और तुम्हारा अस्तित्व समाप्‍त हो जाएगा. तुम्हें खोजा तो जाएगा, परंतु तुम्हारा फिर कभी कोई पता न चलेगा, परम प्रधान याहवेह की घोषणा है.”</w:t>
      </w:r>
      <w:r>
        <w:rPr>
          <w:lang w:val="hi_IN" w:bidi="hi_IN"/>
        </w:rPr>
      </w:r>
      <w:r>
        <w:rPr>
          <w:lang w:val="hi_IN" w:bidi="hi_IN"/>
        </w:rPr>
      </w:r>
    </w:p>
    <w:p>
      <w:pPr/>
      <w:r>
        <w:rPr>
          <w:lang w:val="hi_IN" w:bidi="hi_IN"/>
        </w:rPr>
      </w:r>
    </w:p>
    <w:p>
      <w:pPr>
        <w:pStyle w:val="Heading2"/>
      </w:pPr>
      <w:r>
        <w:rPr>
          <w:lang w:val="hi_IN" w:bidi="hi_IN"/>
        </w:rPr>
        <w:t>Ezekiel 27:1</w:t>
      </w:r>
      <w:r>
        <w:rPr>
          <w:lang w:val="hi_IN" w:bidi="hi_IN"/>
        </w:rPr>
      </w:r>
    </w:p>
    <w:p>
      <w:pPr/>
      <w:r>
        <w:rPr>
          <w:lang w:val="hi_IN" w:bidi="hi_IN"/>
        </w:rPr>
      </w:r>
      <w:r>
        <w:rPr>
          <w:vertAlign w:val="superscript"/>
          <w:lang w:val="hi_IN" w:bidi="hi_IN"/>
        </w:rPr>
        <w:t>1</w:t>
      </w:r>
      <w:r>
        <w:rPr>
          <w:lang w:val="hi_IN" w:bidi="hi_IN"/>
        </w:rPr>
        <w:t xml:space="preserve"> याहवेह का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 मनुष्य के पुत्र, सोर के लिए एक विलापगीत लो.</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सोर से कहो, जो समुद्र के प्रवेश द्वार पर बसा है और बहुत से समुद्रतट पर लोगों का व्यापारी है, ‘परम प्रधान याहवेह का यह कहना है: “ ‘हे सोर, तुम कहते हो, “मैं पूरी तरह सुंदर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तुम्हारी सीमा समुद्र के गर्भ तक थी; तुम्हें बनाने वालों ने तुम्हें पूरी तरह सुंदर बनाया.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उन्होंने तुम्हारी सब इमारती लकड़ी सेनीर पहाड़ के सनौवर के पेड़ों से ली हैं; उन्होंने तुम्हारे लिये एक मस्तूल बनाने के लिये लबानोन के देवदार की लकड़ी का उपयोग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तुम्हारे पतवारों के लिए उन्होंने बाशान के बांज वृक्षों की लकड़ी का उपयोग किया है; तुम्हारे पानी जहाज़ का छत कित्तिम समुद्रतट के चीड़ वृक्ष का है, जिसे हाथी-दांत से सजाया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तुम्हारे जहाज़ का पाल मिस्र देश के सुंदर कसीदा किए हुए मलमल के कपड़े का था, और यह तुम्हारे ध्वज के रूप में काम करता था; तुम्हारा तिरपाल (चांदनी) एलिशाह के समुद्रतट का था, जिसका रंग नीला और बैंगनी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सीदोन और आरवद के लोग तुम्हारे मल्लाह थे; हे सोर, तुम्हारे निपुण लोग नाविक के रूप में जहाज़ पर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जहाज़ के जोड़ों को ठीक करने के लिये जहाज़ पर गेबल के अनुभवी शिल्पकार जहाज़ के शिल्पी के रूप में थे. समुद्र के सारे जहाज़ और उनके नाविक तुम्हारे व्यापारिक माल का लेनदेन करने के लिये तुम्हारे साथ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 ‘तुम्हारी सेना में परसिया, लूद और पूत के लोग शामिल थे. उन्होंने तुम्हारी शोभा बढ़ाते हुए, अपनी ढाल और टोप दीवारों पर टांग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आरवद और हेलेक के लोग चारों तरफ से तुम्हारी दीवारों का पहरा दिये; गम्माद के लोग तुम्हारे स्तंभों पर थे. उन्होंने अपनी ढालें तुम्हारी दीवारों पर टांग दी; उन्होंने तुम्हारी सुंदरता में चार चांद लगाया.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 ‘सभी प्रकार की चीज़ों की अधिकता के कारण तरशीश के लोगों ने तुम्हारे साथ व्यापार किया; उन्होंने तुम्हारे सामानों को चांदी, लोहा, टीन और सीसा देकर खरीदा.</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 ‘यावन (ग्रीस), तूबल और मेशेख तुमसे व्यापार करते थे; वे तुम्हें तुम्हारे व्यापारिक सामानों के बदले मानव प्राणी और कांसे के चीज़ों को देते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 ‘बेथ-तोगरमाह के लोग तुम्हारे व्यापारिक सामानों के बदले रथ खींचनेवाले घोड़े, सेना के घोड़े और खच्चर दिया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 ‘रोडीस के लोग तुमसे व्यापार करते थे, और समुद्रतट के बहुतेरे देश तुम्हारे ग्राहक थे; वे अपना भुगतान हाथी-दांत और आबनूस (तेंदू) की लकड़ी देकर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 ‘तुम्हारे पास सामानों की अधिकता के कारण, अराम ने तुमसे व्यापार किया; वे तुम्हारी वस्तुओं के मूल्य के बदले तुम्हें हरित नीलमणि, बैंगनी रंग के कपड़े, कसीदा किए हुए कपड़े, अच्छे किस्म के मलमल कपड़े, मूंगा और लाल रत्न देते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 ‘यहूदिया तथा इस्राएल देश ने भी तुमसे व्यापार किया; वे तुम्हारे सामानों के भुगतान के बदले तुम्हें मिन्‍निथ में उपजे गेहूं, मिठाई, मधु, जैतून तेल और मलहम देते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 ‘तुम्हारे पास उत्पादन की अधिकता और सामानों की अत्यधिक प्रचुरता के कारण दमेशेक ने तुमसे व्यापार किया. तुम्हारे सामान: बना हुआ लोहा, दालचीनी और तेजपत्ती के बदले उन्होंने तुम्हें हेलबोन की दाखमधु,</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जाहर का ऊन और उजाल में बने दाखमधु की लकड़ी के पीपे देने का प्रस्ताव दिया.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 ‘देदान नगर तुम्हें घोड़े की पीठ पर बिछानेवाले कंबल देता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 ‘अरेबिया के लोग और केदार देश के सब राजकुमार तुम्हारे ग्राहक थे; वे तुम्हें तुम्हारे सामान के बदले मेमने, मेढ़े और बकरियां देकर तुमसे लेनदेन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 ‘शीबा तथा रामाह के व्यापारियों ने तुमसे व्यापार किया; तुम्हारे व्यापारिक सामानों के बदले वे तुम्हें सब प्रकार के सर्वोत्तम मसाले, बहुमूल्य रत्न एवं सोना देते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 ‘हारान, कन्‍नेह, एदेन, शीबा, अश्शूर तथा किलमाद के व्यापारियों ने भी तुम्हारे ही साथ व्यापार किया.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तुम्हारे बाज़ार के जगह में, वे तुम्हें तुम्हारे सामानों के बदले सुंदर कपड़े, नीले कपड़े, कसीदा किए हुए कपड़े और आंटी गई और कसकर बांधी गई डोरियों वाले रंग-बिरंगे कंबल देते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 ‘तुम्हारे व्यापारिक सामानों का परिवहन तरशीश के पानी जहाजों से होता है जब तुम समुद्री यात्रा में जाते हो तो जहाज़ में तुम्हारा भारी माल भरा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तुम्हारे जहाज़ के चालक तुम्हें गहरे समुद्र में ले जाते हैं. पर पूर्व की हवा दूर समुद्र में तुम्हारे जहाज़ के टुकड़े-टुकड़े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तुम्हारी संपत्ति, व्यापारिक सामान और वस्तुएं, तुम्हारे नाविक, जहाज़ चलानेवाले और जहाज़ बनानेवाले, तुम्हारे व्यापारी और तुम्हारे सब सैनिक, और जहाज़ के सारे लोग उस दिन समुद्र की गहराई में डूब जाएंगे जब तुम्हारा जहाज़ टूट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तुम्हारे जहाज़ चलानेवालों की चिल्लाहट से समुद्रतट कांप उठेगा;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पतवार चलानेवाले सबके सब अपने जहाजों को छोड़ देंगे, मल्लाह और जहाज़ को चलानेवाले सबके सब जहाज़ से उतरकर समुद्रतट पर खड़े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वे तुम्हारे कारण चिल्लाएंगे और बिलख-बिलखकर रोएंगे; वे अपने सिर पर धूल छिड़क कर राख में लोटेंगे.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वे तुम्हारे कारण अपना सिर मुंड़ा लेंगे और टाट का कपड़ा पहनेंगे. वे मन की वेदना और भारी शोक से तुम्हारे विषय रोएंगे.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जब वे तुम्हारे विषय में बहुत रोएंगे और शोक मनाएंगे, तो वे तुम्हारे विषय एक विलापगीत गाएंगे: “कौन समुद्र से घिरे हुए सोर के समान चुप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जब तुम्हारे व्यापार का माल समुद्र में होकर जाता था, तो उससे तुम बहुत सी जाति के लोगों को संतुष्ट करते थे; अपनी अपार संपत्ति और व्यापारिक माल से तुमने पृथ्वी के राजाओं को समृद्ध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अब तुम पानी की गहराइयों में समुद्र के द्वारा चकनाचूर हो गये हो; तुम्हारा व्यापार का माल और जहाज़ में तुम्हारे पूरे लोगों का जत्था तुम्हारे साथ डूब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समुद्रतट पर सब रहनेवाले तुम्हारी दशा देख डर गये हैं; उनके राजा तो आतंक से कांपते हैं और डर से उनके चेहरे का रंग उड़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जनता के बीच जो व्यापारी है, वे तुम्हारी खिल्ली उड़ाते हैं; तुम्हारा एक डरावना अंत हो गया है और तुम्हारा अस्तित्व अब नहीं रहेगा.’ ”</w:t>
      </w:r>
      <w:r>
        <w:rPr>
          <w:lang w:val="hi_IN" w:bidi="hi_IN"/>
        </w:rPr>
      </w:r>
      <w:r>
        <w:rPr>
          <w:lang w:val="hi_IN" w:bidi="hi_IN"/>
        </w:rPr>
      </w:r>
    </w:p>
    <w:p>
      <w:pPr/>
      <w:r>
        <w:rPr>
          <w:lang w:val="hi_IN" w:bidi="hi_IN"/>
        </w:rPr>
      </w:r>
    </w:p>
    <w:p>
      <w:pPr>
        <w:pStyle w:val="Heading2"/>
      </w:pPr>
      <w:r>
        <w:rPr>
          <w:lang w:val="hi_IN" w:bidi="hi_IN"/>
        </w:rPr>
        <w:t>Ezekiel 28:1</w:t>
      </w:r>
      <w:r>
        <w:rPr>
          <w:lang w:val="hi_IN" w:bidi="hi_IN"/>
        </w:rPr>
      </w:r>
    </w:p>
    <w:p>
      <w:pPr/>
      <w:r>
        <w:rPr>
          <w:lang w:val="hi_IN" w:bidi="hi_IN"/>
        </w:rPr>
      </w:r>
      <w:r>
        <w:rPr>
          <w:vertAlign w:val="superscript"/>
          <w:lang w:val="hi_IN" w:bidi="hi_IN"/>
        </w:rPr>
        <w:t>1</w:t>
      </w:r>
      <w:r>
        <w:rPr>
          <w:lang w:val="hi_IN" w:bidi="hi_IN"/>
        </w:rPr>
        <w:t xml:space="preserve"> याहवेह का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 मनुष्य के पुत्र, सोर के शासक से कहो, ‘परम प्रधान याहवेह का यह कहना है: “ ‘अपने मन में फूलकर तुम कहते हो, “मैं एक ईश्वर हूं; मैं समुद्र के बीच एक ईश्वर के सिंहासन पर बैठता हूं.” परंतु तुम सिर्फ एक मरणशील प्राणी हो, ईश्वर नहीं, यद्यपि तुम सोचते हो कि तुम ईश्वर के समान बुद्धिमान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 तुम दानिएल से ज्यादा बुद्धिमान हो? क्या तुमसे कोई भी गुप्‍त बात छिपी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अपनी बुद्धि और समझ से तुमने अपने लिये संपत्ति कमा लिया है और अपने खजाने में सोना और चांदी का ढेर लगा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व्यापार में अपनी निपुणता के द्वारा, तुमने अपनी संपत्ति बढ़ा ली है, और तुम्हारे धन के कारण तुम्हारा मन घमंडी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 ‘इसलिये परम प्रधान याहवेह का यह कहना है: “ ‘क्योंकि तुम सोचते हो कि तुम एक ईश्वर के समान बुद्धिमान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इसलिये मैं तुम पर विदेशियों से चढ़ाई कराऊंगा, जो जातियों में सबसे अधिक क्रूर हैं; वे तुम्हारी सुंदरता और बुद्धिमानी पर अपनी तलवार चलाएंगे और तुम्हारी चमकती शोभा को नष्ट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 तुम्हें नीचे गड्ढे में ले आएंगे, और समुद्र के बीच तुम्हारी एक हिंसात्मक मृत्यु 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 तुम्हें मार डालते हैं, उनके सामने क्या तब तुम कहोगे, “मैं एक ईश्वर हूं?” जो तुम्हारी हत्या करते हैं, उनके हाथों में तुम एक मरणशील मनुष्य हो, ईश्वर नहीं.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तुम विदेशियों के हाथ ख़तनाहीन व्यक्तियों के समान मारे जाओगे. मैंने कहा है, परम प्रधान याहवेह की घोषणा है.’ ”</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याहवेह का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 मनुष्य के पुत्र, सोर के राजा के बारे में एक विलापगीत लो और उससे कहो: ‘परम प्रधान याहवेह का यह कहना है: “ ‘तुम बुद्धि से भरे हुए और सुंदरता में उत्तम, निर्दोषता के मुहर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 परमेश्वर के बगीचा, एदेन में थे; हर बहुमूल्य रत्न तुम्हें सजाता था: माणिक्य, हीरा और पन्‍ना, पुखराज, गोमेदक और मणि, नीलम, फ़िरोजा और मरकत. तुम्हारे बैठने की जगह और सवारी की वस्तु सोने के बने हुए थे; जिस दिन तुम्हारी सृष्टि की गई, उसी दिन ये तैयार किए गये.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एक अभिभावक करूब के रूप में तुम्हारा राजतिलक हुआ था, इसी काम हेतु मैंने तुम्हें नियुक्त किया था. तुम परमेश्वर के पवित्र पर्वत पर थे; तुम प्रज्वलित पत्थरों के बीच चलते फिरते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अपनी सृष्टि के दिन से ही तुम अपने आचार व्यवहार में निर्दोष थे, जब तक कि तुममें दुष्टता न पायी गई.</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अपने व्यापार के फैले होने के कारण तुम हिंसा से भर गये थे, और तुमने पाप किया. इसलिये मैंने तुम्हें कलंक के साथ परमेश्वर के पर्वत से भगा दिया, और हे अविभावक करूब, मैं ने तुम्हें प्रज्वलित पत्थरों के बीच से निकाल दिया.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अपनी सुंदरता के कारण तुम्हारा मन घमंडी हो गया, और अपने वैभव के कारण तुमने अपनी बुद्धि को भ्रष्‍ट कर लिया. इसलिये मैंने तुम्हें भूमि पर फेंक दिया; मैंने तुम्हें राजाओं के सामने एक तमाशा बना दिया.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अपने बहुत पाप और बेईमानी के व्यापार से तुमने अपने पवित्र स्थानों को अपवित्र कर दिया. इसलिये मैंने तुमसे ही एक आग उत्पन्‍न की, और उसने तुम्हें जलाकर नष्ट कर दिया, और जो देख रहे थे, उन सबके सामने, मैंने तुम्हें भूमि पर राख बना दिया.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सब जाति के लोग जो तुम्हें जानते थे, तुम्हारी स्थिति से भयभीत हो गये; तुम्हारा एक भयानक अंत हुआ है, और तुम्हारा अस्तित्व अब न रहेगा.’ ”</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याहवेह का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“हे मनुष्य के पुत्र, सीदोन की ओर अपना मुंह करके उसके विरुद्ध भविष्यवाणी करो</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और कहो: ‘परम प्रधान याहवेह का यह कहना है: “ ‘हे सीदोन, मैं तुम्हारे विरुद्ध हूं, और तुम्हारे बीच मैं अपनी महिमा प्रकट करूंगा. जब मैं तुम्हें दंड दूंगा तब तुम जानोगे कि मैं याहवेह हूं, और तुम्हारे ही बीच मैं पवित्र ठहरूंगा.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 तुम्हारे बीच महामारी फैलाऊंगा और तुम्हारी गलियों में खून बहाऊंगा. चारों तरफ से तुम्हारे विरुद्ध तलवार चलेगी, और मारे गये लोग तुम्हारे ही बीच गिरेंगे. तब तुम जानोगे कि मैं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 ‘तब इस्राएली लोगों के ऐसे पड़ोसी देश नहीं होंगे, जो पीड़ादायक कंटीली झाड़ी और तेज चुभनेवाले कांटे जैसे हों. तब वे जानेंगे कि मैं परम प्रधान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 ‘परम प्रधान याहवेह का यह कहना है: जब मैं इस्राएल के लोगों को उन जाति के लोगों में से इकट्ठा करूंगा, जिनके बीच वे बिखर गये हैं, तो मैं उनके द्वारा उन जाति के लोगों की दृष्टि में पवित्र ठहरूंगा. तब वे अपने स्वयं के देश में रहेंगे, जिसे मैंने अपने सेवक याकोब को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वे वहां सुरक्षित रहेंगे और घर बनाएंगे और अंगूर की बारी लगाएंगे; वे सुरक्षित रहेंगे जब मैं उनके उन सब पड़ोसी देशों को दंड दूंगा, जो उनसे शत्रुता रखते थे. तब वे जानेंगे कि मैं उनका परमेश्वर, याहवेह हूं.’ ”</w:t>
      </w:r>
      <w:r>
        <w:rPr>
          <w:lang w:val="hi_IN" w:bidi="hi_IN"/>
        </w:rPr>
      </w:r>
      <w:r>
        <w:rPr>
          <w:lang w:val="hi_IN" w:bidi="hi_IN"/>
        </w:rPr>
      </w:r>
    </w:p>
    <w:p>
      <w:pPr/>
      <w:r>
        <w:rPr>
          <w:lang w:val="hi_IN" w:bidi="hi_IN"/>
        </w:rPr>
      </w:r>
    </w:p>
    <w:p>
      <w:pPr>
        <w:pStyle w:val="Heading2"/>
      </w:pPr>
      <w:r>
        <w:rPr>
          <w:lang w:val="hi_IN" w:bidi="hi_IN"/>
        </w:rPr>
        <w:t>Ezekiel 29:1</w:t>
      </w:r>
      <w:r>
        <w:rPr>
          <w:lang w:val="hi_IN" w:bidi="hi_IN"/>
        </w:rPr>
      </w:r>
    </w:p>
    <w:p>
      <w:pPr/>
      <w:r>
        <w:rPr>
          <w:lang w:val="hi_IN" w:bidi="hi_IN"/>
        </w:rPr>
      </w:r>
      <w:r>
        <w:rPr>
          <w:vertAlign w:val="superscript"/>
          <w:lang w:val="hi_IN" w:bidi="hi_IN"/>
        </w:rPr>
        <w:t>1</w:t>
      </w:r>
      <w:r>
        <w:rPr>
          <w:lang w:val="hi_IN" w:bidi="hi_IN"/>
        </w:rPr>
        <w:t xml:space="preserve"> दसवें साल के, दसवें माह के बारहवें दिन, याहवेह का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 मनुष्य के पुत्र, अपने मुंह को मिस्र देश के राजा फ़रोह की ओर करके उसके और सारे मिस्र के विरुद्ध भविष्यवाणी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 यह कहो: ‘परम प्रधान याहवेह का यह कहना है: “ ‘हे मिस्र के राजा फ़रोह, मैं तुम्हारे विरुद्ध हूं; तुम वह विशाल जंतु हो, जो अपने जल-सोतों के बीच पड़े रहते हो. तुम कहते हो, “नील नदी मेरी है; मैंने इसे अपने लिये बनाया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परंतु मैं तुम्हारे जबड़ों में अंकुड़ी (कांटा) लगाऊंगा और तुम्हारे सोतों की मछलियों को तुम्हारे खाल पर चिपका दूंगा. तब मैं तुम्हें तुम्हारे सोतों से बाहर खींच लूंगा, और सब मछलियां तुम्हारे खाल से चिपकी 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 तुम्हें और तुम्हारे सोतों की सब मछलियों को निर्जन प्रदेश में छोड़ दूंगा. तुम खुले मैदान में जा गिरोगे और तुम्हें इकट्ठा किया नहीं जाएगा या उठाया नहीं जाएगा. मैं तुम्हें भोजन के रूप में पृथ्वी के पशुओं और आकाश के चिड़ियों को दे दूंगा.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वे सब जो मिस्र में रहते हैं, जानेंगे कि मैं याहवेह हूं. “ ‘तुम इस्राएल के लोगों के लिये सरकंडे की एक लाठी बन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उन्होंने तुम्हें अपने हाथों से पकड़ा, तो तुमने चीर दिया और तुमने उनके कंधों को फाड़कर उखाड़ दिया; जब वे तुम पर झुके, तो तुमने तोड़ा और उनकी पीठ में मरोड़ आ गई.</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 ‘इसलिये परम प्रधान याहवेह का यह कहना है: मैं तुम्हारे विरुद्ध तलवार चलाऊंगा और मनुष्य और पशु दोनों को मार डालूंगा.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मिस्र देश निर्जन एवं उजाड़ हो जाएगा. तब वे जानेंगे कि मैं याहवेह हूं. “ ‘क्योंकि तुमने कहा है, “नील नदी मेरी है; मैंने इसे बनाया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इसलिये मैं तुम्हारे और तुम्हारे पानी के सोतों के विरुद्ध हूं, और मैं मिस्र देश को मिगदोल से लेकर सवेने तक, वरन कूश की सीमा तक खंडहर कर दूंगा और उजाड़ दूंगा.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न तो कोई मनुष्य और न ही कोई पशु वहां से होकर गुज़रेगा; वहां चालीस साल तक कोई नहीं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बरबाद हुए देशों के बीच मिस्र देश को उजाड़ दूंगा, और उसके शहर नष्ट हुए शहरों के बीच चालीस साल तक उजाड़ पड़े रहेंगे. और मैं मिस्रवासियों को जाति-जाति के लोगों के बीच छिन्‍न-भिन्‍न कर दूंगा और उनको विभिन्‍न देशों में इधर-उधर फैला दूंगा.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 ‘तौभी परम प्रधान याहवेह का यह कहना है: चालीस साल के बीतने पर मैं मिस्रवासियों को उन जनताओं के बीच से इकट्ठा करूंगा, जहां वे तितर-बितर कर दिये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 उन्हें बंधुआई से वापस ले आऊंगा और उन्हें ऊपरी मिस्र में लौटा लाऊंगा, जो उनके पूर्वजों का देश है. वहां वे एक निचले दर्जे का राज्य होंगे.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 सब राज्यों में सबसे निचले दर्जे का राज्य होगा और यह अपने आपको फिर कभी दूसरे जातियों से ऊपर उठा न सकेगा. मैं इसे इतना कमजोर कर दूंगा कि यह फिर कभी जाति-जाति के लोगों पर शासन करने न पाएगा.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मिस्र फिर इस्राएल के लोगों के भरोसे का कारण नहीं होगा पर यह इस्राएल को उनके उस पाप की याद दिलाता रहेगा, जब उन्होंने सहायता के लिए मिस्र से अपेक्षा की थी. तब वे जानेंगे कि मैं परम प्रधान याहवेह हूं.’ ”</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फिर सत्ताईसवें वर्ष के पहले माह के पहले दिन, याहवेह का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 मनुष्य के पुत्र, बाबेल के राजा नबूकदनेज्ज़र ने अपनी सेना से सोर के विरुद्ध एक कठोर सैनिक अभियान करवाया; हर एक का सिर गंजा हो गया और हर एक का कंधा छिल गया. फिर भी उसे और उसकी सेना को सोर के विरुद्ध किए गए सैनिक अभियान से कोई फायदा नहीं हुआ.</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इसलिये परम प्रधान याहवेह का यह कहना है: मैं मिस्र देश को बाबेल के राजा नबूकदनेज्ज़र के अधीन करनेवाला हूं, और वह मिस्र की संपत्ति को ले जाएगा. वह अपनी सेना के भुगतान के रूप में मिस्र देश को लूटेगा और उसके चीज़ों को छीन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मैंने उसके प्रयत्न करने के कारण उसे मिस्र देश को एक ईनाम के रूप में दिया है, क्योंकि उसने और उसकी सेना ने यह काम मेरे लिये किया, परम प्रधान याहवेह की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“उस दिन मैं इस्राएलियों के लिये एक सींग उगाऊंगा, और मैं उनके बीच तुम्हारे मुंह को खोलूंगा. तब वे जानेंगे कि मैं याहवेह हूं.”</w:t>
      </w:r>
      <w:r>
        <w:rPr>
          <w:lang w:val="hi_IN" w:bidi="hi_IN"/>
        </w:rPr>
      </w:r>
      <w:r>
        <w:rPr>
          <w:lang w:val="hi_IN" w:bidi="hi_IN"/>
        </w:rPr>
      </w:r>
    </w:p>
    <w:p>
      <w:pPr/>
      <w:r>
        <w:rPr>
          <w:lang w:val="hi_IN" w:bidi="hi_IN"/>
        </w:rPr>
      </w:r>
    </w:p>
    <w:p>
      <w:pPr>
        <w:pStyle w:val="Heading2"/>
      </w:pPr>
      <w:r>
        <w:rPr>
          <w:lang w:val="hi_IN" w:bidi="hi_IN"/>
        </w:rPr>
        <w:t>Ezekiel 30:1</w:t>
      </w:r>
      <w:r>
        <w:rPr>
          <w:lang w:val="hi_IN" w:bidi="hi_IN"/>
        </w:rPr>
      </w:r>
    </w:p>
    <w:p>
      <w:pPr/>
      <w:r>
        <w:rPr>
          <w:lang w:val="hi_IN" w:bidi="hi_IN"/>
        </w:rPr>
      </w:r>
      <w:r>
        <w:rPr>
          <w:vertAlign w:val="superscript"/>
          <w:lang w:val="hi_IN" w:bidi="hi_IN"/>
        </w:rPr>
        <w:t>1</w:t>
      </w:r>
      <w:r>
        <w:rPr>
          <w:lang w:val="hi_IN" w:bidi="hi_IN"/>
        </w:rPr>
        <w:t xml:space="preserve"> याहवेह का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 मनुष्य के पुत्र, भविष्यवाणी करो और कहो: ‘परम प्रधान याहवेह का यह कहना है: “ ‘विलाप करो और कहो, “हाय! उस दिन के लिये!”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क्योंकि वह दिन निकट है, याहवेह का दिन निकट है— बादलों का एक दिन होगा, जाति-जाति के लोगों के लिये दंड का दिन होगा.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मिस्र के विरुद्ध एक तलवार उठेगी, और कूश पर पीड़ा का समय आएगा. जब मिस्र में हत्यायें होंगी, तब उसकी धन-संपत्ति ले ली जाएगी, और उसकी नीवें ध्वस्त कर दी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कूश और पूट, लूद और पूरा अरब, लिबिया और वाचा बांधे हुए देश के लोग मिस्र के साथ तलवार से मारे जाएंगे.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 ‘याहवेह का यह कहना है: “ ‘मिस्र के मित्र देश नाश हो जाएंगे और उसका अहंकार से भरा बल चूर-चूर हो जाएगा. मिगदोल से लेकर सेवेनेह तक वे उसके अंदर ही तलवार से मारे जाएंगे, परम प्रधान याहवेह की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 निर्जन देशों के बीच निर्जन हो जाएंगे, और ध्वस्त शहरों के बीच उनके शहर ध्वस्त पड़े रहेंगे.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मैं मिस्र में आग लगाऊंगा, और उसके सारे सहायक कुचले जाएंगे, तब वे जानेंगे कि मैं ही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 ‘उस दिन संदेशवाहक अपने को सुरक्षित समझते हुए मेरे पास से कूश को डराने के लिये पानी जहाजों में जाएंगे. मिस्र के विनाश के दिन वे पीड़ा से भर जाएंगे, क्योंकि इसका होना निश्चित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 ‘परम प्रधान याहवेह का यह कहना है: “ ‘मैं बाबेल के राजा नबूकदनेज्ज़र के द्वारा मिस्र के उपद्रवी लोगों का अंत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नबूकदनेज्ज़र और उसकी सेना को, जो सारे राष्ट्रों में सबसे क्रूर हैं— देश को नाश करने के लिये लायी जाएगी. वे मिस्र पर तलवार चलाएंगे और देश को हत्या किए हुए लोगों से भर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नील नदी का पानी सुखा दूंगा और देश एक दुष्ट जाति के हाथ बेच दूंगा; विदेशियों के द्वारा मैं देश और इसमें की सब चीज़ों को उजाड़ दूंगा. मैं, याहवेह ने यह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 ‘परम प्रधान याहवेह का यह कहना है: “ ‘मैं मूर्तियों को नष्ट कर दूंगा और मैमफिस की आकृतियां का अस्तित्व मिटा दूंगा. मिस्र देश में कोई भी राजकुमार न होगा, ओर मैं पूरे मिस्र में डर फैला दूंगा.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 ऊपरी मिस्र को उजाड़ दूंगा, ज़ोअन नगर को आग लगा दूंगा तथा थेबेस नगर को दंड दूंगा.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सिन पर, जो मिस्र का दृढ़ नगर है, मेरा कोप भड़केगा, और मैं थेबेस नगर के उपद्रवी लोगों को नष्ट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 मिस्र पर आग लगा दूंगा; सिन पीड़ा में तड़पेगा. थेबेस नगर आंधी में उड़ जाएगा; मैमफिस नगर लगातार कष्ट में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ओन तथा पी-बेसेथ नगर के युवा तलवार से मारे जाएंगे, और ये शहर बंधुआई में चले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जब मैं मिस्र के जूआ को तोड़ूंगा, तब ताहपनहेस नगर में दिन में ही अंधकार हो जाएगा; तब उसके घमंड से भरे बल का अंत हो जाएगा. वह बादलों से ढंक जाएगा, और उसके गांव बंधुआई में चले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 प्रकार मैं मिस्र को दंड दूंगा, और वे जानेंगे कि मैं याहवेह हूं.’ ”</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ग्यारहवें वर्ष के, पहले माह के सातवें दिन, याहवेह का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“हे मनुष्य के पुत्र, मैंने मिस्र के राजा फ़रोह की भुजा को तोड़ दिया है. उसके उपचार के लिए उसे बांधा नहीं गया है या उस पर पट्टी नहीं बांदी है कि वह मजबूत होकर तलवार पकड़ सके.</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इसलिये परम प्रधान याहवेह का यह कहना है: मैं मिस्र के राजा फ़रोह के विरुद्ध हूं. मैं उसके दोनों भुजाओं को तोड़ दूंगा—अच्छी भुजा के साथ टूटी हुई भुजा भी, और उससे हाथ से तलवार को गिरा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 मिस्रियों को जनताओं के लोगों के बीच इधर-उधर फैला दूंगा और देश-देश में उन्हें तितर-बितर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 बाबेल के राजा की भुजाओं को मजबूत करूंगा और अपनी तलवार उसके हाथ में दे दूंगा, पर मैं फ़रोह की भुजाओं को तोड़ डालूंगा, और वह बाबेल के राजा के सामने ऐसे कराहेगा, जैसे एक घायल मरनेवाला व्यक्ति कराहता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 बाबेल के राजा की भुजाओं को मजबूत करूंगा, किंतु फ़रोह की भुजाएं पंगु हो जाएंगी. तब वे जानेंगे कि मैं याहवेह हूं, जब मैं अपनी तलवार बाबेल के राजा के हाथ में दे दूंगा और वह इसका उपयोग मिस्र के विरुद्ध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 मिस्रियों को जाति-जाति के लोगों के बीच फैला दूंगा और उन्हें देश-देश में तितर-बितर कर दूंगा. तब वे जानेंगे कि मैं याहवेह हूं.”</w:t>
      </w:r>
      <w:r>
        <w:rPr>
          <w:lang w:val="hi_IN" w:bidi="hi_IN"/>
        </w:rPr>
      </w:r>
      <w:r>
        <w:rPr>
          <w:lang w:val="hi_IN" w:bidi="hi_IN"/>
        </w:rPr>
      </w:r>
    </w:p>
    <w:p>
      <w:pPr/>
      <w:r>
        <w:rPr>
          <w:lang w:val="hi_IN" w:bidi="hi_IN"/>
        </w:rPr>
      </w:r>
    </w:p>
    <w:p>
      <w:pPr>
        <w:pStyle w:val="Heading2"/>
      </w:pPr>
      <w:r>
        <w:rPr>
          <w:lang w:val="hi_IN" w:bidi="hi_IN"/>
        </w:rPr>
        <w:t>Ezekiel 31:1</w:t>
      </w:r>
      <w:r>
        <w:rPr>
          <w:lang w:val="hi_IN" w:bidi="hi_IN"/>
        </w:rPr>
      </w:r>
    </w:p>
    <w:p>
      <w:pPr/>
      <w:r>
        <w:rPr>
          <w:lang w:val="hi_IN" w:bidi="hi_IN"/>
        </w:rPr>
      </w:r>
      <w:r>
        <w:rPr>
          <w:vertAlign w:val="superscript"/>
          <w:lang w:val="hi_IN" w:bidi="hi_IN"/>
        </w:rPr>
        <w:t>1</w:t>
      </w:r>
      <w:r>
        <w:rPr>
          <w:lang w:val="hi_IN" w:bidi="hi_IN"/>
        </w:rPr>
        <w:t xml:space="preserve"> ग्यारहवें वर्ष के, तीसरे माह के पहले दिन, याहवेह का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 मनुष्य के पुत्र, मिस्र के राजा फ़रोह और उसके उपद्रवी लोगों से कहो: “ ‘गौरव में तुम्हारी तुलना किससे की जा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अश्शूर पर विचार करो, जो एक समय लबानोन का देवदार था, उसकी शाखाएं सुंदर और बंजर भूमि को छाया प्रदान करती थी; यह पेड़ बहुत ऊंचा था, इसकी चोटी घने पत्तों के ऊपर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पानी से इसका पोषण होता था, गहरे झरनों ने इसे ऊंचा बढ़ाया; उनके सोते इसके आधार के चारों तरफ बहते थे और उनकी धाराएं मैदान के सारे वृक्षों तक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इसलिये मैदान के सारे पेड़ों से यह ऊंची हो गई, इसकी डालियां बढ़ने लगीं और इसकी शाखाएं फैलकर लंबी हो गईं, इसका कारण था पानी की अधिकता.</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आकाश के सारे पक्षी उसकी डालियों पर बसेरा करते थे, उसकी शाखाओं के नीचे बंजर भूमि के सारे पशु बच्‍चे देते थे; सारी महान जनता इसकी छाया में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अपनी फैली हुई डालियों के साथ, सुंदरता में यह वैभवशाली था, क्योंकि इसकी जड़ें नीचे भरपूर अधिक पानी के सोतों तक पहुंची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परमेश्वर के बगीचे के देवदार वृक्ष इसकी तुलना में कुछ न थे, सनोवर भी इसकी डालियों के बराबर नहीं थे, न ही चौरस पेड़ों की तुलना इसकी शाखाओं से की जा सकती थी— परमेश्वर के बगीचे का कोई भी पेड़ इसकी सुंदरता की बराबरी नहीं कर सकता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मैंने प्रचूर शाखाओं के साथ इसे सुंदर बनाया, परमेश्वर की वाटिका, एदेन के सारे पेड़ इससे ईर्ष्या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 ‘इसलिये परम प्रधान याहवेह का यह कहना है: क्योंकि महान देवदार घने पत्तियों के ऊपर बढ़ा था, और क्योंकि उसे अपनी ऊंचाई का घमंड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इसलिये मैंने उसे जाति-जाति के लोगों पर शासन करनेवाले के हाथों में दे दिया कि वह उसकी दुष्टता के अनुसार उससे व्यवहार करे. मैंने उसे अलग फेंक दिया,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विदेशी जनताओं में जो सबसे ज्यादा निर्दयी हैं, उन्होंने उसे काटकर छोड़ दिया. उसकी डालियां पर्वतों और सब घाटियों में गिरीं; उसकी शाखाएं देश के सब दर्रों में टूटी पड़ी रहीं. जाति-जाति के सब लोग उसकी छाया से निकल आए और उसे छोड़ दिया.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सब पक्षी गिरे हुए पेड़ पर बसेरा करने लगे, और सब पशु उसकी शाखाओं के बीच रहने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इसलिये पानी के पास अब कोई दूसरा पेड़ घनी पत्तियों के बीच अपने सिर को उठाते हुए घमंड से ऊंचा न बढ़े. भरपूर पानी के पास का कोई दूसरा पेड़ ऐसा ऊंचा न हो; उन सबका मरना निश्चित है, उनकी जगह पृथ्वी के नीचे उन मरणहार लोगों के बीच है, जो मृतकों के राज्य में नीचे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 ‘परम प्रधान याहवेह का यह कहना है: जिस दिन इसे मृतकों के राज्य में नीचे लाया गया, मैंने इसके लिये शोक के साथ गहरे झरनों को ढांक दिया; मैंने इसके सोतों को रोक दिया, और इसके भरपूर पानी के स्रोत बंद हो गये. इसके कारण मैंने लबानोन को गम में डाल दिया, और मैदान के सारे पेड़ मुरझा गए.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मैंने इसके गिरने की आवाज से जाति-जाति के लोगों को कंपा दिया, जब मैं इसे मृतकों के राज्य में नीचे लाया, ताकि वे उनके साथ रहें जो नीचे कब्र में जाते हैं. तब एदेन वाटिका के सब पेड़ों, लबानोन के चुने हुए और सबसे अच्छे, भरपूर पानी से सिंचित पेड़ों को पृथ्वी के नीचे सांत्वना मिली.</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बड़े देवदार पेड़ के समान वे भी उन मृतकों के राज्य में नीचे गये, जो तलवार से मारे गये थे; जो हथियारबंद आदमी उसकी छाया में जाति-जाति के लोगों के बीच रहते थे, वे भी उनके साथ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 ‘शान और वैभव में, एदेन के किस पेड़ की तुलना तुमसे की जा सकती है? फिर भी तुम्हें भी अदन के वृक्षों के साथ पृथ्वी के नीचे लाया जाएगा; तुम उन खतना-रहितों के बीच पड़े रहोगे, जो तलवार से मारे गये हैं. “ ‘यह स्थिति फ़रोह और उसके सब उपद्रवी लोगों की होगी, परम प्रधान याहवेह की यह घोषणा है.’ ”</w:t>
      </w:r>
      <w:r>
        <w:rPr>
          <w:lang w:val="hi_IN" w:bidi="hi_IN"/>
        </w:rPr>
      </w:r>
      <w:r>
        <w:rPr>
          <w:lang w:val="hi_IN" w:bidi="hi_IN"/>
        </w:rPr>
      </w:r>
    </w:p>
    <w:p>
      <w:pPr/>
      <w:r>
        <w:rPr>
          <w:lang w:val="hi_IN" w:bidi="hi_IN"/>
        </w:rPr>
      </w:r>
    </w:p>
    <w:p>
      <w:pPr>
        <w:pStyle w:val="Heading2"/>
      </w:pPr>
      <w:r>
        <w:rPr>
          <w:lang w:val="hi_IN" w:bidi="hi_IN"/>
        </w:rPr>
        <w:t>Ezekiel 32:1</w:t>
      </w:r>
      <w:r>
        <w:rPr>
          <w:lang w:val="hi_IN" w:bidi="hi_IN"/>
        </w:rPr>
      </w:r>
    </w:p>
    <w:p>
      <w:pPr/>
      <w:r>
        <w:rPr>
          <w:lang w:val="hi_IN" w:bidi="hi_IN"/>
        </w:rPr>
      </w:r>
      <w:r>
        <w:rPr>
          <w:vertAlign w:val="superscript"/>
          <w:lang w:val="hi_IN" w:bidi="hi_IN"/>
        </w:rPr>
        <w:t>1</w:t>
      </w:r>
      <w:r>
        <w:rPr>
          <w:lang w:val="hi_IN" w:bidi="hi_IN"/>
        </w:rPr>
        <w:t xml:space="preserve"> बारहवें वर्ष के, बारहवें माह के पहले दिन, याहवेह का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 मनुष्य के पुत्र, मिस्र के राजा फ़रोह के बारे में एक विलापगीत लो और उसे सुनाओ: “ ‘जाति-जाति के लोगों के बीच तुम एक सिंह की तरह हो; समुद्र में तुम एक विशाल और विलक्षण प्राणी की तरह हो, तुम अपने सोतों में मजा लेते, पांव से पानी को मथते, और सोतों को कीचड़ से भर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 ‘परम प्रधान याहवेह का यह कहना है: “ ‘लोगों की एक बड़ी भीड़ के साथ मैं तुम पर अपना जाल फेंकूंगा, और वे तुम्हें मेरे जाल में ऊपर खींच लेंगे.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 तुम्हें भूमि पर फेंक दूंगा, और खुले मैदान में तुम्हें पटक दूंगा. मैं आकाश के सब पक्षियों को तुम पर बसेरा करने दूंगा और बंजर भूमि के सारे पशु तुम्हें भकोसकर खा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 तुम्हारा मांस पर्वतों पर बिखरा दूंगा और घाटियों को तुम्हारे बचे अंगों से भर दूंगा.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 तुम्हारे बहते हुए खून से पर्वतों तक की भूमि को भीगा दूंगा, और घाटियां तुम्हारे मांस से भर जाएंगी.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मैं तुम्हें सूंघकर निकालूंगा तब मैं आकाश को ढांक दूंगा और उसके तारों को अंधेरा कर दूंगा; मैं सूर्य को एक बादल से ढांक दूंगा, और चंद्रमा अपना प्रकाश न देगा.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आकाश के सब चमकते ज्योतियों को मैं तुम्हारे लिये अंधेरा कर दूंगा; मैं तुम्हारे देश पर अंधकार ले आऊंगा, प्रभु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जब जाति-जाति के लोगों के बीच, और उन देशों के बीच जिसे तुम नहीं जानते, मैं तुम्हारे ऊपर विनाश लाऊंगा, तब मैं बहुतों के मन को व्याकुल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मैं उनके सामने अपनी तलवार चलाऊंगा, तब मैं बहुत से लोगों को तुमसे भयभीत कराऊंगा, और उनके राजा तुम्हारे कारण अत्यधिक भय से कांपेंगे. तुम्हारे पतन के दिन उनमें से हर एक अपने जीवन के लिये हर क्षण कांपेगा.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 ‘क्योंकि परम प्रधान याहवेह का यह कहना है: “ ‘बाबेल के राजा की तलवार तुम्हारे ऊपर चलेगी.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शक्तिशाली लोगों की तलवार से तुम्हारे उपद्रवी लोगों को मरवाऊंगा— ये शक्तिशाली लोग सब जातियों में सबसे अधिक निर्दयी हैं. वे मिस्र के अहंकार को चकनाचूर कर देंगे, और उसके सब उपद्रवी लोग नाश कर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 उसके सब पशुओं को जलाशयों के किनारे से नष्ट कर दूंगा जिससे पानी मनुष्य के पांव से मथकर गंदा न हो या पशुओं के खुर से वहां कीचड़ न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मैं उसके पानी को साफ कर दूंगा और उसके सोतों से पानी को तेल की तरह बहाऊंगा, परम प्रधान याहवेह की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मैं मिस्र देश को उजाड़ दूंगा और देश से सब चीज़ों को छीन लूंगा, जब मैं उन सबको मारूंगा, जो वहां रहते हैं, तब वे जानेंगे कि मैं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 वह विलापगीत है, जिसे वे उसके लिये गाएंगे. जनताओं की बेटियां इसे गाएंगी; मिस्र देश और उसके सब उपद्रवी लोगों के लिये वे इसे गाएंगी, परम प्रधान याहवेह की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बारहवें वर्ष के, पहले माह के पन्द्रहवें दिन, याहवेह का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 मनुष्य के पुत्र, मिस्र देश के उपद्रवी लोगों के लिये शोक मनाओ और उसे तथा शक्तिशाली जाति के बेटियों को उन लोगों के साथ पृथ्वी को सौंप दो, जो नीचे कब्र में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उनसे कहो, ‘क्या तुम दूसरों की अपेक्षा ज्यादा कृपापात्र हो? नीचे जाकर खतना-रहितों के बीच लेट जाओ.’</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वे उन्हीं के बीच गिरेंगे, जो तलवार से घात किए गये हैं. तलवार म्यान से निकाली गई है; उसे उसके सब उपद्रवी लोगों के साथ घसीटकर ले जाया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मृतकों के राज्य के भीतर से ही शक्तिशाली अगुए मिस्र और उसके साथ वालों के बारे में कहेंगे, ‘वे नीचे आ गये हैं और वे उन खतना-रहित लोगों के साथ पड़े हैं, जो तलवार से मारे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“अश्शूर वहां अपनी पूरी सेना के साथ है; वह अपने सब मारे गये लोगों की कब्रों से घिरी हुई है, वे सब जो तलवार से मारे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उनकी कब्र गड्ढों के गहराइयों में हैं और उसकी सेना उसकी कब्र के चारों ओर लेटी हुई है. वे सब जिन्होंने जीवितों के देश में आतंक फैलाया था, घात किए गये हैं; वे सब तलवार से मारे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“एलाम वहां है, और उसके सब उपद्रवी लोग उसकी कब्र के चारों ओर हैं. वे सब तलवार से मारे गये हैं, जिन्होंने जीवितों के देश में आतंक फैलाया था, वे सब नीचे पृथ्वी में खतना-रहित चले गये हैं. वे उनके साथ ही लज्जित हैं, जो नीचे कब्र में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मारे गये लोगों के बीच उसके लिये एक बिछौना बनाया गया है, और उसके सब उपद्रवी लोग उसकी कब्र के चारों तरफ हैं. ये सबके सब खतना-रहित लोग हैं और तलवार से मारे गये हैं. क्योंकि जीवितों के देश में उनका आतंक फैला था, इसलिये वे उनके साथ ही लज्जित हैं, जो नीचे कब्र में जाते हैं; उन्हें मारे गये लोगों के बीच रखा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“मेशेख और तूबल वहां हैं, और उनके उपद्रवी लोग उनकी कब्रों के चारों तरफ हैं. उनमें से सब खतना-रहित हैं और तलवार से मारे गये हैं क्योंकि उन्होंने जीवितों के देश में अपना आतंक फैलाया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पर वे मरे हुए उन पुराने योद्धाओं के साथ नहीं पड़े हैं, जो अपने युद्ध के हथियारों के साथ मृतकों के राज्य में नीचे गये—उनकी तलवारें उनके सिर के नीचे रखी थी और उनके ढाल उनकी हड्डियों पर पड़े थे—यद्यपि ये योद्धा भी जीवितों के देश को आतंकित किए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“हे फ़रोह, तुम्हें भी टुकड़े-टुकड़े कर दिया जाएगा और तुम भी उन खतना-रहितों के बीच पड़े रहोगे, जो तलवार से मारे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“एदोम, उसके राजा और उसके सब राजकुमार वहां हैं; शक्तिशाली होने के बावजूद, वे उनके साथ पड़े हैं, जो तलवार से मारे गये हैं. वे उन खतना-रहितों के साथ पड़े हैं, जो नीचे कब्र में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“उत्तर दिशा के सारे राजकुमार और सारे सीदोनी भी वहां हैं; अपनी शक्ति से आतंक फैलाने के बावजूद, कलंकित होकर वे मारे गये लोगों के साथ कब्र में चले गये. वे खतना-रहित दशा में उन लोगों के साथ पड़े हुए हैं, जो तलवार से मारे गये हैं और उनके साथ ही लज्जित हैं, जो नीचे कब्र में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“फ़रोह—वह और उसकी सारी सेना—उन्हें देखेगी और उसे अपने उन सारे उपद्रवी लोगों के बारे में सांत्वना मिलेगी, जो तलवार से मारे गये थे, परम प्रधान याहवेह की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यद्यपि मैंने जीवितों के देश में फ़रोह का आतंक फैला दिया था, फिर भी वह और उसके सब उपद्रवी लोग उन खतना-रहितों के बीच पड़े रहेंगे, जो तलवार से मारे गये हैं, परम प्रधान याहवेह की घोषणा है.”</w:t>
      </w:r>
      <w:r>
        <w:rPr>
          <w:lang w:val="hi_IN" w:bidi="hi_IN"/>
        </w:rPr>
      </w:r>
      <w:r>
        <w:rPr>
          <w:lang w:val="hi_IN" w:bidi="hi_IN"/>
        </w:rPr>
      </w:r>
    </w:p>
    <w:p>
      <w:pPr/>
      <w:r>
        <w:rPr>
          <w:lang w:val="hi_IN" w:bidi="hi_IN"/>
        </w:rPr>
      </w:r>
    </w:p>
    <w:p>
      <w:pPr>
        <w:pStyle w:val="Heading2"/>
      </w:pPr>
      <w:r>
        <w:rPr>
          <w:lang w:val="hi_IN" w:bidi="hi_IN"/>
        </w:rPr>
        <w:t>Ezekiel 33:1</w:t>
      </w:r>
      <w:r>
        <w:rPr>
          <w:lang w:val="hi_IN" w:bidi="hi_IN"/>
        </w:rPr>
      </w:r>
    </w:p>
    <w:p>
      <w:pPr/>
      <w:r>
        <w:rPr>
          <w:lang w:val="hi_IN" w:bidi="hi_IN"/>
        </w:rPr>
      </w:r>
      <w:r>
        <w:rPr>
          <w:vertAlign w:val="superscript"/>
          <w:lang w:val="hi_IN" w:bidi="hi_IN"/>
        </w:rPr>
        <w:t>1</w:t>
      </w:r>
      <w:r>
        <w:rPr>
          <w:lang w:val="hi_IN" w:bidi="hi_IN"/>
        </w:rPr>
        <w:t xml:space="preserve"> याहवेह का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“मनुष्य के पुत्र, अपने लोगों से बात करो और उनसे कहो: ‘जब मैं किसी देश पर तलवार चलाता हूं, और उस देश के लोग अपने एक व्यक्ति को चुनकर उसे अपना पहरेदार बनाते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वह देखता है कि देश के विरुद्ध तलवार चली आ रही है और वह तुरही फूंककर लोगों को चेतावनी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यदि कोई तुरही को सुनकर चेतावनी पर ध्यान नहीं देता है और तलवार आकर उनका प्राण ले लेती है, तो उसके खून का दोष उसी के सिर पर 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उसने तुरही की आवाज सुनी परंतु उसने चेतावनी पर ध्यान नहीं दिया, इसलिये उसके खून का दोष उसी के सिर पर होगा. यदि वह चेतावनी पर ध्यान दिया होता, तो वह अपना प्राण बचा लेता.</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 यदि पहरेदार तलवार को आते हुए देखता है और लोगों को चेतावनी देने के लिये तुरही नहीं बजाता है और तलवार आकर किसी का प्राण ले लेती है, तो उसके पाप के कारण उस व्यक्ति का प्राण ले लिया जाएगा, पर मैं उसके खून के लिये उस पहरेदार को ज़िम्मेदार ठहराऊंगा.’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“हे मनुष्य के पुत्र, मैंने तुम्हें इस्राएल के लोगों के लिये एक पहरेदार ठहराया है; इसलिये जो बात मैं कहता हूं, उसे सुन और उन्हें मेरी ओर से चेतावनी दे.</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मैं दुष्ट मनुष्य से कहता हूं, ‘हे दुष्ट मनुष्य, तू निश्चय मरेगा,’ और तुम उस व्यक्ति को उसका जीवन बदलने के लिये नहीं कहते हो, तो वह व्यक्ति अपने पाप के कारण मरेगा, और मैं तुम्हें उसके खून के लिये ज़िम्मेदार ठहराऊंगा.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 यदि तुम दुष्ट व्यक्ति को उसका जीवन बदलने की चेतावनी देते हो और वह अपना जीवन नहीं बदलता है, तो वह अपने पाप के कारण मरेगा, किंतु तुम स्वयं बच जाओगे.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 मनुष्य के पुत्र, इस्राएलियों से कहो, ‘तुम यह कह रहे हो: “हमारे पाप और अपराध हमें नीचे गिराते हैं, और हम उनके कारण से बेकार हो रहे हैं. तब हम जीवित कैसे रह सकते हैं?” ’</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उनसे कहो, ‘मेरे जीवन की शपथ, परम प्रधान याहवेह की घोषणा है, मैं दुष्ट की मृत्यु से खुश नहीं होता हूं, पर अच्छा यह होगा कि वह अपना जीवन बदले और जीवित रहे. छोड़ो! अपने दुष्ट जीवनशैली को छोड़ो! हे इस्राएल के लोगों, तुम क्यों मरोगे?’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“इसलिये, हे मनुष्य के पुत्र, अपने लोगों से कहो, ‘यदि कोई धर्मी व्यक्ति आज्ञा नहीं मानता है, तो उसके पहले के धर्मीपन का कोई मतलब नहीं होगा. और यदि कोई दुष्ट व्यक्ति पश्चात्ताप करता है, तो उस व्यक्ति के पहले की दुष्टता के कारण उसे दंड नहीं मिलेगा. जो धर्मी व्यक्ति पाप करता है, वह जीवित नहीं रहेगा, यद्यपि वह पहले धर्मी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यदि मैं किसी धर्मी व्यक्ति से कहता हूं कि वह निश्चय जीवित रहेगा, पर तब वह अपने धर्मीपन पर भरोसा करके दुष्टता करने लगता है, तब उसके द्वारा किया गया कोई भी धर्मीपन का काम याद नहीं किया जाएगा; वह अपने किए गये दुष्ट काम के कारण मरेगा.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यदि मैं किसी दुष्ट व्यक्ति को यह कहता हूं, ‘तुम निश्चय मरोगे,’ पर तब वह अपने पाप से मन फिराता है और वही करता है जो सही और न्याय संगत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यदि वह कर्जा देने के बदले रखे गये बंधक की वस्तु को लौटा देता है, चोरी की वस्तु को लौटा देता है, जीवन देनेवाले नियमों का पालन करता है, और दुष्टता नहीं करता—तब वह व्यक्ति निश्चय जीवित रहेगा; वह नहीं मरेगा.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उसके द्वारा किया गया कोई भी पाप याद किया नहीं जाएगा. उसने सही और न्याय संगत काम किया है; वह निश्चय जीवित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“फिर भी तुम्हारे लोग कहते हैं, ‘प्रभु की नीति न्याय संगत नहीं है.’ पर यह उनकी नीति है जो न्याय संगत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यदि कोई धर्मी व्यक्ति अपने धर्मीपन को छोड़कर दुष्ट काम करता है, तब वह अपने दुष्ट काम के कारण मरेगा.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यदि कोई दुष्ट व्यक्ति अपनी दुष्टता को छोड़कर सही और न्याय संगत काम करता है, तब वह अपने इन कामों के कारण जीवित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तौभी तुम इस्राएली कहते हो, ‘प्रभु की नीति न्याय संगत नहीं है.’ पर मैं तुममें से हर एक का न्याय उसके कामों के अनुसार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हमारे बंधुआई के बारहवें वर्ष के, दसवें माह के पांचवें दिन, एक व्यक्ति जो येरूशलेम से बच निकला था, मेरे पास आकर कहा, “शहर का पतन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उस व्यक्ति के आने के पूर्व संध्या पर, याहवेह का हाथ मुझ पर था, और उसने मेरा मुंह उस व्यक्ति सामने खोला, जो सुबह मेरे पास आया. इस प्रकार मेरा मुंह खुल गया और मैं फिर चुप न रहा.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तब याहवेह का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“हे मनुष्य के पुत्र, वे लोग, जो इस्राएल देश के खंडहरों में रह रहे हैं, वे कह रहे हैं, ‘अब्राहाम तो सिर्फ एक व्यक्ति था, फिर भी उसने देश पर अधिकार किया; पर हम तो बहुत हैं; निश्चय ही यह देश हमें अधिकार करने के लिये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इसलिये उनसे कहो, ‘परम प्रधान याहवेह का यह कहना है: जब तुम मांस को खून सहित खाते हो, और अपनी मूर्तियों की ओर दृष्टि करके खून करते हो, तब क्या तुम्हें उस देश पर अधिकार करना चाहिये?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तुम अपने तलवार पर निर्भर रहते हो, तुम घृणित काम करते हो, और तुममें से हर एक अपने पड़ोसी की पत्नी को अशुद्ध करता है. तब क्या तुम्हें उस देश पर अधिकार करना चाहिये?’</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“उनसे यह कहो: ‘परम प्रधान याहवेह का यह कहना है: मैं अपने जीवन की शपथ खाकर कहता हूं, जो इस समय खंडहरों में रह रहे हैं, वे तलवार से मारे जाएंगे, जो खुले मैदान में हैं, उन्हें मैं जंगली जानवरों का आहार होने के लिये दे दूंगा, और जो दृढ़ गढ़ों और गुफाओं में हैं, वे महामारी से मारे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मैं उस देश को उजाड़ एवं निर्जन बना दूंगा, और उसके घमंड से भरे बल का अंत हो जाएगा, और इस्राएल के पर्वत सुनसान हो जाएंगे, जिससे कोई भी उनमें से होकर नहीं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उनके द्वारा किए गये सब घृणित कामों के कारण जब मैं उस देश को उजाड़ एवं निर्जन बना दूंगा, तब वे जानेंगे कि मैं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“हे मनुष्य के पुत्र, जहां तक तुम्हारा सवाल है, तुम्हारे लोग तुम्हारे विषय में दीवारों के किनारे और घर के दरवाजों पर बात करते हुए एक दूसरे से यह कह रहे हैं, ‘आओ और उस संदेश को सुनो, जो याहवेह से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मेरे लोग तुम्हारे पास आते हैं, जैसा कि वे सामान्यतः करते हैं, और वे तुम्हारा वचन सुनने के लिये तुम्हारे सामने बैठते हैं, पर वे उन वचनों के अनुसार नहीं चलते हैं, वे मुंह से प्रेम की बातें तो करते हैं, पर उनका मन अन्याय की कमाई में लगा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वास्तव में, तुम उनके लिये एक ऐसे व्यक्ति हो, जो सुरिली आवाज में प्रेम गीत गाता है और अच्छा बाजा बजाता है, इससे बढ़कर तुम उनके लिये कुछ नहीं हो, क्योंकि वे तुम्हारे वचन को तो सुनते हैं पर उसके अनुसार नहीं चलते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“जब यह सब घटित होगा—और यह अवश्य ही घटित होगा—तब वे जानेंगे कि उनके बीच एक भविष्यवक्ता आया था.”</w:t>
      </w:r>
      <w:r>
        <w:rPr>
          <w:lang w:val="hi_IN" w:bidi="hi_IN"/>
        </w:rPr>
      </w:r>
      <w:r>
        <w:rPr>
          <w:lang w:val="hi_IN" w:bidi="hi_IN"/>
        </w:rPr>
      </w:r>
    </w:p>
    <w:p>
      <w:pPr/>
      <w:r>
        <w:rPr>
          <w:lang w:val="hi_IN" w:bidi="hi_IN"/>
        </w:rPr>
      </w:r>
    </w:p>
    <w:p>
      <w:pPr>
        <w:pStyle w:val="Heading2"/>
      </w:pPr>
      <w:r>
        <w:rPr>
          <w:lang w:val="hi_IN" w:bidi="hi_IN"/>
        </w:rPr>
        <w:t>Ezekiel 34:1</w:t>
      </w:r>
      <w:r>
        <w:rPr>
          <w:lang w:val="hi_IN" w:bidi="hi_IN"/>
        </w:rPr>
      </w:r>
    </w:p>
    <w:p>
      <w:pPr/>
      <w:r>
        <w:rPr>
          <w:lang w:val="hi_IN" w:bidi="hi_IN"/>
        </w:rPr>
      </w:r>
      <w:r>
        <w:rPr>
          <w:vertAlign w:val="superscript"/>
          <w:lang w:val="hi_IN" w:bidi="hi_IN"/>
        </w:rPr>
        <w:t>1</w:t>
      </w:r>
      <w:r>
        <w:rPr>
          <w:lang w:val="hi_IN" w:bidi="hi_IN"/>
        </w:rPr>
        <w:t xml:space="preserve"> याहवेह का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 मनुष्य के पुत्र, इस्राएल के चरवाहों के विरुद्ध भविष्यवाणी करो; भविष्यवाणी करके कहो: ‘परम प्रधान याहवेह का यह कहना है: धिक्कार है तुम पर, हे इस्राएल के चरवाहों, जो सिर्फ अपना ही ध्यान रखते हो! क्या चरवाहों को झुंड का ध्यान नहीं रखना चाहिये?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 दही खाते हो, ऊनी कपड़े पहनते हो और खाने के लिये चुनकर पशुओं को काटते हो, पर तुम झुंड का ध्यान नहीं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तुमने कमजोर को बलवान नहीं किया, बीमार को चंगा नहीं किया या घायल की मरहम पट्टी नहीं किया. तुम भटके हुओं को सही रास्ते पर नहीं लाए या खोये हुओं को नहीं ढूंढ़े. तुमने उन पर कठोरता और निर्दयता से शासन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इसलिये वे तितर-बितर हो गये, क्योंकि उनका कोई चरवाहा न था, और जब वे तितर-बितर हो गये, तो वे सब जंगली पशुओं का आहार बन गये.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मेरी भेड़ें सब पहाड़ों और ऊंचे पठारों पर भटकती रहीं. वे सारी पृथ्वी पर तितर-बितर हो गईं, और किसी ने भी उनको नहीं ढूंढ़ा या उनकी सुधि नहीं ली.</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 ‘इसलिये हे चरवाहों, याहवेह की बात सुनो:</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परम प्रधान याहवेह की घोषणा है, मैं अपने जीवन की शपथ खाकर कहता हूं, क्योंकि मेरे झुंड का कोई चरवाहा नहीं है और इसलिये उसे लूटा गया है और वह सब जंगली पशुओं का आहार बन गया है, और क्योंकि मेरे चरवाहों ने मेरे झुंड की खोज नहीं की और मेरे झुंड पर ध्यान देने के बदले अपने आप पर ध्यान दिया,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इसलिये हे चरवाहों, तुम याहवेह की बात सुनो:</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परम प्रधान याहवेह का यह कहना है: मैं चरवाहों के विरुद्ध हूं और मैं उनसे अपने झुंड का लेखा लूंगा. मैं उनको झुंड को चराने के काम से हटा दूंगा ताकि चरवाहे फिर अपना भरण-पोषण न कर सकें. मैं उनके मुंह से अपने झुंड को छुड़ाऊंगा, और वे फिर उनका आहार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 ‘क्योंकि परम प्रधान याहवेह का यह कहना है: मैं स्वयं अपनी भेड़ों को खोजूंगा और उनकी देखभाल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जिस प्रकार एक चरवाहा अपने बिखरे हुए झुंड की देखभाल करता है, जब वह उनके साथ होता है, उस प्रकार मैं भी अपने भेड़ों की देखभाल करूंगा. मैं उन्हें उन सब जगहों से बचाऊंगा, जहां वे बादलों और अंधकार से घिरे दिन में तितर-बितर हो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 उन्हें जाति-जाति के लोगों बीच से निकालकर लाऊंगा और देश-देश से उन्हें इकट्ठा करूंगा, और मैं उन्हें उनके स्वयं के देश में ले आऊंगा. मैं उन्हें इस्राएल के पर्वतों पर, घाटियों में और देश के उन सारे जगहों में चराऊंगा, जहां लोग बसे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 उन्हें अच्छे चरागाह में चराऊंगा, और इस्राएल के पर्वत की ऊंचाइयां उनके चरने के स्थान होंगे. वहां वे अच्छे चरने की जगह पर लेटेंगे, और वहां वे इस्राएल के पर्वतों पर एक अच्छे चरागाह में चरेंगे.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 स्वयं अपनी भेड़ों को चराऊंगा और उन्हें आराम कराऊंगा, परम प्रधान याहवेह की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 खोए हुओं को खोजूंगा और भटके हुओं को वापस ले आऊंगा. मैं घायलों की मरहम पट्टी करूंगा और जो कमजोर हैं, उन्हें बलवान बनाऊंगा, पर जो चिकने और पुष्ट हैं, उन्हें नष्ट कर दूंगा. मैं न्याय के साथ झुंड की देखभाल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 ‘जहां तक तुम्हारा सवाल है, हे मेरे झुंड, परम प्रधान याहवेह का यह कहना है: मैं एक भेड़ और दूसरी भेड़ के बीच, और मेढ़ों और बकरों-बकरियों के बीच न्याय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क्या तुम्हारे लिये यह पर्याप्‍त नहीं है कि तुम अच्छे चरागाह में चरो? क्या ज़रूरी है कि अपने बचे हुए चरागाह को अपने पैरों से रौंदो? क्या साफ पानी पीना तुम्हारे लिये पर्याप्‍त नहीं है? क्या ज़रूरी है कि बाकी को अपने पैरों से गंदा करो?</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क्या ज़रूरी है कि मेरा झुंड उसमें से खाएं, जिसे तुमने रौंद दिया है और उसमें से पिए जिसे तुमने अपने पैरों से गंदा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 ‘इसलिये परम प्रधान याहवेह का उनसे यह कहना है: देखो, मैं स्वयं मोटी भेड़ और पतली भेड़ के बीच न्याय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क्योंकि तुम सब दुर्बल भेड़ों को अपने बाजू और अपने कंधों से तब तक ढकेलते और उन्हें सींग मारते हो, जब तक कि वे दूर नहीं चले जाते,</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 अपनी भेड़ों को बचाऊंगा, और उन्हें फिर लूटा नहीं जाएगा. मैं एक भेड़ और दूसरी भेड़ के बीच न्याय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 उनके ऊपर एक चरवाहा, अपने सेवक दावीद को ठहराऊंगा, और वह उनको चराएगा; वह उनको चराएगा और उनका चरवाहा होगा.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 याहवेह उनका परमेश्वर ठहरूंगा, और मेरा सेवक दावीद उनके बीच राजकुमार होगा. मैं याहवेह ने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 ‘मैं उनके साथ शांति की एक वाचा बांधूंगा और देश को दुष्ट पशुओं से छुटकारा दूंगा, ताकि वे निर्जन प्रदेश में सुरक्षित रहें और जंगलों में चैन से सोएं.</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 उन्हें तथा मेरी पहाड़ी के आस-पास के जगहों को आशीष का कारण बनाऊंगा. मैं समय पर बारिश भेजूंगा; वहां आशीष की बारिश होगी.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पेड़ों में फल लगेंगे और भूमि अपना उपज देगी; लोग अपने देश में सुरक्षित रहेंगे. जब मैं उनके जूए को तोड़ूंगा और उन्हें उन लोगों के हाथों से छुड़ाऊंगा, जिन्होंने उन्हें गुलाम बना लिया है, तब वे जानेंगे कि मैं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वे जाति-जाति के लोगों के द्वारा फिर लूटे नहीं जाएंगे, और न ही जंगली जानवर उन्हें फाड़ खाएंगे. वे सुरक्षित रहेंगे, और उन्हें कोई नहीं डराएगा.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 उन्हें एक ऐसा देश दूंगा, जो अपने फसल के लिये जाना जाता है, और वे देश में फिर अकाल से पीड़ित न होंगे या जाति-जाति के लोग उन्हें अपमानित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तब वे जानेंगे कि मैं, याहवेह उनका परमेश्वर उनके साथ हूं और यह भी कि वे, इस्राएली मेरे लोग हैं, परम प्रधान याहवेह की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तुम मेरी भेड़ें हो, मेरे चरागाह की भेड़ें, और मैं तुम्हारा परमेश्वर हूं, परम प्रधान याहवेह की घोषणा है.’ ”</w:t>
      </w:r>
      <w:r>
        <w:rPr>
          <w:lang w:val="hi_IN" w:bidi="hi_IN"/>
        </w:rPr>
      </w:r>
      <w:r>
        <w:rPr>
          <w:lang w:val="hi_IN" w:bidi="hi_IN"/>
        </w:rPr>
      </w:r>
    </w:p>
    <w:p>
      <w:pPr/>
      <w:r>
        <w:rPr>
          <w:lang w:val="hi_IN" w:bidi="hi_IN"/>
        </w:rPr>
      </w:r>
    </w:p>
    <w:p>
      <w:pPr>
        <w:pStyle w:val="Heading2"/>
      </w:pPr>
      <w:r>
        <w:rPr>
          <w:lang w:val="hi_IN" w:bidi="hi_IN"/>
        </w:rPr>
        <w:t>Ezekiel 35:1</w:t>
      </w:r>
      <w:r>
        <w:rPr>
          <w:lang w:val="hi_IN" w:bidi="hi_IN"/>
        </w:rPr>
      </w:r>
    </w:p>
    <w:p>
      <w:pPr/>
      <w:r>
        <w:rPr>
          <w:lang w:val="hi_IN" w:bidi="hi_IN"/>
        </w:rPr>
      </w:r>
      <w:r>
        <w:rPr>
          <w:vertAlign w:val="superscript"/>
          <w:lang w:val="hi_IN" w:bidi="hi_IN"/>
        </w:rPr>
        <w:t>1</w:t>
      </w:r>
      <w:r>
        <w:rPr>
          <w:lang w:val="hi_IN" w:bidi="hi_IN"/>
        </w:rPr>
        <w:t xml:space="preserve"> याहवेह का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 मनुष्य के पुत्र, सेईर पर्वत की ओर अपना मुंह करो; उसके विरुद्ध भविष्यवाणी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कहो: ‘परम प्रधान याहवेह का यह कहना है: हे सेईर पर्वत, मैं तुम्हारे विरुद्ध हूं, और मैं तुम्हारे विरुद्ध अपना हाथ बढ़ाऊंगा, और मैं तुम्हें निर्जन और उजाड़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 तुम्हारे नगरों को खंडहर कर दूंगा और तुम निर्जन हो जाओगे. तब तुम जानोगे कि मैं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 ‘क्योंकि तुम पुराने समय से शत्रुता रखते थे और इस्राएलियों के विपत्ति के समय तुमने उन्हें तलवार की शक्ति के अधीन कर दिया, यह वह समय था जब उनका दंड अपने चरम पर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इसलिये, मैं अपने जीवन की शपथ खाकर कहता हूं, परम प्रधान याहवेह की घोषणा है, मैं तुम्हें रक्तपात के लिये दे दूंगा और रक्तपात तुम्हारा पीछा करेगा. क्योंकि तुम्हें तो रक्तपात से घृणा नहीं है, इसलिये रक्तपात तुम्हारा पीछा करेगा.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 सेईर पर्वत को निर्जन और उजाड़ कर दूंगा और उन सबको नष्ट कर दूंगा, जो यहां से होकर आते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 तुम्हारे पहाड़ों को हत्या किए गये लोगों से भर दूंगा; जो तलवार से मारे जाएंगे, वे तुम्हारे पहाड़ियों पर और तुम्हारे घाटियों में और तुम्हारे सब दर्रों में गिरेंगे.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 तुम्हें सदाकाल के लिये उजाड़ बना दूंगा; तुम्हारे नगर फिर बसाये नहीं जाएंगे. तब तुम जानोगे कि मैं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 ‘क्योंकि तुमने कहा है, “ये दो जातियां और ये दो देश हमारे होंगे और हम उनको अपने अधिकार में ले लेंगे,” यद्यपि मैं याहवेह वहां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इसलिये, मैं अपने जीवन की शपथ खाकर कहता हूं, परम प्रधान याहवेह की घोषणा है, उनके प्रति तुम्हारी घृणा के समय, तुमने जो क्रोध और ईर्ष्या दिखाई, उसके अनुसार मैं तुमसे व्यवहार करूंगा और जब मैं तुम्हारा न्याय करूंगा, तब मैं स्वयं को उनके बीच प्रगट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तुम जानोगे कि मैं याहवेह ने उन सब तुच्छ बातों को सुना है, जो तुमने इस्राएल के पर्वतों के विरुद्ध कहा. तुमने कहा, “वे उजाड़ पड़े हैं और उन्हें हमारा आहार होने के लिये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तुमने मेरे विरुद्ध डींग मारी और बेधड़क मेरे विरुद्ध बातें कही, और मैंने वह सब सुना.</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परम प्रधान याहवेह का यह कहना है: जब सारी पृथ्वी आनंदित होगी, तब मैं तुम्हें उजाड़ दूंगा.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क्योंकि जब इस्राएल का उत्तराधिकार उजड़ गया, तब तुम आनंद मनाये, वैसा ही व्यवहार मैं तुम्हारे साथ करूंगा. हे सेईर पर्वत, तुम उजाड़ हो जाओगे, तुम और पूरा एदोम. तब वे जानेंगे कि मैं याहवेह हूं.’ ”</w:t>
      </w:r>
      <w:r>
        <w:rPr>
          <w:lang w:val="hi_IN" w:bidi="hi_IN"/>
        </w:rPr>
      </w:r>
      <w:r>
        <w:rPr>
          <w:lang w:val="hi_IN" w:bidi="hi_IN"/>
        </w:rPr>
      </w:r>
    </w:p>
    <w:p>
      <w:pPr/>
      <w:r>
        <w:rPr>
          <w:lang w:val="hi_IN" w:bidi="hi_IN"/>
        </w:rPr>
      </w:r>
    </w:p>
    <w:p>
      <w:pPr>
        <w:pStyle w:val="Heading2"/>
      </w:pPr>
      <w:r>
        <w:rPr>
          <w:lang w:val="hi_IN" w:bidi="hi_IN"/>
        </w:rPr>
        <w:t>Ezekiel 36:1</w:t>
      </w:r>
      <w:r>
        <w:rPr>
          <w:lang w:val="hi_IN" w:bidi="hi_IN"/>
        </w:rPr>
      </w:r>
    </w:p>
    <w:p>
      <w:pPr/>
      <w:r>
        <w:rPr>
          <w:lang w:val="hi_IN" w:bidi="hi_IN"/>
        </w:rPr>
      </w:r>
      <w:r>
        <w:rPr>
          <w:vertAlign w:val="superscript"/>
          <w:lang w:val="hi_IN" w:bidi="hi_IN"/>
        </w:rPr>
        <w:t>1</w:t>
      </w:r>
      <w:r>
        <w:rPr>
          <w:lang w:val="hi_IN" w:bidi="hi_IN"/>
        </w:rPr>
        <w:t xml:space="preserve"> “हे मनुष्य के पुत्र, इस्राएल के पर्वतों के लिये भविष्यवाणी करो और कहो, ‘हे इस्राएल के पर्वतों, याहवेह की बात सुनो.</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परम प्रधान याहवेह का यह कहना है: शत्रु ने तुमसे कहा, “आहा! पुराने ज़माने के ऊंचे स्थान हमारे हो गये हैं.” ’</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इसलिये भविष्यवाणी करके कहो, ‘परम प्रधान याहवेह का यह कहना है: क्योंकि उन्होंने तुम्हें सब तरफ लूटा और कुचला जिससे बाकी जातियों के अधिकार में हो गये और जनताओं की ईर्ष्यालु बात और बदनामी के विषय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इसलिये, हे इस्राएल के पर्वतों, परम प्रधान याहवेह की बात सुनो: परम प्रधान याहवेह के पर्वतों और पहाड़ियों, तराइयों और घाटियों, उजाड़ खंडहरों और त्याग दिये गये नगरों, जो लूट लिये गये हैं और जिनकी तुम्हारे चारों तरफ की बाकी जातियां हंसी उड़ाती हैं, इन सबसे कहना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परम प्रधान याहवेह का यह कहना है: अपने अति उत्साह में, मैंने बाकी जातियों के विरुद्ध और सारे एदोम के विरुद्ध कहा है, क्योंकि खुशी और अपने मन में ईर्ष्या के कारण, उन्होंने मेरे देश को अपने अधिकार में ले लिया ताकि वे इसके चरागाह को लूट सकें.’</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इसलिये इस्राएल देश के बारे में भविष्यवाणी करो और पर्वतों और पहाड़ियों, तराइयों तथा घाटियों से कहो: ‘परम प्रधान याहवेह का यह कहना है: मैं ईर्ष्यालु कोप में होकर कहता हूं क्योंकि तुमने जाति-जाति के लोगों के अपमान को सहा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इसलिये परम प्रधान याहवेह का यह कहना है: मैं हाथ उठाकर शपथ खाता हूं कि तुम्हारे चारों तरफ की जातियां भी अपमान सहेंगी.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 ‘पर हे इस्राएल के पर्वतों, तुममें मेरे इस्राएली लोगों के लिये शाखाएं और फल पैदा होंगे, क्योंकि वे जल्दी घर लौट आएंगे.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 तुम्हारे लिये चिंतित हूं और तुम पर कृपादृष्टि रखूंगा; तुममें हल चलाया जाएगा और बीज बोया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मैं तुम पर बहुत से लोगों को बसाऊंगा—जी हां, पूरे इस्राएल के नगर बसाये जाएंगे और खंडहर हो गये स्थान फिर से बनाये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 तुममें रहनेवाले मनुष्यों एवं पशुओं की संख्या को बढ़ाऊंगा, वे फलवंत होंगे और संख्या में बहुत हो जाएंगे. मैं पहले की तरह तुममें लोगों को बसाऊंगा और मैं तुम्हें पहले से ज्यादा समृद्ध करूंगा. तब तुम जानोगे कि मैं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ऐसा करूंगा कि लोग अर्थात् मेरे लोग इस्राएल तुममें बसेंगे. वे तुम पर अधिकार कर लेंगे, और तुम उनका उत्तराधिकार होगे; तुम फिर कभी उन्हें उनके संतान से वंचित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 ‘परम प्रधान याहवेह का यह कहना है: क्योंकि कुछ लोग तुम्हें कहते हैं, “तुम लोगों को खा जाते हो और अपनी जाति को उसके बच्चों से वंचित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इसलिये तुम फिर लोगों को नहीं खाओगे या अपनी जाति को संतानरहित नहीं करोगे, परम प्रधान याहवेह की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 फिर तुम्हें जाति-जाति के लोगों से ताना नहीं सुनवाऊंगा और फिर तुम्हें लोगों से अपमान सहना न पड़ेगा या तुम अपनी जाति के गिरने का कारण न बनोगे, परम प्रधान याहवेह की घोषणा है.’ ”</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याहवेह का वचन फिर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“हे मनुष्य के पुत्र, जब इस्राएल के लोग अपने देश में रह रहे थे, तब उन्होंने उसे अपने चालचलन और कार्यों के द्वारा अशुद्ध किया. मेरी दृष्टि में उनका चालचलन एक स्त्री के माहवारी अशुद्धता के जैसा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इसलिये मेरा कोप उन पर भड़का क्योंकि उन्होंने देश में खून बहाया था और इसे अपनी मूर्तियों से अशुद्ध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मैंने उन्हें जाति-जाति के लोगों के बीच तितर-बितर कर दिया, और वे सारे देशों में बिखर गए; मैंने उनके चालचलन और उनके कार्यों के अनुसार उनका न्याय किया.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जहां कहीं भी वे जाति-जाति के लोगों के बीच गये, उन्होंने मेरे पवित्र नाम को अपवित्र किया, क्योंकि उनसे यह कहा गया था, ‘ये याहवेह के लोग हैं, तौभी उन्हें उसका देश छोड़ना पड़ा.’</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मुझे मेरे पवित्र नाम की चिंता थी, जिसे इस्राएल के लोग जहां भी गये, वहां जनताओं के बीच अपवित्र किया.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“इसलिये इस्राएलियों से कहो, ‘परम प्रधान याहवेह का यह कहना है: हे इस्राएल के लोगों, जो कुछ मैं करने जा रहा हूं, वह तुम्हारे कारण नहीं, पर अपने पवित्र नाम के लिए करने जा रहा हूं, जिसे तुम जहां भी गये, वहां तुमने जनताओं के बीच अपवित्र किया.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 अपने बड़े नाम की पवित्रता को दिखाऊंगा, जिसे तुमने जनताओं के बीच अपवित्र किया, वह नाम जिसे तुमने उनके बीच अपवित्र किया. तब लोग जानेंगे कि मैं याहवेह हूं, परम प्रधान याहवेह की घोषणा है, जब मैं उनके आंखों के सामने तुम्हारे द्वारा पवित्र ठहरूंगा.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 ‘क्योंकि मैं तुम्हें जातियों में से निकाल लूंगा; मैं तुम्हें सब देशों से इकट्ठा करूंगा और तुम्हें तुम्हारे स्वयं के देश में ले आऊंगा.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 तुम पर शुद्ध पानी छिड़कूंगा, और तुम शुद्ध हो जाओगे; मैं तुम्हें तुम्हारे सब अशुद्धियों से और तुम्हारे सब मूर्तियों से शुद्ध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 तुम्हें एक नया हृदय दूंगा और तुममें एक नई आत्मा डालूंगा; मैं तुमसे तुम्हारे पत्थर के हृदय को हटा दूंगा और तुम्हें मांस का एक हृदय दूंगा.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और मैं अपनी आत्मा तुममें डालूंगा और ऐसा करूंगा कि तुम मेरे नियमों पर चलोगे और मेरे कानूनों पर सावधानीपूर्वक चलोगे.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तब तुम उस देश में रहोगे, जिसे मैंने तुम्हारे पूर्वजों को दिया था; तुम मेरे लोग होगे और मैं तुम्हारा परमेश्वर ठहरूंगा.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 तुम्हें तुम्हारी सब अशुद्धता से छुड़ाऊंगा. मैं अनाज के लिये आज्ञा दूंगा और इसे प्रचूर मात्रा में कर दूंगा और तुम पर अकाल नहीं लाऊंगा.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मैं पेड़ों के फलों की संख्या में वृद्धि करूंगा और खेत के फसल को भी अधिक उपजाऊंगा, ताकि तुम्हें अकाल के कारण जाति-जाति के लोगों के बीच कलंकित न होना पड़े.</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तब तुम्हारे बुरे चालचलन और दुष्कर्म तुम्हें याद आएंगे, और तुम अपने पापों और घृणित कार्यों के कारण अपने आपसे घृणा करने लगोगे.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मैं तुम्हें बताना चाहता हूं कि मैं यह सब तुम्हारे हित में नहीं कर रहा हूं, परम प्रधान याहवेह की घोषणा है. हे इस्राएल लोगों, अपने आचरण के कारण लज्जित और कलंकित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 ‘परम प्रधान याहवेह का यह कहना है: जिस दिन मैं तुम्हें तुम्हारे सब पापों से शुद्ध करूंगा, मैं तुम्हारे नगरों को पुनर्स्थापित करूंगा, और खंडहर फिर बनाये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उजाड़ भूमि पर फसल उगाई जाएगी, इसके बदले कि वह वहां से आने-जानेवाले लोगों की दृष्टि में उजाड़ पड़ा रहे.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वे कहेंगे, “यह देश जो उजड़ा पड़ा था, अब एदेन की वाटिका जैसा हो गया है; वे शहर जो खंडहर, उजड़े और नष्ट हो गये थे, वे अब गढ़वाले हो गये हैं और लोग वहां रहने लगे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तब वे जातियां, जो तुम्हारे आस-पास बची हुई हैं, वे यह जानेंगी कि मैं याहवेह ने ही नष्ट हुए स्थानों को फिर से बनाया है और उजाड़े स्थानों को फिर से बसाया है. मैं याहवेह ने यह कहा है और मैं इसको पूरा भी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“परम प्रधान याहवेह का यह कहना है: एक बार फिर मैं इस्राएल की प्रार्थना को स्वीकार करूंगा और उनके लिये यह करूंगा: मैं उनके लोगों की संख्या को भेड़-बकरियों की तरह अत्यधिक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उन्हें पशुओं के उस झुंड के समान अत्यधिक करूंगा, जो येरूशलेम में ठहराये गए त्योहारों के लिये होते हैं. इस प्रकार वे खंडहर हुए शहर लोगों के झुंड से भर जाएंगे. तब वे जानेंगे कि मैं याहवेह हूं.”</w:t>
      </w:r>
      <w:r>
        <w:rPr>
          <w:lang w:val="hi_IN" w:bidi="hi_IN"/>
        </w:rPr>
      </w:r>
      <w:r>
        <w:rPr>
          <w:lang w:val="hi_IN" w:bidi="hi_IN"/>
        </w:rPr>
      </w:r>
    </w:p>
    <w:p>
      <w:pPr/>
      <w:r>
        <w:rPr>
          <w:lang w:val="hi_IN" w:bidi="hi_IN"/>
        </w:rPr>
      </w:r>
    </w:p>
    <w:p>
      <w:pPr>
        <w:pStyle w:val="Heading2"/>
      </w:pPr>
      <w:r>
        <w:rPr>
          <w:lang w:val="hi_IN" w:bidi="hi_IN"/>
        </w:rPr>
        <w:t>Ezekiel 37:1</w:t>
      </w:r>
      <w:r>
        <w:rPr>
          <w:lang w:val="hi_IN" w:bidi="hi_IN"/>
        </w:rPr>
      </w:r>
    </w:p>
    <w:p>
      <w:pPr/>
      <w:r>
        <w:rPr>
          <w:lang w:val="hi_IN" w:bidi="hi_IN"/>
        </w:rPr>
      </w:r>
      <w:r>
        <w:rPr>
          <w:vertAlign w:val="superscript"/>
          <w:lang w:val="hi_IN" w:bidi="hi_IN"/>
        </w:rPr>
        <w:t>1</w:t>
      </w:r>
      <w:r>
        <w:rPr>
          <w:lang w:val="hi_IN" w:bidi="hi_IN"/>
        </w:rPr>
        <w:t xml:space="preserve"> याहवेह का हाथ मुझ पर था, और वह मुझे याहवेह के आत्मा के द्वारा बाहर ले आया और एक घाटी के बीच में खड़ा कर दिया; वह घाटी हड्डियों से भरी पड़ी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उसने मुझे उनके बीच आने जाने में मेरी अगुवाई की, और मैंने घाटी की तल पर बहुत सारी हड्डियां देखी, जो बहुत सूखी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उसने मुझसे पूछा, “हे मनुष्य के पुत्र, क्या ये हड्डियां जीवित हो सकती हैं?” मैंने कहा, “परम प्रधान याहवेह, यह तो आप ही जानते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उसने मुझसे कहा, “इन हड्डियों से भविष्यवाणी करके कहो, ‘हे सूखी हड्डियो, याहवेह की बात सुनो!</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परम प्रधान याहवेह का इन अस्थियों से यह कहना है: मैं तुममें सांस डाल दूंगा, और तुम जीवित हो जाओगे.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 तुममें स्‍नायु-तंत्र जोड़कर तुम्हारे ऊपर मांस चढ़ा दूंगा और तुम्हें चमड़े से ढांप दूंगा; मैं तुममें सांस फूंक दूंगा, और तुम जीवित हो जाओगे. तब तुम जानोगे कि मैं याहवेह हूं.’ ”</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मैंने इस आज्ञा के अनुसार भविष्यवाणी की. और जब मैं भविष्यवाणी कर रहा था, तब वहां एक खड़खड़ाहट की आवाज हुई, और हड्डियां इकट्ठी हो गईं और एक हड्डी से दूसरी हड्डी जुड़ गई.</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मैंने देखा कि उनमें स्‍नायु-तंत्र और मांसपेशियां आ गईं और उनके ऊपर चमड़ा चढ़ गया, परंतु उनमें सांस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उसने मुझसे कहा, “हे मनुष्य के पुत्र, सांस से भविष्यवाणी करो; भविष्यवाणी करो, और उसे कहो, ‘परम प्रधान याहवेह का यह कहना है: हे सांस, चारों दिशाओं से आओ और इन मारे गये लोगों में समा जाओ कि वे जीवित हो जाएं.’ ”</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याहवेह के इस आज्ञा के अनुसार मैंने भविष्यवाणी की, और सांस उनमें समा गयी; वे जीवित होकर अपने-अपने पांवों पर खड़े हो गए—एक बहुत बड़ी सेना.</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याहवेह ने मुझसे कहा, “हे मनुष्य के पुत्र, ये हड्डियां इस्राएल के लोग हैं. वे कहते हैं, ‘हमारी हड्डियां सूख गई हैं और हमारी आशा जाती रही; हम अलग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इसलिये भविष्यवाणी करके उनसे कहो: ‘परम प्रधान याहवेह का यह कहना है: हे मेरे लोगों, मैं तुम्हारी कब्रों को खोलने जा रहा हूं और वहां से तुम्हें बाहर निकालूंगा; मैं तुम्हें वापस इस्राएल देश में ले आऊंगा.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हे मेरे लोगो, तुम जानोगे कि मैं याहवेह हूं, जब मैं तुम्हारी कब्रों को खोल दूंगा और तुम्हें बाहर निकालूंगा.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 अपना आत्मा तुममें डालूंगा और तुम जीवित होंगे, और मैं तुम्हें तुम्हारे स्वयं के देश में बसाऊंगा. तब तुम जानोगे कि मैं याहवेह ने कहा है, और मैंने यह किया है, याहवेह की घोषणा है.’ ”</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याहवेह का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“हे मनुष्य के पुत्र, लकड़ी की एक लाठी लो और उस पर यह लिखो, ‘यहूदिया और इस्राएल से संबंधित लोग उसके साथ जुड़ गये हैं.’ तब लकड़ी की एक और लाठी लेकर उस पर लिखो, ‘योसेफ़ (एफ्राईम) और सब इस्राएली उसके साथ जुड़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उन लाठियों को जोड़कर एक ही लाठी बना लो ताकि वे तुम्हारे हाथ में एक ही बन जाएं.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“जब तुम्हारे लोग तुमसे पूछे, ‘क्या तुम हमें नहीं बताओगे कि इनका क्या मतलब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उनसे कहो, ‘परम प्रधान याहवेह का यह कहना है: मैं योसेफ़ की लाठी को ले लूंगा—जो एफ्राईम के हाथ में है—और इस्राएल के जो गोत्र उसके साथ जुड़े हुए हैं, उन्हें लेकर मैं यहूदिया की लाठी से जोड़ दूंगा. मैं उन्हें लकड़ी की एक लाठी बना दूंगा, और वे मेरे हाथ में एक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जिन लाठियों पर तुमने लिखा है, उन्हें उनके सामने पकड़ो</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और उनसे कहो, ‘परम प्रधान याहवेह का यह कहना है: मैं इस्राएलियों को उन राष्ट्रों से बाहर निकाल लूंगा, जहां वे गये हैं, मैं उन्हें चारों ओर से इकट्ठा करूंगा और उन्हें उनके स्वयं के देश में ले आऊंगा.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 उन्हें देश में इस्राएल के पर्वतों पर एक राष्ट्र बनाऊंगा. उन सबके ऊपर एक ही राजा होगा और वे फिर कभी दो जातियों में नहीं होंगे या दो राज्यों में नहीं बंटेंगे.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वे फिर अपने मूर्तियों और निकम्मे प्रतिमाओं या अपने किसी बुरे कार्यों के द्वारा अपने आपको अशुद्ध नहीं करेंगे, क्योंकि मैं उन्हें उनके पहले के सब पापमय कामों से बचाऊंगा, और मैं उन्हें शुद्ध करूंगा. वे मेरे लोग होंगे, और मैं उनका परमेश्वर ठहरूंगा.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 ‘मेरा सेवक दावीद उनका राजा होगा, और उन सबका एक चरवाहा होगा. वे मेरे कानूनों के पीछे चलेंगे और मेरे नियमों का पालन करने में सावधानी बरतेंगे.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वे उस देश में रहेंगे, जिसे मैंने अपने सेवक याकोब को दिया था, वह देश जहां तुम्हारे पूर्वज रहा करते थे. वे और उनके बच्‍चे और उनके बच्चों के बच्‍चे सदाकाल के लिये वहां रहेंगे, और मेरा सेवक दावीद सदाकाल के लिये उनका राजकुमार होगा.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 उनके साथ शांति की एक वाचा बांधूंगा; यह चिरकाल तक बनी रहनेवाली वाचा होगी. मैं उन्हें बसाऊंगा और उनकी संख्या को बढ़ाऊंगा, और मैं अपने पवित्र स्थान को उनके बीच सदाकाल के लिये बनाये रखूंगा.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मेरा निवास स्थान उनके साथ होगा; मैं उनका परमेश्वर ठहरूंगा और वे मेरे लोग होंगे.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जब मेरा पवित्र स्थान सदा के लिये उनके बीच होगा, तब सब राष्ट्रों के लोग जानेंगे कि मैं याहवेह इस्राएल को पवित्र करता हूं.’ ”</w:t>
      </w:r>
      <w:r>
        <w:rPr>
          <w:lang w:val="hi_IN" w:bidi="hi_IN"/>
        </w:rPr>
      </w:r>
      <w:r>
        <w:rPr>
          <w:lang w:val="hi_IN" w:bidi="hi_IN"/>
        </w:rPr>
      </w:r>
    </w:p>
    <w:p>
      <w:pPr/>
      <w:r>
        <w:rPr>
          <w:lang w:val="hi_IN" w:bidi="hi_IN"/>
        </w:rPr>
      </w:r>
    </w:p>
    <w:p>
      <w:pPr>
        <w:pStyle w:val="Heading2"/>
      </w:pPr>
      <w:r>
        <w:rPr>
          <w:lang w:val="hi_IN" w:bidi="hi_IN"/>
        </w:rPr>
        <w:t>Ezekiel 38:1</w:t>
      </w:r>
      <w:r>
        <w:rPr>
          <w:lang w:val="hi_IN" w:bidi="hi_IN"/>
        </w:rPr>
      </w:r>
    </w:p>
    <w:p>
      <w:pPr/>
      <w:r>
        <w:rPr>
          <w:lang w:val="hi_IN" w:bidi="hi_IN"/>
        </w:rPr>
      </w:r>
      <w:r>
        <w:rPr>
          <w:vertAlign w:val="superscript"/>
          <w:lang w:val="hi_IN" w:bidi="hi_IN"/>
        </w:rPr>
        <w:t>1</w:t>
      </w:r>
      <w:r>
        <w:rPr>
          <w:lang w:val="hi_IN" w:bidi="hi_IN"/>
        </w:rPr>
        <w:t xml:space="preserve"> याहवेह का वचन 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 मनुष्य के पुत्र, मागोग देश के गोग की ओर अपना मुंह करो, जो रोश, मेशेख और तूबल का मुख्य राजकुमार है; और उसके विरुद्ध भविष्यवाणी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कहो: ‘परम प्रधान याहवेह का यह कहना है: हे रोश, मेशेख और तूबल के मुख्य राजकुमार गोग, मैं तुम्हारे विरुद्ध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 तुम्हें दूसरी तरफ मोड़ दूंगा और तुम्हारे जबड़ों में लोहे का कांटा डालकर तुम्हें तुम्हारी पूरी सेना समेत बाहर ले आऊंगा—तुम्हारे घोड़े, हथियार से सज्जित तुम्हारे घुड़सवार, छोटी तथा बड़ी ढाल लिये बड़ा उपद्रवी झुंड, और वे जो अपनी तलवार भांज रहे हैं, उन सभों को बाहर ले आऊंगा.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फारस, कूश और पूट अपनी ढाल लिये और टोप पहने उनके साथ होंगे,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गोमर अपनी पूरी सेना के साथ, दूर उत्तर दिशा से बेथ-तोगरमाह अपनी पूरी सेना के साथ—बहुत सारी जातियां तुम्हारे साथ बाहर ले आऊंगा.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 ‘तैयार हो जाओ, तैयार रहो, तुम और पूरा उपद्रवी झुंड, जो तुम्हारे पास इकट्‍ठे हुए हैं, और उनको अपने अधिकार में ले लो.</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बहुत दिनों के बाद तुम्हें बुलाया जाएगा. आनेवाले सालों में तुम एक देश पर आक्रमण करोगे, जो युद्ध के मार से उभर चुका होगा, जिसके लोग बहुत सी जनताओं से आकर इस्राएल के उन पर्वतों पर इकट्‍ठे हुए होंगे, जो बहुत समय से उजाड़ पड़ा था. उन्हें बहुत सी जातियों से बाहर लाया गया था, और अब वे सब सुरक्षा में निवास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तुम और तुम्हारी सारी सेना और तुम्हारे साथ बहुत सी जनता आंधी की तरह आगे बढ़ती हुई आगे जाएगी; तुम उस बादल की तरह होंगे, जो देश के ऊपर छा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 ‘परम प्रधान याहवेह का यह कहना है: उस दिन तुम्हारे मन में विचार उठेंगे और तुम एक बुरी युक्ति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तुम कहोगे, “मैं बिना दीवार वाले गांवों के एक देश पर आक्रमण करूंगा; मैं उन पर आक्रमण करूंगा, जो शांतिपूर्वक और निडर रहते हैं—उनमें से सब बिना किसी दीवार और बिना द्वार और बल्लियों के निवास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उन्हें लूटूंगा और उनसे छीन लूंगा और मेरा हाथ फिर से बनाये गए खंडहरों और विभिन्‍न जातियों से इकट्‍ठे हुए उन लोगों के विरुद्ध उठेगा, जिनके पास बहुत सारे पशु और संपत्ति है और जो देश के बीच में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शीबा और देदान के लोग और तरशीश के व्यापारी और इसके सब गांव तुमसे कहेंगे, “क्या तुम लूटने आये हो? क्या तुमने अपने उपद्रवी झुंड को लूटने, सोना और चांदी ले जाने, पशुओं तथा संपत्ति को ले जाने और लूट के सामान पर कब्जा करने के लिये इकट्ठा किया है?” ’</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“इसलिये हे मनुष्य के पुत्र, भविष्यवाणी करके गोग से कहो: ‘परम प्रधान याहवेह का यह कहना है: उस समय, जब मेरे इस्राएली लोग सुरक्षित रह रहे होंगे, तब क्या तुम्हारा ध्यान इस पर नहीं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तुम बहुत दूर उत्तर में अपने स्थान से आओगे, तुम्हारे साथ बहुत सी जाति के लोग होंगे, वे सब घोड़ों पर सवार होंगे, अर्थात् एक बड़ा उपद्रवी झुंड, एक शक्तिशाली सेना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तुम मेरे इस्राएली लोगों के विरुद्ध उस बादल की तरह आगे बढ़ोगे, जो देश पर छा जाता है. हे गोग, आनेवाले दिनों में, मैं तुम्हें मेरे ही देश के विरुद्ध आक्रमण करवाऊंगा, ताकि जब मैं तुम्हारे ज़रिए जाति-जाति के लोगों की आंखों के सामने पवित्र साबित होऊं, तब वे मुझे जानें.</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 ‘परम प्रधान याहवेह का यह कहना है: तुम ही हो, जिससे मैंने पूर्व के दिनों में अपने सेवकों अर्थात् इस्राएल के भविष्यवक्ताओं के द्वारा बात किया. उस समय वे सालों तक भविष्यवाणी करते रहे कि मैं तुम्हें उनके विरुद्ध लाऊंगा.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उस दिन यह होगा: जब गोग इस्राएल देश पर आक्रमण करेगा, तब मेरा गुस्सा बहुत भड़केगा, परम प्रधान याहवेह की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अपने उत्साह और भयंकर कोप में, मैं घोषणा करता हूं कि उस समय इस्राएल देश में एक बड़ा भूकंप होगा.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समुद्र की मछलियां, आकाश के पक्षी, मैदान के पशु, भूमि पर रेंगनेवाले सब जंतु, और पृथ्वी पर रहनेवाले सब लोग मेरी उपस्थिति से कांप उठेंगे. पर्वत गिरा दिये जाएंगे, सीधी चट्टानें टुकड़े-टुकड़े हो जाएंगी और हर एक दीवार ज़मीन पर गिर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 गोग के विरुद्ध अपने सब पर्वतों पर तलवार चलवाऊंगा, परम प्रधान याहवेह की घोषणा है. हर एक व्यक्ति अपने ही भाई के विरुद्ध तलवार चलाएगा.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 उस पर महामारी लाकर और रक्तपात करने के द्वारा न्याय करूंगा; मैं उस पर, उसकी सेना पर और उसके साथ की बहुत सी जातियों पर मूसलाधार बारिश करूंगा और उन पर ओला और जलता हुआ गंधक गिराऊंगा.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इस प्रकार मैं अपनी महानता और अपनी पवित्रता दिखाऊंगा, और मैं बहुत सी जाति के लोगों की दृष्टि में अपने आपको प्रगट करूंगा. तब वे जानेंगे कि मैं याहवेह हूं.’</w:t>
      </w:r>
      <w:r>
        <w:rPr>
          <w:lang w:val="hi_IN" w:bidi="hi_IN"/>
        </w:rPr>
      </w:r>
      <w:r>
        <w:rPr>
          <w:lang w:val="hi_IN" w:bidi="hi_IN"/>
        </w:rPr>
      </w:r>
    </w:p>
    <w:p>
      <w:pPr/>
      <w:r>
        <w:rPr>
          <w:lang w:val="hi_IN" w:bidi="hi_IN"/>
        </w:rPr>
      </w:r>
    </w:p>
    <w:p>
      <w:pPr>
        <w:pStyle w:val="Heading2"/>
      </w:pPr>
      <w:r>
        <w:rPr>
          <w:lang w:val="hi_IN" w:bidi="hi_IN"/>
        </w:rPr>
        <w:t>Ezekiel 39:1</w:t>
      </w:r>
      <w:r>
        <w:rPr>
          <w:lang w:val="hi_IN" w:bidi="hi_IN"/>
        </w:rPr>
      </w:r>
    </w:p>
    <w:p>
      <w:pPr/>
      <w:r>
        <w:rPr>
          <w:lang w:val="hi_IN" w:bidi="hi_IN"/>
        </w:rPr>
      </w:r>
      <w:r>
        <w:rPr>
          <w:vertAlign w:val="superscript"/>
          <w:lang w:val="hi_IN" w:bidi="hi_IN"/>
        </w:rPr>
        <w:t>1</w:t>
      </w:r>
      <w:r>
        <w:rPr>
          <w:lang w:val="hi_IN" w:bidi="hi_IN"/>
        </w:rPr>
        <w:t xml:space="preserve"> “हे मनुष्य के पुत्र, गोग के विरुद्ध भविष्यवाणी करके कहो: परम प्रधान याहवेह का यह कहना है: ‘हे गोग! रोश, मेशेख और तूबल के मुख्य राजकुमार, मैं तुम्हारे विरुद्ध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 तुम्हें घूमा दूंगा और साथ में घसीटूंगा. मैं तुम्हें बहुत दूर उत्तर दिशा से लाऊंगा और तुम्हें इस्राएल के पर्वतों के विरुद्ध भेजूंगा.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मैं तुम्हारे बायें हाथ के धनुष को मारूंगा और तुम्हारे दायें हाथ से तुम्हारे तीरों को गिरा दूंगा.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इस्राएल के पर्वतों पर तुम गिरोगे, तुम्हारे साथ तुम्हारी सारी सेना और तुम्हारे साथ की जातियां भी गिरेंगी. मैं तुम्हें भोजन के रूप में सड़ा मांस खानेवाले सब प्रकार के पक्षियों और जंगली जानवरों को दे दूंगा.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तुम खुले मैदान में गिरोगे, क्योंकि मैंने कहा है, परम प्रधान याहवेह की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 मागोग और उन पर आग भेजूंगा, जो समुद्रतट में सुरक्षा की स्थिति में रहते हैं, और वे जानेंगे कि मैं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 ‘मैं अपने इस्राएली लोगों के बीच अपने पवित्र नाम को प्रगट करूंगा. मैं अपने पवित्र नाम को फिर अपवित्र होने नहीं दूंगा, और जाति-जाति के लोग जानेंगे कि मैं याहवेह ही इस्राएल में पवित्र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 आ रहा है! यह निश्चित होकर रहेगा, परम प्रधान याहवेह की घोषणा है. यह वह दिन है, जिसके बारे में मैंने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 ‘तब जो इस्राएल नगरों में निवास करते हैं, वे बाहर जाएंगे और हथियारों का प्रयोग ईंधन के लिये करेंगे और उन्हें जला देंगे—छोटी और बड़ी ढाल, धनुष एवं तीर, युद्ध की गदा और बर्छी सबको जला देंगे. सात सालों तक वे उनका उपयोग ईंधन के रूप में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उन्हें मैदान में लकड़ी जमा करने की या बंजर भूमि से लकड़ी काटने की आवश्यकता नहीं होगी, क्योंकि वे हथियारों का उपयोग ईंधन के लिये करेंगे. और वे उनको लूटेंगे, जो उनको लूटे थे और उनसे छीनेंगे, जो उनसे छीन लिये थे, परम प्रधान याहवेह की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 ‘उस दिन मैं गोग को इस्राएल में एक कब्रस्थान दूंगा, जो उन लोगों की घाटी में होगा, जो समुद्र के पूर्व की ओर यात्रा करते हैं. यह कब्रस्थान यात्रा करनेवालों का रास्ता रोकेगा, क्योंकि गोग और उसके सब उपद्रवी झुंड को वहां दफना दिया जाएगा. इसलिये इस स्थान को हामोन-गोग की घाटी कहा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 ‘देश को शुद्ध करने के लिये इस्राएली उन्हें सात माह तक मिट्टी देते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देश के सब लोग उन्हें मिट्टी देंगे, और जिस दिन मैं अपनी महिमा को प्रगट करूंगा, वह उनके लिये एक यादगार दिन होगा, परम प्रधान याहवेह की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देश को शुद्ध करने के लिये लोगों की लगातार नियुक्ति की जाएगी. वे पूरे देश में फैल जाएंगे और दूसरों के साथ मिलकर वे उन लाशों को मिट्टी देंगे, जो ज़मीन पर पड़ी मिलेंगी. “ ‘सात माह के बाद, वे और विस्तृत खोज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वे देश में से होकर जाएंगे, तब यदि किसी को कोई मनुष्य की हड्डी दिखेगी, तो वह उस हड्डी के बाजू में एक चिन्ह छोड़ देगा, और चिन्ह तब तक रहेगा, जब तक कब्र खोदनेवाले आकर उसे हामोनाह नामक नगर के निकट, हामोन-गोग की घाटी में मिट्टी न दे दें. और इस प्रकार वे देश को शुद्ध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“हे मनुष्य के पुत्र, परम प्रधान याहवेह का यह कहना है: सब प्रकार के पक्षी और सब जंगली जानवरों को बुलाओ: ‘सब तरफ से आओ और उस बलिदान के लिये एक जगह जमा हो जाओ, जिसे मैं तुम्हारे लिये तैयार कर रहा हूं. यह इस्राएल के पर्वतों पर महान बलिदान होगा. वहां तुम मांस खाओगे और खून पियोगे.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तुम शक्तिशाली लोगों के मांस को खाओगे और पृथ्वी के राजकुमारों का खून ऐसे पियोगे, मानो वे मेढ़े और मेमने, बकरे और बैल हों—जिन्हें बाशान में मोटा-ताजा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 बलिदान मैं तुम्हारे लिये तैयार कर रहा हूं, उसे खाते-खाते तृप्‍त हो जाओगे और खून को पीते-पीते छक जाओगे.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मेरी मेज़ पर घोड़ों और सवारों, शक्तिशाली मनुष्यों और हर प्रकार के सैनिकों को खाकर संतुष्ट हो जाओगे,’ परम प्रधान याहवेह की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 जाति-जाति के लोगों के बीच अपनी महिमा प्रगट करूंगा, और सारी जातियां उनको दिये गए मेरे दंड और उन पर उठे मेरे हाथ को देखेंगी.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उस दिन से आगे इस्राएल के लोग जानेंगे कि मैं याहवेह, उनका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जाति-जाति के लोग जानेंगे कि इस्राएली अपने पाप के कारण बंधुआई में चले गये थे, क्योंकि वे मेरे प्रति विश्वासयोग्य नहीं थे. इसलिये मैंने अपना मुंह उनसे छिपा लिया और उन्हें उनके शत्रुओं के अधीन कर दिया, और वे सब तलवार से मारे गए.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उनकी अशुद्धता और उनके अपराधों के अनुसार मैंने उनसे व्यवहार किया, और मैंने अपना मुंह उनसे छिपा लिया.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“इसलिये परम प्रधान याहवेह का यह कहना है: अब मैं याकोब की स्थिति को बदलूंगा और इस्राएल के सब लोगों पर कृपा करूंगा, और मैं अपने पवित्र नाम के लिये उत्साही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जब वे अपने देश में सुरक्षित रहेंगे और उन्हें कोई भयभीत करनेवाला न होगा, तब वे अपनी लज्जा और मेरे प्रति किए गए सब विश्वासघात को भूल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जब मैं उन्हें विभिन्‍न जाति के लोगों के बीच से वापस ले आऊंगा और उनके शत्रुओं के देश में से लाकर उन्हें इकट्ठा कर लूंगा, तब उनके ज़रिए मैं बहुत सी जनताओं की दृष्टि में पवित्र ठहरूंगा.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तब वे जानेंगे कि मैं याहवेह, उनका परमेश्वर हूं, हालाकि मैंने उन्हें जाति-जाति के लोगों के बीच बंधुआई में जाने दिया था पर मैं उन्हें उनके अपने देश में इकट्ठा करूंगा, और एक को भी पीछे नहीं छोड़ूंगा.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 फिर कभी उनसे अपना मुंह नहीं छिपाऊंगा, क्योंकि मैं इस्राएल के लोगों पर अपना आत्मा उंडेलूंगा, परम प्रधान याहवेह की घोषणा है.”</w:t>
      </w:r>
      <w:r>
        <w:rPr>
          <w:lang w:val="hi_IN" w:bidi="hi_IN"/>
        </w:rPr>
      </w:r>
      <w:r>
        <w:rPr>
          <w:lang w:val="hi_IN" w:bidi="hi_IN"/>
        </w:rPr>
      </w:r>
    </w:p>
    <w:p>
      <w:pPr/>
      <w:r>
        <w:rPr>
          <w:lang w:val="hi_IN" w:bidi="hi_IN"/>
        </w:rPr>
      </w:r>
    </w:p>
    <w:p>
      <w:pPr>
        <w:pStyle w:val="Heading2"/>
      </w:pPr>
      <w:r>
        <w:rPr>
          <w:lang w:val="hi_IN" w:bidi="hi_IN"/>
        </w:rPr>
        <w:t>Ezekiel 40:1</w:t>
      </w:r>
      <w:r>
        <w:rPr>
          <w:lang w:val="hi_IN" w:bidi="hi_IN"/>
        </w:rPr>
      </w:r>
    </w:p>
    <w:p>
      <w:pPr/>
      <w:r>
        <w:rPr>
          <w:lang w:val="hi_IN" w:bidi="hi_IN"/>
        </w:rPr>
      </w:r>
      <w:r>
        <w:rPr>
          <w:vertAlign w:val="superscript"/>
          <w:lang w:val="hi_IN" w:bidi="hi_IN"/>
        </w:rPr>
        <w:t>1</w:t>
      </w:r>
      <w:r>
        <w:rPr>
          <w:lang w:val="hi_IN" w:bidi="hi_IN"/>
        </w:rPr>
        <w:t xml:space="preserve"> हमारे बंधुआई के पच्चीसवें वर्ष के प्रारंभ ही में, माह के दसवें दिन, जो नगर के पतन के बाद का चौदहवां वर्ष था; उसी दिन याहवेह का हाथ मेरे ऊपर था और वह मुझे वहां ले गए.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परमेश्वर के इस दर्शन में वह मुझे इस्राएल के देश में ले गए और मुझे एक बहुत ऊंचे पर्वत पर खड़ा कर दिया, जिसके दक्षिण ओर कुछ भवन थे, जो एक शहर की तरह दिखता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वह मुझे वहां ले गए, और मैंने एक मनुष्य को देखा, जिसका स्वरूप कांसे के समान था; वह अपने हाथ में सन की रस्सी और नापने का एक डंडा लिए द्वार पर खड़ा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 व्यक्ति ने मुझसे कहा, “हे मनुष्य के पुत्र, ध्यान से देखो और पास जाकर सुनो और जो कुछ मैं तुम्हें दिखाने जा रहा हूं, उन सब पर ध्यान दो, क्योंकि उसी लिये तुम्हें यहां लाया गया है. हर एक चीज़ जो तुम देखते हो, वह इस्राएल के लोगों को बताओ.”</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मैंने मंदिर क्षेत्र के बाहर चारों ओर एक पूरी दीवार देखी. उस व्यक्ति के हाथ में जो नापने का डंडा था, उसकी लंबाई तीन मीटर थी, जिसमें का प्रत्येक एक मीटर और एक हाथ लंबा था. उस व्यक्ति ने दीवार को नापा; जो एक डंडा चौड़ा और एक डंडा ऊंचा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वह उस पूर्व द्वार के पास गया. वह उसकी सीढ़ियां चढ़कर द्वार के चौखट को नापा, जिसकी चौड़ाई एक डंडा भर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पहरेदारों की कोठरियां एक डंडा लंबी और एक डंडा चौड़ी थी, और पहरेदारों के कोठरियों की बीच की दीवारें ढाई-ढाई मीटर की थी. मंडप के बाद का द्वार, जो मंदिर की ओर था, उसके चौखट की ऊंचाई एक डंडा भर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उसने द्वार के मंडप को नापा;</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इसकी ऊंचाई लगभग चार मीटर थी और इसके खंभे एक-एक मीटर मोटे थे. द्वार का मंडप मंदिर की ओर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पूर्वी द्वार के भीतर दोनों तरफ तीन-तीन पहरेवाली कोठरियां थी; तीनों की नाप एक समान थी, और दोनों तरफ की दीवारों की नाप भी एक समान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उसने प्रवेश द्वार की चौड़ाई नापी, जो लगभग पांच मीटर थी तथा इसकी लंबाई लगभग साढ़े छः मीटर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हर एक पहरेवाली कोठरी के सामने आधा मीटर ऊंची दीवार थी, और पहरेवाली कोठरियां तीन वर्ग मीटर की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उसने एक पहरेवाली कोठरी के पीछे के दीवार के शिखर से दूसरे तरफ के शिखर तक द्वार को नापा; एक तरफ की ऊंची दीवार से लेकर दूसरी तरफ की ऊंची दीवार तक उसकी दूरी लगभग साढ़े बारह मीटर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उसने द्वार के भीतर पूरे दीवारों को नापा, जो लगभग तीस मीटर थी. उसने मंडप तक नापा, जो आंगन की ओर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प्रवेश द्वार से लेकर इसके मंडप के अंतिम छोर तक की दूरी लगभग सत्ताईस मीटर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पहरेवाली कोठरियों और द्वार के भीतर चारों ओर दीवारों पर संकरी खिड़कियां थी, उसी प्रकार मंडप भी था. ये खिड़कियां भीतर की ओर खुलती थी. दीवारों पर खजूर के पेड़ों की आकृति बनाकर सजाया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वह मुझे बाहर के आंगन में ले आया. वहां मैंने कुछ कमरे और ईंट से बना एक पैदल मार्ग देखा, जो आंगन के चारों तरफ बना हुआ था; पैदल मार्ग के साथ तीस कमरे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 द्वार के किनारे से मिला हुआ था और इसकी लंबाई और चौड़ाई बराबर थी; यह नीचे का पैदल मार्ग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उसने निचले द्वार के भीतर से लेकर भीतरी आंगन के बाहर तक की दूरी नापी; यह दूरी पूर्व की तरफ और साथ में उत्तर की तरफ लगभग तिरपन मीटर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उसने उत्तरी द्वार की लंबाई और चौड़ाई को नापा, जो बाहरी आंगन की ओर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द्वार के दोनों ओर तीन-तीन पहरेवाली कोठरियां थी; इनसे लगे हुए दीवार और इसके मंडप की नाप ठीक पहले द्वार के समान थी. यह लगभग पच्चीस मीटर लंबा और साढ़े बारह मीटर चौड़ा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इसकी खिड़कियों, इसके मंडप और इसके खजूर पेड़ के सजावट की नाप उस द्वार के समान ही थी, जो पूर्व की ओर था. इसके ऊपर जाने के लिए सात सीढ़ियां थी, और इसका मंडप उनके सामने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भीतरी आंगन में भी एक द्वार था, जो उत्तरी के सामने था, जैसा कि वहां पूर्व की ओर भी था. उसने एक द्वार से लेकर सामने के द्वार की दूरी को नापा; जो लगभग पचास मीटर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तब वह मुझे दक्षिण की ओर ले गया और मैंने दक्षिणी द्वार को देखा. उसने इसकी चौखटों और मंडप को नापा, और उनकी नाप दूसरों की ही तरह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द्वार और इसके मंडप के चारों तरफ संकरी खिड़कियां थी, जो दूसरों के समान ही थी. इसकी लंबाई लगभग पच्चीस मीटर और चौड़ाई लगभग साढ़े बारह मीटर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इसके ऊपर जाने के लिए सात सीढ़ियां थी, और इसका मंडप उनके सामने था; इसके दोनों ओर की दीवारों को खजूर पेड़ की आकृति से सजाया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भीतरी आंगन का भी एक द्वार था, जो दक्षिण की ओर था, और उसने इस द्वार से लेकर दक्षिण के बाहरी द्वार तक नापा; इसकी दूरी लगभग पचास मीटर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तब वह मुझे दक्षिणी द्वार से भीतरी आंगन में ले आया, और उसने दक्षिणी द्वार को नापा; इसकी नाप भी दूसरों की तरह ही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इसकी पहरेवाली कोठरियों, इसके जुड़े हुए दीवार और इसके मंडप की नाप भी दूसरों की ही समान थी. द्वार और इसके मंडप के चारों ओर खिड़कियां थी. यह लगभग पच्चीस मीटर लंबा और लगभग साढ़े बारह मीटर चौड़ा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(भीतरी आंगन के चारों ओर द्वारों के मंडप लगभग साढ़े बारह मीटर चौड़े और लगभग ढाई मीटर गहरे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इसका मंडप बाहरी आंगन की ओर था; इसके चौखटों को खजूर के पेड़ की आकृतियां से सजाया गया था, और इसके ऊपर जाने के लिये आठ सीढ़ियां 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तब वह मुझे पूर्व की ओर के भीतरी आंगन में ले आया, और उसने द्वार को नापा; इसकी नाप भी दूसरों की ही तरह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इसकी पहरेवाली कोठरियों, इसके जुड़े हुए दीवार और इसके मंडप की नाप भी दूसरों के ही समान थी. द्वार और इसके मंडप के चारों ओर खिड़कियां थी. यह लगभग पच्चीस मीटर लंबा और लगभग साढ़े बारह मीटर चौड़ा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इसका मंडप बाहरी आंगन की ओर था; दोनों तरफ इसके चौखटों को खजूर के पेड़ की आकृतियां से सजाया गया था, और इसके ऊपर जाने के लिये आठ सीढ़ियां थी.</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तब वह मुझे उत्तरी द्वार पर ले आया और उसे नापा. इसकी नाप भी दूसरों की ही तरह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वैसे ही इसके पहरेवाली कोठरियां, इसके लगे हुए दीवार और इसका मंडप था, और इसके चारों ओर खिड़कियां थी. यह लगभग पच्चीस मीटर लंबा और लगभग साढ़े बारह मीटर चौड़ा था.</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इसका मंडप बाहरी आंगन की ओर था; दोनों तरफ इसके चौखटों को खजूर के पेड़ की आकृतियां से सजाया गया था, और इसके ऊपर जाने के लिये आठ सीढ़ियां थी.</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हर एक भीतरी द्वार के मंडप के बाजू में एक दरवाजे वाला एक कमरा था, जहां होमबलिदान को धोया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द्वार के मंडप में दोनों तरफ दो-दो मेजें थी, जिन पर होमबलि, पापबलि एवं दोष बलि के पशुओं का वध किया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द्वार के मंडप के बाहरी दीवार के किनारे, उत्तरी प्रवेश द्वार के पास दो मेजें थी, और सीढ़ियों के दूसरी ओर भी दो मेजें थी.</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इस प्रकार द्वार के एक तरफ चार मेजें और दूसरी तरफ चार मेजें थी—कुल आठ मेजें थी, जिन पर बलिदान के पशुओं का वध किया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होमबलिदान के लिये तराशे गये पत्थरों से बनी चार मेजें थी, इनमें से हर एक लगभग अस्सी सेंटीमीटर लंबी, अस्सी सेंटीमीटर चौड़ी और लगभग त्रेपन सेंटीमीटर ऊंची थी. इन पर वे उपकरण या बर्तन रखे गये थे, जिनका उपयोग होमबलिदान और दूसरे बलिदानों में किया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दीवार के चारों ओर दोहरी दांतेदार कांटे लगाये गए थे, जिसमें से हर एक की लंबाई लगभग नौ सेंटीमीटर थी. ये मेजें बलिदान किए गए पशुओं के मांस रखने के लिये थी.</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भीतरी द्वार के बाहर, भीतरी आंगन के अंदर दो कमरे थे, एक उत्तरी द्वार के तरफ था, जो दक्षिण की ओर खुलता था, और दूसरा दक्षिणी द्वार के तरफ था, जो उत्तर की ओर खुलता था.</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उसने मुझसे कहा, “जो कमरा दक्षिण की ओर खुलता है, वह उन पुरोहितों के लिये है, जो मंदिर की पहरेदारी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और वह कमरा जो उत्तर की ओर खुलता है, वह उन पुरोहितों के लिए है, जो वेदी की पहरेदारी करते हैं. ये सादोक के संतान हैं, और ये ही सिर्फ वे लेवी हैं जो याहवेह के पास जाकर उसके सामने सेवा टहल करें.”</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तब उसने आंगन को नापा: यह वर्गाकार था—लगभग पच्चास मीटर लंबा और लगभग पच्चास मीटर चौड़ा. और वेदी मंदिर के सामने थी.</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तब वह मुझे मंदिर के मंडप में ले आया और उसने मंडप के चौखटों को नापा; ये दोनों तरफ लगभग ढाई-ढाई मीटर चौड़े थे. प्रवेश की चौड़ाई लगभग सात मीटर और इससे लगे दीवारों की चौड़ाई दोनों तरफ लगभग डेढ़-डेढ़ मीटर थी.</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मंडप लगभग दस मीटर चौड़ा था, और सामने से लेकर पीछे तक लगभग छः मीटर था. उस पर चढ़ने के लिए सीढ़ियां थी, और दोनों तरफ के चौखटों के बाजू में खंभे थे.</w:t>
      </w:r>
      <w:r>
        <w:rPr>
          <w:lang w:val="hi_IN" w:bidi="hi_IN"/>
        </w:rPr>
      </w:r>
      <w:r>
        <w:rPr>
          <w:lang w:val="hi_IN" w:bidi="hi_IN"/>
        </w:rPr>
      </w:r>
    </w:p>
    <w:p>
      <w:pPr/>
      <w:r>
        <w:rPr>
          <w:lang w:val="hi_IN" w:bidi="hi_IN"/>
        </w:rPr>
      </w:r>
    </w:p>
    <w:p>
      <w:pPr>
        <w:pStyle w:val="Heading2"/>
      </w:pPr>
      <w:r>
        <w:rPr>
          <w:lang w:val="hi_IN" w:bidi="hi_IN"/>
        </w:rPr>
        <w:t>Ezekiel 41:1</w:t>
      </w:r>
      <w:r>
        <w:rPr>
          <w:lang w:val="hi_IN" w:bidi="hi_IN"/>
        </w:rPr>
      </w:r>
    </w:p>
    <w:p>
      <w:pPr/>
      <w:r>
        <w:rPr>
          <w:lang w:val="hi_IN" w:bidi="hi_IN"/>
        </w:rPr>
      </w:r>
      <w:r>
        <w:rPr>
          <w:vertAlign w:val="superscript"/>
          <w:lang w:val="hi_IN" w:bidi="hi_IN"/>
        </w:rPr>
        <w:t>1</w:t>
      </w:r>
      <w:r>
        <w:rPr>
          <w:lang w:val="hi_IN" w:bidi="hi_IN"/>
        </w:rPr>
        <w:t xml:space="preserve"> तब वह मुझे मुख्य सभागृह में ले आया और चौखटों को नापा; दोनों तरफ के चौखटों की चौड़ाई लगभग तीन-तीन मीटर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प्रवेश की चौड़ाई लगभग पांच मीटर, और इससे लगी दोनों तरफ के दीवारों की चौड़ाई लगभग ढाई-ढाई मीटर थी. उसने मुख्य सभागृह को भी नापा; यह लगभग इक्कीस मीटर लंबा और लगभग ग्यारह मीटर चौड़ा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वह भीतरी पवित्र स्थान पर गया और प्रवेश के चौखटों को नापा; प्रत्येक एक-एक मीटर चौड़ा था. प्रवेश लगभग तीन मीटर चौड़ा था, और इससे लगी दोनों तरफ की दीवार लगभग चार-चार मीटर चौड़ी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उसने भीतरी परम पवित्र स्थान की लंबाई को नापा; यह लगभग दस मीटर थी, और इसकी चौड़ाई मुख्य सभागृह के आखिरी तक लगभग दस मीटर थी. उसने मुझसे कहा, “यह परम पवित्र स्थान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उसने मंदिर की दीवार को नापा; यह लगभग तीन मीटर मोटी थी, और हर तरफ मंदिर के चारों ओर कमरों की चौड़ाई लगभग दो-दो मीटर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बाजू के कमरे तीन मंजिला थे, एक के ऊपर दूसरा, और हर एक मंजिल पर तीस-तीस कमरे थे. बाजू के कमरों को सहारा देने के लिये मंदिर की दीवार के चारों ओर निकले हुए भाग थे, जिसके कारण सहारा देनेवाले भाग मंदिर की दीवार के अंदर डाले नहीं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मंदिर के चारों ओर बाजू के कमरे हर मंजिल पर चौड़े होते गये थे. मंदिर के चारों ओर की संरचना हर मंजिल बड़ी होती गई थी. जिसके कारण ऊपर जाने पर कमरे चौड़े होते गये थे. निचली मंजिल से एक सीढ़ी बीच की मंजिल से होते हुए ऊपर की मंजिल तक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मैंने देखा कि मंदिर के चारों ओर एक उठा हुआ आधार था, जो बाजू के कमरों की नीव बना हुआ था. यह लाठी के लंबाई का था, लगभग तीन मीटर लंबा.</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बाजू के कमरों की बाहरी दीवार लगभग ढाई मीटर मोटी थी. मंदिर के बाजू के कमरों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पुरोहितों के कमरों के बीच का खुला भाग मंदिर के चारों ओर लगभग दस मीटर चौड़ा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खुले बाग से बाजू के कमरों में जाने के लिये प्रवेश द्वार थे, एक उत्तर में और दूसरा दक्षिण में था; और चारों ओर खुले हुए स्थान से जुड़े आधार की चौड़ाई लगभग तीन मीटर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वह भवन जो मंदिर के आंगन के सामने पश्चिम की ओर था, उसकी चौड़ाई लगभग सैंतीस मीटर थी. चारों ओर इस भवन के दीवार की मोटाई लगभग तीन मीटर थी, और इसकी लंबाई लगभग सैंतालीस मीटर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उसने मंदिर को नापा; यह लगभग बावन मीटर लंबा था, और मंदिर का आंगन तथा अपने दीवारों के साथ भवन भी लगभग बावन मीटर लंबा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मंदिर के सामने के भाग को मिलाकर मंदिर के आंगन की चौड़ाई पूर्व की ओर लगभग बावन मीटर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उसने मंदिर के पीछे तरफ आंगन के सामने के भवन को नापा; इसके दोनों तरफ के गैलरियों को मिलाकर इसकी लंबाई लगभग बावन मीटर थी. मुख्य सभागृह, भीतरी पवित्र स्थान और आंगन के सामने का मंडप,</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साथ ही साथ डेवढ़ियां और संकरी खिड़कियां और उन तीनों के चारों ओर की गैलरियां—हर एक चीज़ बाहर और डेवढ़ी को मिलाकर सब लकड़ी से मढ़ी हुई थी. फर्श, खिड़की तक की दीवार और खिड़कियां भी मढ़ी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भीतरी पवित्र स्थान के प्रवेश के ऊपर का स्थान और भीतरी और बाहरी पवित्र स्थान के चारों तरफ दीवारों पर बराबर जगह छोड़-छोड़कर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करूब और खजूर पेड़ों की नक्काशी की गई थी. खजूर के पेड़ों और करूबों को एक के बाद एक बनाया गया था. हर एक करूब के दो-दो मुंह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करूब का एक मुंह एक तरफ के खजूर के पेड़ की ओर मनुष्य जैसा और करूब का दूसरा मुंह दूसरी तरफ के खजूर के दूसरे पेड़ की ओर जवान सिंह जैसा था. यह नक्काशी पूरे मंदिर के चारों तरफ की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मुख्य सभागृह की दीवार पर फर्श (भूतल) से लेकर प्रवेश के ऊपरी भाग तक करूब और खजूर के पेड़ों की नक्काशी की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मुख्य सभागृह की एक आयताकार चौखट थी, और परम पवित्र स्थान के सामने भी ऐसी ही एक चौखट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वहां लकड़ी की एक वेदी थी, जो लगभग डेढ़ मीटर ऊंची थी, और इसकी लंबाई और चौड़ाई लगभग एक-एक मीटर थी; इसके कोने, इसका आधार और इसके किनारे लकड़ी के बने थे. उस मनुष्य ने मुझसे कहा, “यह वह मेज़ है, जो याहवेह 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मुख्य सभागृह और परम पवित्र स्थान दोनों के दोहरे किवाड़ वाले दरवाजे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हर एक दरवाजे के दो-दो पल्ले थे—दो-दो कब्जा लगे पल्ले हर दरवाजे में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मुख्य सभागृह के दरवाजों पर दीवारों के समान ही करूबों और खजूर के पेड़ों की नक्काशी की गई थी, और मंडप के सामने लकड़ी की एक डेवढ़ी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मंडप के बाजू की दीवारों पर संकरी खिड़कियां थी और खिड़कियों में दोनों तरफ खजूर के पेड़ों की नक्काशी की गई थी. मंदिर के बाजू के कमरों में भी डेवढ़ियां थी.</w:t>
      </w:r>
      <w:r>
        <w:rPr>
          <w:lang w:val="hi_IN" w:bidi="hi_IN"/>
        </w:rPr>
      </w:r>
      <w:r>
        <w:rPr>
          <w:lang w:val="hi_IN" w:bidi="hi_IN"/>
        </w:rPr>
      </w:r>
    </w:p>
    <w:p>
      <w:pPr/>
      <w:r>
        <w:rPr>
          <w:lang w:val="hi_IN" w:bidi="hi_IN"/>
        </w:rPr>
      </w:r>
    </w:p>
    <w:p>
      <w:pPr>
        <w:pStyle w:val="Heading2"/>
      </w:pPr>
      <w:r>
        <w:rPr>
          <w:lang w:val="hi_IN" w:bidi="hi_IN"/>
        </w:rPr>
        <w:t>Ezekiel 42:1</w:t>
      </w:r>
      <w:r>
        <w:rPr>
          <w:lang w:val="hi_IN" w:bidi="hi_IN"/>
        </w:rPr>
      </w:r>
    </w:p>
    <w:p>
      <w:pPr/>
      <w:r>
        <w:rPr>
          <w:lang w:val="hi_IN" w:bidi="hi_IN"/>
        </w:rPr>
      </w:r>
      <w:r>
        <w:rPr>
          <w:vertAlign w:val="superscript"/>
          <w:lang w:val="hi_IN" w:bidi="hi_IN"/>
        </w:rPr>
        <w:t>1</w:t>
      </w:r>
      <w:r>
        <w:rPr>
          <w:lang w:val="hi_IN" w:bidi="hi_IN"/>
        </w:rPr>
        <w:t xml:space="preserve"> तब वह व्यक्ति मुझे उत्तर की तरफ बाहरी आंगन में ले गया और मंदिर के आंगन के सामने के कमरों में ले आया, जो उत्तर दिशा की बाहरी दीवार के सामने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वह भवन जिसका दरवाजा उत्तर की तरफ था, उसकी लंबाई लगभग बावन मीटर और चौड़ाई लगभग छब्बीस मीटर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भीतरी आंगन से दोनों खंड में लगभग दस मीटर और बाहरी आंगन के पैदल मार्ग के सामने के खंड में, तीनों मंजिल पर गैलरी के सामने गैलरी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कमरों के सामने एक भीतरी मार्ग था, जो लगभग पांच मीटर चौड़ा और लगभग बावन मीटर लंबा था. उनके दरवाजे उत्तर की ओर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ऊपर के कमरे छोटे थे, क्योंकि भवन के पहली और दूसरी मंजिल के कमरों की तुलना में ऊपरी मंजिल के कमरों के कुछ जगह को गैलरियों ने ले लिया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आंगनों के समान ही ऊपरी मंजिल के कमरों में खंभे नहीं थे; इसलिये पहली और दूसरी मंजिल के कमरों के फर्श की जगह की तुलना में ऊपरी मंजिल के कमरों के फर्श की जगह कम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कमरों और बाहरी आंगन के समानांतर एक बाहरी दीवार थी; यह कमरों के सामने लगभग छब्बीस मीटर तक बढ़ी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बाहरी आंगन के बाद, किनारे पर कमरों के क़तार की लंबाई लगभग छब्बीस मीटर थी, पवित्र स्थान के सबसे नजदीक, किनारे पर क़तार की लंबाई लगभग बावन मीटर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बाहरी आंगन से नीचे के कमरों में जाने के लिये पूर्व की तरफ एक प्रवेश द्वार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दक्षिण की ओर बाहरी आंगन के दीवार की लंबाई में, मंदिर के आंगन से जुड़ते हुए और बाहरी दीवार के सामने कमरे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उनके सामने एक मार्ग था. ये कमरे उत्तर की ओर के कमरे जैसे थे; उनकी लंबाई तथा चौड़ाई भी वैसी ही थी, और उनके निकास और आकार में भी समानता थी. उत्तर की ओर के दरवाजों के समान</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दक्षिण की ओर के कमरों के दरवाजे थे. कमरों में जाने के लिये, मार्ग के शुरुआत में एक दरवाजा था; यह मार्ग पूर्व की ओर बढ़े हुए समतुल्य दीवार के समानांतर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उसने मुझसे कहा, “मंदिर के आंगन की ओर के उत्तर और दक्षिण के कमरे पुरोहितों के हैं, जहां वे पुरोहित महा पवित्र बलिदानों को खाएंगे, जो याहवेह की सेवा करते हैं. वहां वे महा पवित्र बलिदानों को रखेंगे—अन्‍नबलि, पाप बलिदान और दोष बलिदान—क्योंकि यह स्थान पवित्र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 कभी पुरोहित पवित्र जगह में जाएं, वे तब तक बाहरी आंगन में न जाएं, जब तक कि वे उन कपड़ों को उतारकर पवित्र स्थान में रख न दें, जिन्हें पहनकर वे सेवा करते हैं, क्योंकि वे कपड़े पवित्र हैं. साधारण लोगों के लिये ठहराए जगहों में जाने से पहले पुरोहित दूसरे कपड़े पहन लें.”</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वह मंदिर क्षेत्र के भीतर को नाप चुका, तब वह मुझे पूर्वी द्वार से बाहर ले गया और चारों ओर के क्षेत्र को नापा:</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उसने नापनेवाली लाठी से पूर्वी भाग को नापा; जो लगभग दो सौ पैंसठ मीटर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उसने उत्तरी भाग को नापा; वह भी नापनेवाली लाठी में लगभग दो सौ पैंसठ मीटर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उसने दक्षिणी भाग को नापा; वह भी नापनेवाली लाठी में लगभग दो सौ पैंसठ मीटर निकला.</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वह पश्चिमी भाग की ओर मुड़ा और उसे नापा; वह भी नापनेवाली लाठी में लगभग दो सौ पैंसठ मीटर निकला.</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 प्रकार उसने चारों तरफ के भागों को नापा. इसके चारों ओर एक दीवार थी, जिसकी लंबाई लगभग दो सौ पैंसठ मीटर और चौड़ाई भी लगभग दो सौ पैंसठ मीटर थी; यह दीवार पवित्र स्थान को सामान्य स्थान से अलग करती थी.</w:t>
      </w:r>
      <w:r>
        <w:rPr>
          <w:lang w:val="hi_IN" w:bidi="hi_IN"/>
        </w:rPr>
      </w:r>
      <w:r>
        <w:rPr>
          <w:lang w:val="hi_IN" w:bidi="hi_IN"/>
        </w:rPr>
      </w:r>
    </w:p>
    <w:p>
      <w:pPr/>
      <w:r>
        <w:rPr>
          <w:lang w:val="hi_IN" w:bidi="hi_IN"/>
        </w:rPr>
      </w:r>
    </w:p>
    <w:p>
      <w:pPr>
        <w:pStyle w:val="Heading2"/>
      </w:pPr>
      <w:r>
        <w:rPr>
          <w:lang w:val="hi_IN" w:bidi="hi_IN"/>
        </w:rPr>
        <w:t>Ezekiel 43:1</w:t>
      </w:r>
      <w:r>
        <w:rPr>
          <w:lang w:val="hi_IN" w:bidi="hi_IN"/>
        </w:rPr>
      </w:r>
    </w:p>
    <w:p>
      <w:pPr/>
      <w:r>
        <w:rPr>
          <w:lang w:val="hi_IN" w:bidi="hi_IN"/>
        </w:rPr>
      </w:r>
      <w:r>
        <w:rPr>
          <w:vertAlign w:val="superscript"/>
          <w:lang w:val="hi_IN" w:bidi="hi_IN"/>
        </w:rPr>
        <w:t>1</w:t>
      </w:r>
      <w:r>
        <w:rPr>
          <w:lang w:val="hi_IN" w:bidi="hi_IN"/>
        </w:rPr>
        <w:t xml:space="preserve"> तब वह व्यक्ति मुझे उस द्वार की ओर ले आया, जो पूर्व दिशा में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मैंने इस्राएल के परमेश्वर की महिमा को पूर्व दिशा से आते देखा. उसकी आवाज तेजी से बहते पानी के घरघराहट सी थी, और पृथ्वी उसकी महिमा से प्रकाशमान 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 दर्शन मैंने देखा, यह उस दर्शन के समान था, जिसे मैंने तब देखा था, जब वह शहर को नष्ट करने आया था और उस दर्शन के समान था, जिसे मैंने खेबर नदी के किनारे देखा था, और मैं मुंह के भार गिरा.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याहवेह की महिमा पूर्व की ओर के द्वार से मंदिर में प्रवेश किया.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आत्मा मुझे उठाकर भीतरी आंगन में ले आया, और याहवेह की महिमा से मंदिर भर गया.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वह व्यक्ति मेरे बाजू में खड़ा था, तब मैंने सुना कि कोई मंदिर के भीतर से मुझसे कुछ कह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उसने कहा: “हे मनुष्य के पुत्र, यह मेरे सिंहासन का स्थान और मेरे पांव के तलवे रखने का जगह है. यह वह स्थान है जहां मैं इस्राएलियों के बीच सर्वदा निवास करूंगा. इस्राएल के लोग फिर कभी मेरे पवित्र नाम को अपने वेश्यावृत्ति और अपने राजाओं की मृत्यु के समय उनके अंत्येष्टि क्रियाओं के बलिदान के द्वारा अशुद्ध नहीं करेंगे; न तो वे ऐसा करेंगे और न ही उनके राजा.</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उन्होंने अपनी डेवढ़ी मेरी डेवढ़ी के पास और अपने दरवाजे की चौखट मेरे दरवाजे के चौखट के बाजू में रखी, तो मेरे और उनके बीच सिर्फ एक दीवार थी; इस प्रकार उन्होंने मेरे पवित्र नाम को अपने घृणित कामों के द्वारा अशुद्ध किया. इसलिये मैंने गुस्से में आकर उन्हें नष्ट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अब वे अपनी वेश्यावृत्ति और अपने राजाओं के लिये अंत्येष्टि क्रियाओं के बलिदान को छोड़ दें, और मैं सर्वदा उनके बीच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 मनुष्य के पुत्र, इस्राएल के लोगों को मंदिर का बयान करो, कि वे अपने पापों से शर्मिन्दा हों. वे इसकी सिद्धता के बारे में विचार करें,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यदि वे अपने किए कामों से लज्जित होते हैं, तो उन्हें मंदिर की रचना के बारे में बताओ—इसकी संरचना, इसके निकास और प्रवेश द्वार—इसकी पूरी रचना और इसके पूरे नियम और कानून. उनके सामने इन बातों को लिख लो, ताकि वे इसकी रचना के प्रति विश्वासयोग्य रहें और इसके नियमों को माने.</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 मंदिर का कानून है: पर्वत शिखर के चारों तरफ का पूरा भाग परम पवित्र होगा. यही इस मंदिर का कानून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“मीटर में वेदी की नाप इस प्रकार है, जो 27 से. मीटर (एक हाथ एवं उस पर एक हथेली) की चौड़ाई का भी योग है: इसकी नाली की गहराई लगभग त्रेपन सेंटीमीटर और चौड़ाई लगभग त्रेपन सेंटीमीटर तथा इसके चारों किनारे की गोट लगभग सत्ताईस सेंटीमीटर है. और यह वेदी की ऊंचाई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भूमि पर नाली से लेकर निचले निकले हुए भाग तक, जो वेदी के चारों ओर जाता है, यह लगभग एक मीटर ऊंचा है, और निकला हुआ भाग लगभग आधा मीटर चौड़ा है. इस निचले निकले हुए भाग से लेकर ऊपर निकले हुए भाग तक, जो वेदी के चारों ओर जाता है, इसकी ऊंचाई लगभग दो मीटर है, और वह निकला हुआ भाग भी लगभग आधा मीटर चौड़ा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उसके ऊपर, वेदी का अग्निकुण्ड लगभग दो मीटर ऊंचा है, और वेदी के चूल्हे से ऊपर की ओर चार सींग निकले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वेदी का अग्निकुण्ड वर्गाकार है, जो लगभग छः मीटर लंबा और छः मीटर चौड़ा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ऊपर का निकला हुआ भाग भी वर्गाकार है, जो लगभग सात मीटर लंबा और सात मीटर चौड़ा है. वेदी के चारों ओर आधा मीटर की एक नाली है, जिसमें लगभग सत्ताईस सेंटीमीटर का गोट है. वेदी की सीढ़ियां पूर्व की ओर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उसने मुझसे कहा, “हे मनुष्य के पुत्र, परम प्रधान याहवेह का यह कहना है: जब वेदी बनाई जाएगी, तब होमबलिदान चढ़ाने और वेदी पर रक्त छिड़कने के लिये विधियां होंगी: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पाप बलिदान के रूप में तुम्हें सादोक के परिवार के उन लेवीय पुरोहितों को एक बछड़ा देना होगा, जो मेरी सेवा करने के लिये मेरे पास आते हैं, परम प्रधान याहवेह की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तुम उसका कुछ खून लेना और उस खून को वेदी के चारों सींगों और निकले हुए भाग के चारों कोनों और किनारे पर चारों ओर लगा देना, और इस प्रकार वेदी को शुद्ध करना और इसके लिए प्रायश्चित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तुम पाप बलिदान के लिए बछड़े को लेना और उसे पवित्र स्थान के बाहर मंदिर क्षेत्र के ठहराए गये भाग में जला देना.</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“दूसरे दिन तुम पाप बलिदान के लिए एक निर्दोष बकरा चढ़ाना, और वेदी को उसी प्रकार से शुद्ध किया जाए, जिस प्रकार बछड़े को लेकर किया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जब तुम उसे शुद्ध कर लोगे, तब तुम झुंड से एक निर्दोष बछड़ा और एक निर्दोष मेढ़ा लेकर चढ़ाना.</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तुम उन्हें याहवेह के सामने अर्पण करना, और पुरोहित उन पर नमक छिड़कें और उन्हें होमबलिदान के रूप में याहवेह को चढ़ाएं.</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“सात दिन तक तुम एक बकरा प्रतिदिन पाप बलिदान के लिए देना; तुम झुंड में से एक-एक निर्दोष बछड़ा एवं मेढ़ा भी देना.</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सात दिन तक, वे वेदी के लिये प्रायश्चित करें और उसे शुद्ध करें; इस प्रकार वे उसका संस्कार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इन सात दिनों के अंत में, आठवें दिन से पुरोहित तुम्हारे होमबलिदान और मेल बलिदान को वेदी पर चढ़ाएं. तब मैं तुम्हें स्वीकार करूंगा, परम प्रधान याहवेह की घोषणा है.”</w:t>
      </w:r>
      <w:r>
        <w:rPr>
          <w:lang w:val="hi_IN" w:bidi="hi_IN"/>
        </w:rPr>
      </w:r>
      <w:r>
        <w:rPr>
          <w:lang w:val="hi_IN" w:bidi="hi_IN"/>
        </w:rPr>
      </w:r>
    </w:p>
    <w:p>
      <w:pPr/>
      <w:r>
        <w:rPr>
          <w:lang w:val="hi_IN" w:bidi="hi_IN"/>
        </w:rPr>
      </w:r>
    </w:p>
    <w:p>
      <w:pPr>
        <w:pStyle w:val="Heading2"/>
      </w:pPr>
      <w:r>
        <w:rPr>
          <w:lang w:val="hi_IN" w:bidi="hi_IN"/>
        </w:rPr>
        <w:t>Ezekiel 44:1</w:t>
      </w:r>
      <w:r>
        <w:rPr>
          <w:lang w:val="hi_IN" w:bidi="hi_IN"/>
        </w:rPr>
      </w:r>
    </w:p>
    <w:p>
      <w:pPr/>
      <w:r>
        <w:rPr>
          <w:lang w:val="hi_IN" w:bidi="hi_IN"/>
        </w:rPr>
      </w:r>
      <w:r>
        <w:rPr>
          <w:vertAlign w:val="superscript"/>
          <w:lang w:val="hi_IN" w:bidi="hi_IN"/>
        </w:rPr>
        <w:t>1</w:t>
      </w:r>
      <w:r>
        <w:rPr>
          <w:lang w:val="hi_IN" w:bidi="hi_IN"/>
        </w:rPr>
        <w:t xml:space="preserve"> तब वह व्यक्ति मुझे पवित्र स्थान के बाहरी द्वार पर वापस ले आया, जिसका मुंह पूर्व की ओर था, और वह बंद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याहवेह ने मुझसे कहा, “यह द्वार बंद रहे. यह खोला न जाय; कोई भी इसमें से प्रवेश न करे. यह बंद रहे क्योंकि याहवेह इस्राएल के परमेश्वर इस द्वार से प्रवेश किए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स्वयं राजकुमार ही द्वार के भीतर याहवेह के सामने भोजन करने के लिए बैठे. वह द्वार के मंडप के रास्ते भीतर आये और उसी रास्ते से बाहर जाये.”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वह व्यक्ति मुझे मंदिर के सामने उत्तरी द्वार के रास्ते पर ले आया. तब मैंने याहवेह के मंदिर को याहवेह के महिमा से भरते देखा, और मैं मुंह के बल गिरा.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याहवेह ने मुझसे कहा, “हे मनुष्य के पुत्र, ध्यान से देखो, पास जाकर सुनो और याहवेह के मंदिर के बारे में, जो विधि और नियम मैं तुम्हें बताता हूं, उन सब बातों पर ध्यान दो. मंदिर के प्रवेश और पवित्र स्थान के सब निकास द्वारों पर ध्यान दो.</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इस्राएल के विद्रोही लोगों से कहो, ‘परम प्रधान याहवेह का यह कहना है: हे इस्राएल के लोगों! बहुत हो गये तुम्हारे घृणित काम.</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दूसरे सब घृणित कार्यों के अलावा, जब तुम भोजन, चर्बी और खून चढ़ाये, तब तुम मेरे पवित्र स्थान में मन और शरीर से खतना-रहित विदेशियों को ले आये और इस प्रकार तुमने मेरे मंदिर को अपवित्र किया और मेरी वाचा को तोड़ा.</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मेरे पवित्र चीज़ों के बारे में स्वयं अपना काम करने के बदले, तुमने दूसरों को मेरे पवित्र स्थान की ज़िम्मेदारी दे दी.</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परम प्रधान याहवेह का यह कहना है: मन और शरीर से खतना-रहित कोई भी विदेशी मेरे पवित्र स्थान पर प्रवेश करने न पाए, इस्राएलियों के बीच रहनेवाले विदेशी भी नहीं.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 ‘वे लेवी, जो मुझसे उस समय दूर हो गए, जब इस्राएल के लोग पथभ्रष्ट हो गये थे और जो मुझसे भटक कर अपने मूर्तियों के पीछे चल रहे थे, अवश्य है कि वे अपने पापों का फल भोगें.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 मेरे पवित्र स्थान में सेवा कर सकते हैं; वे मंदिर के द्वारों की ज़िम्मेदारी लें और इसमें सेवा करें; वे लोगों के लिए होमबलिदान और चढ़ावा के पशुओं का वध करें, और लोगों के सामने खड़े होकर उनकी सेवा करें.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 क्योंकि उन्होंने अपने मूर्तियों के सामने उनकी सेवा की और इस्राएल के लोगों को पाप में गिराया, इसलिये मैंने हाथ उठाकर शपथ खाई है कि वे अपने पापों का फल अवश्य भोगें, परम प्रधान याहवेह की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 पुरोहित के रूप में मेरी सेवा करने मेरे पास न आएं या मेरे किसी पवित्र चीज़ के पास न आएं या परम पवित्र बलिदानों के पास न आएं; वे अवश्य ही अपने घृणित कामों के लिये लज्जित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मैं उन्हें मंदिर के सुरक्षा के लिये ठहराऊंगा, ताकि मंदिर का सब काम किया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 ‘परंतु लेवीय पुरोहित, जो सादोक के वंशज हैं और जो इस्राएलियों के मुझसे दूर हो जाने के समय मेरे पवित्र स्थान की सुरक्षा किए थे, वे मेरी सेवा करने के लिये मेरे पास आएं; वे चर्बी और खून का बलिदान चढ़ाने के लिये मेरे सामने आएं, परम प्रधान याहवेह की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सिर्फ वे ही मेरे पवित्र स्थान में प्रवेश करें; सिर्फ वे ही मेरे सामने सेवा करने के लिये मेरी मेज़ के पास आएं और पहरेदार के रूप में मेरी सेवा करें.</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 ‘जब वे भीतरी आंगन के द्वार से प्रवेश करें, तब वे सन के कपड़े पहने; यह ज़रूरी है कि वे किसी भी प्रकार का ऊनी कपड़ा न पहने, जब वे भीतरी आंगन के द्वार पर सेवा कर रहे हों या मंदिर के भीतर सेवा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 अपने सिर पर सन के कपड़े की पगड़ी पहने और उनके कमर पर सन के कपड़े की चड्डी हों. वे ऐसी कोई भी चीज़ न पहने, जिससे उन्हें पसीना आए.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जब वे बाहरी आंगन में जाएं, जहां लोग हैं, तब वे उन कपड़ों को उतार दें, जिन्हें पहनकर वे सेवा कर रहे थे और वे उन कपड़ों को पवित्र कमरों में छोड़ दें, और दूसरा कपड़ा पहन लें, ताकि उनके कपड़ों के छूने के द्वारा लोग पवित्र न ठहरें.</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 ‘वे अपने सिर के बालों का मुंडन न करें और न ही उनके बाल लंबे हों, परंतु वे अपने सिर के बाल कटवाए.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कोई भी पुरोहित दाखमधु न पिए, जब वह भीतरी आंगन में जाए.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वे किसी विधवा या तलाकशुदा स्त्री से विवाह न करें; वे सिर्फ इस्राएल वंश की कुंवारी कन्या या पुरोहित की विधवा से विवाह करें.</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वे मेरे लोगों को सिखाएं कि पवित्र और सामान्य में क्या भिन्‍नता है और उन्हें दिखाएं कि अशुद्ध और शुद्ध के बीच कैसे भेद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 ‘किसी झगड़े में, पुरोहित न्यायाधीश का काम करें और झगड़े का निर्णय मेरे अध्यादेशों के अनुसार करें. मेरे ठहराये गए सब त्योहारों पर, वे मेरे कानून और नियमों का पालन करें, और वे मेरे विश्राम दिनों को पवित्र माने.</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 ‘कोई पुरोहित किसी व्यक्ति की लाश के पास जाकर अपने आपको अशुद्ध न करे; फिर भी, यदि मृत व्यक्ति उसकी माता या पिता, बेटा या बेटी, भाई या अविवाहित बहन हो, तब वह अपने आपको अशुद्ध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जब वह शुद्ध हो जाए, तब वह सात दिन तक इंतजार करे.</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जिस दिन वह पवित्र स्थान के भीतरी आंगन में पवित्र स्थान में सेवा के लिये जाए, तब वह अपने लिये एक पाप बलिदान चढ़ाए, परम प्रधान याहवेह की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 ‘पुरोहितों का सिर्फ एक उत्तराधिकार है, और वह मैं हूं. तुम उन्हें इस्राएल में कोई भी चीज़ उनके अधिकार में नहीं दोगे, उनकी संपत्ति मैं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वे अन्‍नबलि, पाप बलिदान और दोष बलिदान को खाएंगे, और इस्राएल में हर वह चीज़, जो याहवेह को चढ़ाई जाती है, उनके लिये होगी.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पहली उपज की सबसे अच्छी चीज़ें और तुम्हारी सब विशेष भेटें पुरोहितों की होंगी. अपने गूंधे आटे से बना भोजन का पहला भाग उन्हें देना, ताकि तुम्हारे घर-परिवार पर आशीष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पुरोहित ऐसे किसी पक्षी या पशु का मांस न खाएं, जो मरा पाया गया हो और न ही वे किसी ऐसे पशु या पक्षी का मांस खाएं, जो किसी जंगली जानवर के द्वारा फाड़ डाला गया हो.</w:t>
      </w:r>
      <w:r>
        <w:rPr>
          <w:lang w:val="hi_IN" w:bidi="hi_IN"/>
        </w:rPr>
      </w:r>
      <w:r>
        <w:rPr>
          <w:lang w:val="hi_IN" w:bidi="hi_IN"/>
        </w:rPr>
      </w:r>
    </w:p>
    <w:p>
      <w:pPr/>
      <w:r>
        <w:rPr>
          <w:lang w:val="hi_IN" w:bidi="hi_IN"/>
        </w:rPr>
      </w:r>
    </w:p>
    <w:p>
      <w:pPr>
        <w:pStyle w:val="Heading2"/>
      </w:pPr>
      <w:r>
        <w:rPr>
          <w:lang w:val="hi_IN" w:bidi="hi_IN"/>
        </w:rPr>
        <w:t>Ezekiel 45:1</w:t>
      </w:r>
      <w:r>
        <w:rPr>
          <w:lang w:val="hi_IN" w:bidi="hi_IN"/>
        </w:rPr>
      </w:r>
    </w:p>
    <w:p>
      <w:pPr/>
      <w:r>
        <w:rPr>
          <w:lang w:val="hi_IN" w:bidi="hi_IN"/>
        </w:rPr>
      </w:r>
      <w:r>
        <w:rPr>
          <w:vertAlign w:val="superscript"/>
          <w:lang w:val="hi_IN" w:bidi="hi_IN"/>
        </w:rPr>
        <w:t>1</w:t>
      </w:r>
      <w:r>
        <w:rPr>
          <w:lang w:val="hi_IN" w:bidi="hi_IN"/>
        </w:rPr>
        <w:t xml:space="preserve"> “ ‘जब तुम उत्तराधिकार के रूप में भूमि का विभाजन करो, तब तुम भूमि का एक भाग याहवेह को समर्पित करना, जो लगभग तेरह किलोमीटर लंबा और ग्यारह किलोमीटर चौड़ा हो; यह पूरा क्षेत्र पवित्र होगा.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 भूभाग में लगभग दो सौ बासठ मीटर का एक वर्गाकार भाग पवित्र स्थान के लिए हो, और इसके चारों ओर लगभग छब्बीस मीटर खुली भूमि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 पवित्र भूभाग में लगभग तेरह किलोमीटर लंबा और लगभग पांच किलोमीटर चौड़ा क्षेत्र नाप लेना. इसमें पवित्र स्थान अर्थात् परम पवित्र स्थान होगा.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 उन पुरोहितों के लिये भूमि का पवित्र भाग होगा, जो पवित्र स्थान में सेवा करते हैं और जो याहवेह के सामने उनकी सेवा के लिये आते हैं. यह वह जगह है, जहां पुरोहितों के आवास होंगे और साथ ही साथ वहां एक पवित्र जगह पवित्र स्थान के लिये 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 लगभग तेरह किलोमीटर लंबा तथा लगभग पांच किलोमीटर चौड़ा भूभाग उन लेवियों के लिए होगा, जो मंदिर में सेवा करते हैं, इस पर उनका स्वामित्व होगा, जिसमें उनके रहने के लिये नगर होंगे.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 ‘तुम इसकी संपत्ति के रूप में पवित्र भाग से लगा हुआ लगभग तेरह किलोमीटर लंबा और ढाई किलोमीटर चौड़ा क्षेत्र शहर के लिये देना; यह क्षेत्र पूरे इस्राएल का होगा.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 ‘राजकुमार की भूमि पवित्र भाग के क्षेत्र और शहर के क्षेत्र की सीमा से लगी होगी. इसका विस्तार पश्चिम में पश्चिम की ओर तथा पूर्व में पूर्व की ओर होगा, जो लंबाई में पश्चिम से लेकर पूर्वी सीमा तक जाती भागों में से एक के समानांतर होगी.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इस्राएल में इस भूमि पर उसका स्वामित्व होगा. और मेरे राजकुमार मेरे लोगों को फिर नहीं सताएंगे, पर वे इस्राएल के लोगों को उनके गोत्र के अनुसार भूमि को उनके अधिकार में देंगे.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 ‘परम प्रधान याहवेह का यह कहना है: हे इस्राएल के राजकुमारो, तुम बहुत दूर जा चुके हो! हिंसा और सतावा को छोड़ दो और वही करो, जो न्याय और सही है. मेरे लोगों को बेदखल करना बंद करो, परम प्रधान याहवेह की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तुम सही नाप का उपयोग करो, सही एफाह और सही बत का उपयोग करो.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एफाह और बत एक ही नाप के हों, बत में होमेर का दसवां अंश समाए और एफाह में भी होमेर का दसवां अंश समाए; होमेर ही दोनों की प्रामाणिक नाप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एक शेकेल में बीस गेराह आता हो. बीस शेकेल और पच्चीस शेकेल और पन्द्रह शेकेल बराबर एक मीना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 ‘यह विशेष भेंट है, जिसे तुम्हें चढ़ाना है: गेहूं के हर होमेर में से एक एफाह का छठवां अंश और जौ के हर होमेर में से एक एफाह का छठवां अंश.</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बत से नापा हुआ, जैतून तेल का निर्धारित अंश, जो हर कोर में से एक बत का दसवां अंश है (कोर में दस बत या एक होमेर समाता है, क्योंकि दस बत बराबर एक होमेर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इस्राएल के अच्छे पानी वाले चरागाह से हर दो सौ भेड़ों वाले झुंड से एक-एक भेड़ ली जाए. इनका उपयोग लोगों के प्रायश्चित करने हेतु अन्‍नबलि, होमबलिदान और मेल बलिदान के रूप में किया जाए, परम प्रधान याहवेह की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देश के सब लोग इस्राएल में राजकुमार को यह विशेष भेंट देंगे.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 राजकुमार का कर्तव्य होगा कि वह त्योहारों, नये चांद के दिनों और विश्राम दिनों होमबलिदान, अन्‍नबलि और पेय बलिदान दे—अर्थात् इस्राएल के ठहराए सब त्योहारों पर. वह इस्राएलियों के लिये पश्चात्ताप करने हेतु पाप बलिदान, अन्‍नबलि, होमबलिदान और मेल बलिदान देगा.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 ‘परम प्रधान याहवेह का यह कहना है: पहले माह के पहले दिन तुम एक निर्दोष बछड़ा लेना और पवित्र स्थान को शुद्ध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पुरोहित पाप बलिदान में से कुछ खून ले और उसे मंदिर के दरवाजों के चौखटों पर, वेदी के ऊपरी निकले हुए भाग के चारों कोनों पर और भीतरी आंगन के द्वार के चौखटों पर लगाए.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तुम्हें महीने के सातवें दिन हर उस व्यक्ति के लिये ऐसा ही करना है, जो अनजाने में या अज्ञानता में पाप करता है; इस प्रकार तुम्हें मंदिर के लिये प्रायश्चित करना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 ‘पहले माह के चौदहवें दिन फ़सह का उत्सव हो, यह त्योहार सात दिनों का हो, और इस दौरान खमीर रहित रोटी खाई जाए.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उस दिन राजकुमार अपने लिये और देश के सब लोगों के लिये पाप बलिदान के रूप में एक बछड़ा दे.</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त्योहार के उन सात दिनों के दौरान प्रतिदिन वह याहवेह को होमबलिदान के रूप में सात निर्दोष बछड़े और सात निर्दोष मेढ़े दे, और पाप बलिदान के लिये प्रतिदिन एक-एक बकरा दे.</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वह हर बछड़े के लिए अन्‍नबलि के रूप में एक एफाह और हर मेढ़े के लिये एक एफाह दे, साथ में हर एफाह के लिये एक हीन जैतून तेल भी दे.</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 ‘त्योहार के सात दिनों के दौरान, जो सातवें माह के पन्द्रहवें दिन शुरू होता है, हर दिन वह पाप बलिदान, होमबलिदान, अन्‍नबलि और तेल का ऐसा ही प्रबंध करे.</w:t>
      </w:r>
      <w:r>
        <w:rPr>
          <w:lang w:val="hi_IN" w:bidi="hi_IN"/>
        </w:rPr>
      </w:r>
      <w:r>
        <w:rPr>
          <w:lang w:val="hi_IN" w:bidi="hi_IN"/>
        </w:rPr>
      </w:r>
    </w:p>
    <w:p>
      <w:pPr/>
      <w:r>
        <w:rPr>
          <w:lang w:val="hi_IN" w:bidi="hi_IN"/>
        </w:rPr>
      </w:r>
    </w:p>
    <w:p>
      <w:pPr>
        <w:pStyle w:val="Heading2"/>
      </w:pPr>
      <w:r>
        <w:rPr>
          <w:lang w:val="hi_IN" w:bidi="hi_IN"/>
        </w:rPr>
        <w:t>Ezekiel 46:1</w:t>
      </w:r>
      <w:r>
        <w:rPr>
          <w:lang w:val="hi_IN" w:bidi="hi_IN"/>
        </w:rPr>
      </w:r>
    </w:p>
    <w:p>
      <w:pPr/>
      <w:r>
        <w:rPr>
          <w:lang w:val="hi_IN" w:bidi="hi_IN"/>
        </w:rPr>
      </w:r>
      <w:r>
        <w:rPr>
          <w:vertAlign w:val="superscript"/>
          <w:lang w:val="hi_IN" w:bidi="hi_IN"/>
        </w:rPr>
        <w:t>1</w:t>
      </w:r>
      <w:r>
        <w:rPr>
          <w:lang w:val="hi_IN" w:bidi="hi_IN"/>
        </w:rPr>
        <w:t xml:space="preserve"> “ ‘परम प्रधान याहवेह का यह कहना है: भीतरी आंगन का वह द्वार जो पूर्व की ओर है, सभी छः कार्य दिवसों पर बंद रहे, पर विश्राम दिन और नये चांद के दिन इसे खोल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राजकुमार बाहर से द्वार के मंडप से होकर प्रवेश करे और द्वार के चौखट पर खड़ा रहे. पुरोहित उसके होमबलिदान और मेल बलिदान को चढ़ाएं. राजकुमार द्वार के चौखट पर श्रद्धा में सिर झुकाए और तब बाहर चला जाए, परंतु द्वार शाम तक बंद न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विश्राम दिनों और नये चांद के दिनों में देश के लोग उसी द्वार के प्रवेश पर याहवेह की उपस्थिति में आराधना करें.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राजकुमार याहवेह के लिये शब्बाथ में जो होमबलिदान लाता है, उसमें छः निर्दोष मेमने और एक निर्दोष मेढ़ा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मेढ़ा के साथ दिया जानेवाला अन्‍नबलि एक एफाह हो, और मेमनों के साथ दिया जानेवाला अन्‍नबलि अपनी खुशी से जितना ज्यादा दे सकता है, दे, इसके साथ हर एफाह के लिये एक हीन जैतून तेल भी दे.</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नये चांद के दिन वह एक निर्दोष बछड़ा, छः निर्दोष मेमने और एक निर्दोष मेढ़ा चढ़ाए.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वह अन्‍नबलि के रूप में बछड़े के साथ एक एफाह, मेढ़े के साथ एक एफाह और मेमनों के साथ जितना ज्यादा वह चाहता है, दे, इसके साथ हर एफाह के लिये एक हीन जैतून तेल भी दे.</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राजकुमार प्रवेश करे, तो वह द्वार के मंडप से प्रवेश करे, और वह उसी रास्ते से बाहर आए.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 ‘जब देश के लोग ठहराये गए त्योहारों पर याहवेह के सामने आएं, तो जो आराधना के लिए उत्तरी द्वार से प्रवेश करे, वह दक्षिणी द्वार से बाहर जाए; और जो कोई दक्षिणी द्वार से प्रवेश करे, वह उत्तरी द्वार से बाहर जाए. कोई भी उस द्वार से बाहर न जाए, जिससे उसने प्रवेश किया था, पर हर एक विरुद्ध दिशा के द्वार से बाहर निकले.</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राजकुमार उनके बीच हो; जब वे भीतर जाएं, तब वह उनके साथ भीतर जाए और जब वे बाहर आएं, तब वह भी उनके साथ बाहर आए.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भोजों और ठहराये गए त्योहारों पर, अन्‍नबलि एक बछड़े के साथ एक एफाह, एक मेढ़े के साथ एक एफाह, और मेमनों के साथ अपनी खुशी से जितना ज्यादा दे सके, वह दे, इसके साथ हर एफाह के लिये एक हीन तेल भी दे.</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 ‘जब राजकुमार याहवेह को स्वेच्छाबलिदान दे—चाहे एक होमबलिदान या मेल बलिदान हो, तब पूर्व की ओर के द्वार को उसके लिए खोल दिया जाए. वह अपना होमबलिदान या मेल बलिदान वैसा ही चढ़ाए, जैसा कि वह विश्राम दिन में चढ़ाता है. तब वह बाहर चला जाए, और उसके बाहर चले जाने के बाद, द्वार बंद कर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 ‘तुम प्रतिदिन याहवेह को एक साल का निर्दोष मेमना होमबलिदान के लिये देना; तुम इसे हर सुबह देना.</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तुम्हें इसके साथ हर सुबह अन्‍नबलि भी देना है, जिसमें एक एफाह का छठवां भाग और आटा (मैदा) को गूंधने के लिये एक हीन तेल का तीसरा भाग हो. याहवेह को यह अन्‍नबलि देना एक स्थायी अध्यादेश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इसलिये नियमित होमबलिदान के लिए हर सुबह मेमना, अन्‍नबलि और तेल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 ‘परम प्रधान याहवेह का यह कहना है: यदि राजकुमार अपने उत्तराधिकार में पाये संपत्ति में से अपने किसी भी पुत्र को कोई उपहार देता है, तो वह उसके संतानों का भी होगा; यह उत्तराधिकार के द्वारा उनकी संपत्ति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किंतु यदि वह अपने उत्तराधिकार की संपत्ति में से कोई उपहार अपने किसी सेवक को देता है, तो सेवक उस उपहार को अपने स्वतंत्र होने के वर्ष तक रखे, उसके बाद वह उपहार राजकुमार को लौटा दिया जाए. राजकुमार के उत्तराधिकार की संपत्ति सिर्फ उसके बेटों की है; यह उनकी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राजकुमार लोगों के उत्तराधिकार की कोई संपत्ति न ले, वह उन्हें उनकी संपत्ति से बेदखल न करे. वह अपने बेटों को अपनी ही संपत्ति में से उत्तराधिकार दे, ताकि मेरे लोगों में से कोई भी अपनी संपत्ति से अलग न हो.’ ”</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वह व्यक्ति मुझे द्वार के किनारे से पुरोहितों के पवित्र कमरों में ले आया, जिनका मुख उत्तर की ओर है, और उसने मुझे पश्चिमी छोर पर एक जगह दिखाई.</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उसने मुझसे कहा, “यह वह स्थान है, जहां पुरोहित दोष बलिदान और पाप बलिदान को पकाएं और अन्‍नबलि को सेंकें, इससे इन्हें बाहरी आंगन में लाना न पड़े और लोगों को पवित्र करना न पड़े.”</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वह मुझे बाहरी आंगन में ले आया और चारों ओर इसके चारों कोनों में ले गया, और मैंने हर एक कोने में एक दूसरा आंगन देखा.</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बाहरी आंगन के चारों कोनों में घिरे हुए आंगन थे, लगभग इक्कीस मीटर लंबे और लगभग सोलह मीटर चौड़े; हर आंगन चारों कोनों में एक ही नाप के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चारों आंगनों के प्रत्येक के भीतर चारों ओर पत्थर का एक निकला हुआ भाग था, जहां निकले हुए भाग के नीचे चारों ओर आग जलाने की जगह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तब उसने मुझसे कहा, “ये रसोईघर हैं, जहां मंदिर में सेवा करनेवाले, लोगों के बलिदानों को पकाएं.”</w:t>
      </w:r>
      <w:r>
        <w:rPr>
          <w:lang w:val="hi_IN" w:bidi="hi_IN"/>
        </w:rPr>
      </w:r>
      <w:r>
        <w:rPr>
          <w:lang w:val="hi_IN" w:bidi="hi_IN"/>
        </w:rPr>
      </w:r>
    </w:p>
    <w:p>
      <w:pPr/>
      <w:r>
        <w:rPr>
          <w:lang w:val="hi_IN" w:bidi="hi_IN"/>
        </w:rPr>
      </w:r>
    </w:p>
    <w:p>
      <w:pPr>
        <w:pStyle w:val="Heading2"/>
      </w:pPr>
      <w:r>
        <w:rPr>
          <w:lang w:val="hi_IN" w:bidi="hi_IN"/>
        </w:rPr>
        <w:t>Ezekiel 47:1</w:t>
      </w:r>
      <w:r>
        <w:rPr>
          <w:lang w:val="hi_IN" w:bidi="hi_IN"/>
        </w:rPr>
      </w:r>
    </w:p>
    <w:p>
      <w:pPr/>
      <w:r>
        <w:rPr>
          <w:lang w:val="hi_IN" w:bidi="hi_IN"/>
        </w:rPr>
      </w:r>
      <w:r>
        <w:rPr>
          <w:vertAlign w:val="superscript"/>
          <w:lang w:val="hi_IN" w:bidi="hi_IN"/>
        </w:rPr>
        <w:t>1</w:t>
      </w:r>
      <w:r>
        <w:rPr>
          <w:lang w:val="hi_IN" w:bidi="hi_IN"/>
        </w:rPr>
        <w:t xml:space="preserve"> तब वह व्यक्ति मुझे मंदिर के प्रवेश द्वार पर वापस ले आया, और मैंने देखा कि मंदिर के चौखट के नीचे से पानी आ रहा है और पूर्व की ओर बह रहा है (क्योंकि मंदिर का मुंह पूर्व की ओर था). मंदिर के दक्षिण भाग के नीचे से, वेदी के दक्षिण से पानी नीचे से बह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वह मुझे उत्तरी द्वार से बाहर ले आया और वह मुझे घुमाते हुए बाहर की तरफ बाहरी द्वार में ले आया, जिसका मुंह पूर्व की ओर था, और दक्षिण भाग से पानी टपक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वह व्यक्ति अपने हाथ में नापनेवाली रस्सी लेकर पूर्व की ओर गया, और वह लगभग पांच सौ तीस मीटर नापा, तब वह मुझे पानी में से होकर ले गया, और पानी टखनों तक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उसने फिर लगभग पांच सौ तीस मीटर नापा और मुझे पानी में से होकर ले गया, जो घुटनों तक गहरा था. उसने फिर लगभग पांच सौ तीस मीटर नापा और मुझे पानी में से होकर ले गया, जो कमर तक गहरा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उसने फिर लगभग पांच सौ तीस मीटर नापा, पर अब यह एक नदी बन चुका था, और मैं उस पार नहीं जा सका, क्योंकि पानी बढ़ चुका था और इतना गहरा था कि इसमें तैरा जा सकता था—यह एक ऐसी नदी थी, जिसे कोई भी पार नहीं कर सकता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उसने मुझसे पूछा, “हे मनुष्य के पुत्र, क्या तुम यह देखते हो?” तब वह मुझे वापस नदी के तट पर ले आया.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मैं वहां पहुंचा, तो मैंने नदी के दोनों तरफ बहुत सारे पेड़ देखे.</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उसने मुझसे कहा, “यह पानी पूर्वी क्षेत्र की ओर बहता है और नीचे अराबाह में जाता है, जहां यह मृत सागर से मिल जाता है. जब यह सागर में मिल जाता है, तब वहां खारा पानी मीठा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जहां कहीं भी नदी बहती है, वहां जीवित प्राणियों के झुंड पनपेंगे. वहां बड़ी संख्या में मछलियां होंगी, क्योंकि यह पानी वहां बहता है और खारे पानी को मीठा करता है; इसलिये जहां-जहां नदी बहती है, वहां हर चीज़ जीवित 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मछुवारे इसके तट पर खड़े होंगे; एन-गेदी से लेकर एन-एग्लाइम तक जाल फैलाने की जगह होगी. वहां बहुत प्रकार की मछलियां होंगी—भूमध्य सागर की मछलियों जैसी.</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परंतु दलदली गड्ढे और पानी के गड्ढे मीठे नहीं होंगे, वे नमक के लिये छोड़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सब प्रकार के फल के पेड़ नदी के दोनों किनारों पर उगेंगे. उनकी पत्तियां नहीं मुर्झाएंगी, और न ही उनमें फल लगाना बंद होगा. हर माह उनमें फल लगेगा, क्योंकि पवित्र स्थान से पानी उनमें आता है. उनके फल भोजन के लिये होंगे और उनकी पत्तियां दवाई के काम आएंगी.”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परम प्रधान याहवेह का यह कहना है: “ये देश की सीमाएं हैं जिसे तुम इस्राएल के बारह गोत्रों के बीच उनके उत्तराधिकार के रूप में बांटोगे, और इसमें योसेफ़ के लिए दो भाग होंगे.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तुम्हें इसे उनके बीच बराबर-बराबर बांटना है. क्योंकि मैंने हाथ उठाकर शपथ खाई थी कि मैं इसे तुम्हारे पूर्वजों को दूंगा. यह देश तुम्हारे उत्तराधिकार में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“देश की सीमा यह हो: “उत्तर की ओर की सीमा भूमध्य सागर से हेथलोन सड़क के बाद लबो-हामाथ से होते हुए ज़ेदाद तक,</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बेरोथाह और सिबराईम (जो दमेशेक और हामाथ के बीच सीमा पर पड़ता है) से लेकर हाज़ेर-हत्तीकोन तक, जो हवरान की सीमा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 सीमा समुद्र से लेकर हाज़ार-एनोन तक फैलेगी, जो दमेशेक की उत्तरी सीमा तक होगी; उत्तर में उत्तर की ओर ही हामाथ की सीमा है. यह हुई उत्तरी सीमा.</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पूर्व की ओर की सीमा हवरान और दमेशेक के बीच होते हुए, यरदन नदी के साथ गिलआद और इस्राएल देश के बीच, मृत सागर तक होगी और तामार तक फैलेगी. यह पूर्वी सीमा होगी.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दक्षिण तरफ की सीमा तामार से लेकर मेरिबाह-कादेश के पानी के सोता तक होगी, तब मिस्र के नाले से भूमध्य सागर तक. यह दक्षिणी सीमा होगी.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पश्चिम की तरफ की सीमा भूमध्य सागर में लबो-हामाथ के सामने के बिंदु तक होगी. यह पश्चिमी सीमा होगी.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“तुम्हें इस देश को अपने बीच में इस्राएल के गोत्रों के अनुसार बांटना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तुम्हें इस देश को एक उत्तराधिकार के रूप में अपने लिये और तुम्हारे बीच रहनेवाले विदेशियों और जिनके बच्‍चे हैं उनके लिये बांटना है. उन्हें तुम देश में जन्मे इस्राएलियों की तरह ही समझना; अपने साथ, इस्राएल के गोत्रों के बीच उन्हें भी उत्तराधिकार का भाग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जिस किसी भी गोत्र में कोई विदेशी रहता है, वहां तुम उसे उसका भाग देना,” परम प्रधान याहवेह की घोषणा है.</w:t>
      </w:r>
      <w:r>
        <w:rPr>
          <w:lang w:val="hi_IN" w:bidi="hi_IN"/>
        </w:rPr>
      </w:r>
      <w:r>
        <w:rPr>
          <w:lang w:val="hi_IN" w:bidi="hi_IN"/>
        </w:rPr>
      </w:r>
    </w:p>
    <w:p>
      <w:pPr/>
      <w:r>
        <w:rPr>
          <w:lang w:val="hi_IN" w:bidi="hi_IN"/>
        </w:rPr>
      </w:r>
    </w:p>
    <w:p>
      <w:pPr>
        <w:pStyle w:val="Heading2"/>
      </w:pPr>
      <w:r>
        <w:rPr>
          <w:lang w:val="hi_IN" w:bidi="hi_IN"/>
        </w:rPr>
        <w:t>Ezekiel 48:1</w:t>
      </w:r>
      <w:r>
        <w:rPr>
          <w:lang w:val="hi_IN" w:bidi="hi_IN"/>
        </w:rPr>
      </w:r>
    </w:p>
    <w:p>
      <w:pPr/>
      <w:r>
        <w:rPr>
          <w:lang w:val="hi_IN" w:bidi="hi_IN"/>
        </w:rPr>
      </w:r>
      <w:r>
        <w:rPr>
          <w:vertAlign w:val="superscript"/>
          <w:lang w:val="hi_IN" w:bidi="hi_IN"/>
        </w:rPr>
        <w:t>1</w:t>
      </w:r>
      <w:r>
        <w:rPr>
          <w:lang w:val="hi_IN" w:bidi="hi_IN"/>
        </w:rPr>
        <w:t xml:space="preserve"> “सूची में लिखे गोत्रों के नाम ये हैं: “उत्तरी सीमांत पर दान का एक भाग होगा; यह हेथलोन के मार्ग से लेबो हामाथ के बाद होगा; हाज़ार-एनान और हामाथ से लगा दमेशेक की उत्तरी सीमा इसकी सीमा का भाग होगा, जो पूर्व तरफ से पश्चिम तरफ होगा.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आशेर का एक भाग होगा; इसकी सीमा पूर्व से पश्चिम तक दान के क्षेत्र से लगी होगी.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आशेर की सीमा से लगकर पूर्व से पश्चिम तक नफताली का एक भाग होगा.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नफताली की सीमा से लगकर पूर्व से पश्चिम तक मनश्शेह का एक भाग 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मनश्शेह की सीमा से लगकर पूर्व से पश्चिम तक एफ्राईम का एक भाग होगा.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एफ्राईम की सीमा से लगकर पूर्व से पश्चिम तक रियूबेन का एक भाग होगा.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रियूबेन की सीमा से लगकर पूर्व से पश्चिम तक यहूदाह का एक भाग होगा.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“यहूदाह की सीमा से लगकर पूर्व से पश्चिम एक भाग होगा, जिसे तुम्हें एक विशेष भेंट के रूप में देना है. इसकी चौड़ाई लगभग तेरह किलोमीटर, और पूर्व से लेकर पश्चिम तक इसकी लंबाई दूसरे गोत्र को दिये गए भाग की लंबाई के बराबर होगी; पवित्र स्थान इसके बीच में 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 विशेष भाग, तुम्हें याहवेह को अर्पण करना है, उसकी लंबाई लगभग तेरह किलोमीटर और चौड़ाई लगभग पांच किलोमीटर 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पुरोहितों के लिये यह पवित्र भाग होगा. उत्तर की तरफ इसकी लंबाई लगभग तेरह किलोमीटर, पश्चिम की तरफ इसकी चौड़ाई लगभग पांच किलोमीटर, चौड़ा अंश पुरोहितों के लिए होगा. इसके बीच में याहवेह का पवित्र स्थान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 भाग सादोक के वंश के उन पवित्र किए हुए पुरोहितों के लिये होगा, जो मेरी सेवा करने में विश्वासयोग्य थे और उन लेवियों की तरह भटके नहीं, जो इस्राएलियों के भटकने पर वे भी भटक गए.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 देश के पवित्र भाग से उनके लिये एक विशेष भेंट होगी, एक परम पवित्र भाग, जो लेवियों की सीमा से लगा होगा.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“पुरोहितों के क्षेत्र से लगा हुआ एक भाग लेवियों के लिये होगा, जो लगभग तेरह किलोमीटर लंबा और लगभग पांच किलोमीटर चौड़ा होगा. इसकी पूरी लंबाई लगभग तेरह किलोमीटर और चौड़ाई लगभग पांच किलोमीटर होगी.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 इसे न तो बेचें और न ही इसका कोई भाग अदला-बदली करें. यह देश का सबसे अच्छा भाग है और किसी भी हालत में इसे दूसरे के हाथों में न दिया जाए, क्योंकि यह याहवेह के लिये पवित्र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“बचा हुआ लगभग ढाई किलोमीटर चौड़ा और लगभग तेरह किलोमीटर लंबा क्षेत्र शहर के साधारण उपयोग के लिये होगा, जिसमें घर और चरागाह होंगे. शहर इसके बीच में होगा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इसकी नाप इस प्रकार होगा: उत्तर की तरफ लगभग सवा दो किलोमीटर, दक्षिण की तरफ लगभग सवा दो किलोमीटर, पूर्व की तरफ लगभग सवा दो किलोमीटर, पश्चिम की तरफ लगभग सवा दो किलोमीटर.</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शहर के लिये चरागाह के लिये भूमि उत्तर की ओर लगभग सवा सौ मीटर, दक्षिण की ओर लगभग सवा सौ मीटर, पूर्व की ओर लगभग सवा सौ मीटर, और पश्चिम की ओर लगभग सवा सौ मीटर होगी.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पवित्र भाग के सीमा से लगा जो बचा हुआ भाग होगा और पवित्र भाग के लंबाई की तरफ होगा, वह पूर्व की ओर लगभग पांच किलोमीटर और पश्चिम की ओर लगभग पांच किलोमीटर होगा. इसकी उपज से शहर के श्रमिक भोजन प्राप्‍त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शहर के जो श्रमिक इसमें खेतीबाड़ी करेंगे, वे इस्राएल के सारे गोत्रों में से होंगे.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यह पूरा भाग वर्गाकार होगा, हर तरफ लगभग तेरह किलोमीटर. एक विशेष भेंट के रूप में पवित्र भाग को, तुम शहर की संपत्ति के साथ अलग रखना.</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“पवित्र भाग से बने हुए क्षेत्र के दोनों तरफ जो भाग बच जाता है, वह और शहर की संपत्ति राजकुमार की होगी. यह लगभग तेरह किलोमीटर पूर्वी सीमा की ओर और लगभग तेरह किलोमीटर पश्चिमी सीमा की ओर फैली होगी. ये दोनों क्षेत्र राजकुमार के होंगे, जो गोत्र के भागों के लंबाई में होंगे, और इनके बीच पवित्र भाग के साथ मंदिर का पवित्र स्थान होगा.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 प्रकार लेवियों की संपत्ति और शहर की संपत्ति उस क्षेत्र में होगी, जो राजकुमार की होगी. राजकुमार का क्षेत्र यहूदाह की सीमा और बिन्यामिन की सीमा के बीच होगा.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“बाकी गोत्रों के लिए भाग इस प्रकार होगा: “पूर्व की ओर से पश्चिम की ओर एक भाग बिन्यामिन का होगा.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बिन्यामिन के क्षेत्र की सीमा से लगकर पूर्व से पश्चिम की ओर एक भाग शिमओन का होगा.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शिमओन के क्षेत्र की सीमा से लगकर पूर्व से पश्चिम की ओर एक भाग इस्साखार का होगा.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इस्साखार के क्षेत्र की सीमा से लगकर पूर्व से पश्चिम की ओर एक भाग ज़ेबुलून का होगा.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ज़ेबुलून के क्षेत्र की सीमा से लगकर पूर्व से पश्चिम की ओर एक भाग गाद का होगा.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गाद की दक्षिणी सीमा दक्षिण की ओर तामार से मेरिबाह-कादेश के पानी के सोते तक जाएगी, तब मिस्र की नदी से होते हुए भूमध्य सागर तक होगी.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“यह देश तुम इस्राएल के गोत्रों को एक उत्तराधिकार के रूप में देना, और ये उनके भाग होंगे,” परम प्रधान याहवेह की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 शहर के निकास होंगे: “उत्तर की तरफ से शुरू होकर, जिसकी लंबाई लगभग ढाई किलोमीटर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शहर के द्वारों को इस्राएल के गोत्रों के नाम दिये जाएंगे. उत्तर की तरफ तीन द्वारों के नाम—रियूबेन का द्वार, यहूदाह का द्वार और लेवी का द्वार होगा.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पूर्व की तरफ, जिसकी लंबाई लगभग ढाई किलोमीटर है, तीन द्वार होंगे: योसेफ़ का द्वार, बिन्यामिन का द्वार और दान का द्वार.</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दक्षिण की तरफ, जिसकी लंबाई लगभग ढाई किलोमीटर है, तीन द्वार होंगे: शिमओन का द्वार, इस्साखार का द्वार और ज़ेबुलून का द्वार.</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पश्चिम की तरफ, जिसकी लंबाई लगभग ढाई किलोमीटर है, तीन द्वार होंगे: गाद का द्वार, आशेर का द्वार और नफताली का द्वार.</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“सब तरफ की दूरी लगभग दस किलोमीटर होगी. “और उस समय से इस नगर का नाम होगा, ‘याहवेह शाम्मा’ अर्थात् याहवेह वहां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