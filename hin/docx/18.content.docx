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 1:1</w:t>
      </w:r>
      <w:r>
        <w:rPr>
          <w:lang w:val="hi_IN" w:bidi="hi_IN"/>
        </w:rPr>
      </w:r>
    </w:p>
    <w:p>
      <w:pPr/>
      <w:r>
        <w:rPr>
          <w:lang w:val="hi_IN" w:bidi="hi_IN"/>
        </w:rPr>
      </w:r>
      <w:r>
        <w:rPr>
          <w:vertAlign w:val="superscript"/>
          <w:lang w:val="hi_IN" w:bidi="hi_IN"/>
        </w:rPr>
        <w:t>1</w:t>
      </w:r>
      <w:r>
        <w:rPr>
          <w:lang w:val="hi_IN" w:bidi="hi_IN"/>
        </w:rPr>
        <w:t xml:space="preserve"> उज़ देश में अय्योब नामक एक व्यक्ति थे. वे सीधे, खरे, परमेश्वर के श्रद्धा युक्त तथा बुराई से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सात पुत्र एवं तीन पुत्रियां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पास सात हजार भेड़ें, तीन हजार ऊंट, पांच सौ जोड़े बैल, पांच सौ गधियां तथा अनेक-अनेक दास-दासियां थीं. पूर्वी देशों में कोई भी उनके तुल्य धनवान 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पुत्र अपने-अपने जन्मदिन पर अपने घरों में दावत का आयोजन करते थे, जिसमें वे अपनी तीनों बहनों को भी आमंत्रित किया करते थे, कि वे भी भोज में सम्मिलित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उत्सवों का समय समाप्‍त हो जाता था, तब अय्योब अपनी इन संतानों को अपने यहां बुलाकर उन्हें पवित्र किया करते थे. वह बड़े भोर को उठकर उनकी संख्या के अनुरूप होमबलि अर्पित करते थे. उनकी सोच थी, “संभव है मेरे पुत्रों से कोई पाप हुआ हो और उन्होंने अपने हृदय में ही परमेश्वर के प्रति अनिष्ट किया हो और परमेश्वर को छोड़ दिया हो.” अय्योब यह सब नियमपूर्वक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वह दिन था, जब परमेश्वर के पुत्र ने स्वयं को याहवेह के सामने प्रस्तुत किया और शैतान भी उनके साथ आया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शैतान से पूछा, “तुम कहां से आ रहे हो?” शैतान ने याहवेह को उत्तर दिया, “पृथ्वी पर इधर-उधर घूमते-फिरते हुए तथा डोलते-डालते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शैतान से प्रश्न किया, “क्या तुमने अय्योब, मेरे सेवक पर ध्यान दिया है? कि सारी पृथ्वी पर कोई भी उसके तुल्य नहीं है. वह सीधा, खरा, परमेश्वर के प्रति श्रद्धा युक्त तथा बुराई 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शैतान ने याहवेह से पूछा, “क्या अय्योब परमेश्वर के प्रति श्रद्धा बिना लाभ 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उसके घर के और उसकी संपत्ति के चारों ओर अपनी सुरक्षा का बाड़ा बांध रखा है? आपने उसके श्रम को समृद्ध किया है. उसकी संपत्ति इस देश में फैलती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 हाथ बढ़ाकर उसकी समस्त संपत्ति को छुएं, वह निश्चय आपके सामने आपकी निंदा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शैतान से कहा, “अच्छा सुनो, उसकी समस्त संपत्ति पर मैं तुम्हें अधिकार दे रहा हूं, मात्र ध्यान दो, तुम उसको स्पर्श मत करना.” शैतान याहवेह की उपस्थिति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दिन अय्योब के पुत्र-पुत्रियां ज्येष्ठ भाई के घर पर उत्सव में व्यस्त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एक दूत ने अय्योब को सूचित किया, “बैल हल चला रहे थे तथा निकट ही गधे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शीबाईयों ने आक्रमण किया और इन्हें लूटकर ले गए. उन्होंने तो हमारे दास-दासियों का तलवार से संहार कर दिया है, मात्र मैं बचते हुए आपको सूचित करने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अभी उसका कहना पूर्ण भी न हुआ था, कि एक अन्य दूत ने आकर सूचना दी, “आकाश से परमेश्वर की ज्वाला प्रकट हुई और हमारी भेड़ें एवं दास-दासियां भस्म हो गए, मैं बचते हुए आपको सूचित करने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कहना अभी पूर्ण भी न हुआ था, कि एक अन्य दूत भी वहां आ पहुंचा और कहने लगा, “कसदियों ने तीन दल बनाकर ऊंटों पर छापा मारा और उन्हें ले गए. दास-दासियों का उन्होंने तलवार से संहार कर दिया है, मात्र मैं बचते हुए आपको सूचित करने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अभी कह ही रहा था, कि एक अन्य दूत भी वहां आ पहुंचा और उन्हें सूचित करने लगा, “आपके ज्येष्ठ पुत्र के घर पर आपके पुत्र-पुत्रियां उत्सव में खा-पी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 एक बड़ी आंधी चली, जिसका प्रारंभ रेगिस्तान क्षेत्र से हुआ था, इसने उस घर पर चारों ओर से ऐसा प्रहार किया कि दब कर समस्त युवाओं की मृत्यु हो गई. मात्र मैं बचकर आपको सूचना देने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अय्योब यह सुन उठे, और अपने वस्त्र फाड़ डाले, अपने सिर का मुंडन किया तथा भूमि पर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वचन थे: “माता के गर्भ से मैं नंगा आया था, और मैं नंगा ही चला जाऊंगा. याहवेह ने दिया था, याहवेह ने ले लिया; धन्य है याहवेह का नाम.”</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समस्त घटनाक्रम में अय्योब ने न तो कोई पाप किया और न ही उन्होंने परमेश्वर की किसी भी प्रकार की निंदा की.</w:t>
      </w:r>
      <w:r>
        <w:rPr>
          <w:lang w:val="hi_IN" w:bidi="hi_IN"/>
        </w:rPr>
      </w:r>
      <w:r>
        <w:rPr>
          <w:lang w:val="hi_IN" w:bidi="hi_IN"/>
        </w:rPr>
      </w:r>
    </w:p>
    <w:p>
      <w:pPr/>
      <w:r>
        <w:rPr>
          <w:lang w:val="hi_IN" w:bidi="hi_IN"/>
        </w:rPr>
      </w:r>
    </w:p>
    <w:p>
      <w:pPr>
        <w:pStyle w:val="Heading2"/>
      </w:pPr>
      <w:r>
        <w:rPr>
          <w:lang w:val="hi_IN" w:bidi="hi_IN"/>
        </w:rPr>
        <w:t>Job 2:1</w:t>
      </w:r>
      <w:r>
        <w:rPr>
          <w:lang w:val="hi_IN" w:bidi="hi_IN"/>
        </w:rPr>
      </w:r>
    </w:p>
    <w:p>
      <w:pPr/>
      <w:r>
        <w:rPr>
          <w:lang w:val="hi_IN" w:bidi="hi_IN"/>
        </w:rPr>
      </w:r>
      <w:r>
        <w:rPr>
          <w:vertAlign w:val="superscript"/>
          <w:lang w:val="hi_IN" w:bidi="hi_IN"/>
        </w:rPr>
        <w:t>1</w:t>
      </w:r>
      <w:r>
        <w:rPr>
          <w:lang w:val="hi_IN" w:bidi="hi_IN"/>
        </w:rPr>
        <w:t xml:space="preserve"> फिर एक दिन जब स्वर्गदूत याहवेह की उपस्थिति में एकत्र हुए, शैतान भी उनके मध्य में आया था, कि वह स्वयं को परमेश्वर के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शैतान से प्रश्न किया, “तुम कहां से आ रहे हो?” शैतान ने याहवेह को उत्तर दिया, “पृथ्वी पर इधर-उधर घूमते-फिरते तथा इसकी चारों दिशाओं में डोलते-डालते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ने शैतान से प्रश्न किया, “क्या तुमने अय्योब, मेरे सेवक पर ध्यान दिया है? क्योंकि पृथ्वी पर कोई भी उसके तुल्य नहीं है. वह सीधा, ईमानदार, परमेश्वर के प्रति श्रद्धा युक्त तथा बुराई से दूर रहनेवाला व्यक्ति है. अब भी वह अपनी खराई पर अटल है, जबकि तुम्हीं हो जिसने उसे नष्ट करने के लिए मुझे अकारण ही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शैतान ने याहवेह को जवाब दिया, “खाल का विनिमय खाल से! अपने प्राणों की रक्षा में मनुष्य अपना सर्वस्व देने के लिए तैयार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आप उसकी हड्डी तथा मांस को स्पर्श कीजिए; तब वह आपके सामने आपकी निंदा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सुनकर याहवेह ने शैतान को उत्तर दिया, “सुनो, अब वह तुम्हारे अधिकार में है; बस इतना ध्यान रहे कि उसका जीवन सुरक्षित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शैतान याहवेह की उपस्थिति से चला गया और जाकर अय्योब पर ऐसा प्रहार किया कि उनकी देह पर, तलवों से लेकर सिर तक, दुखदाई फोड़े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राख में जा बैठे और एक ठीकरे के टुकड़े से स्वयं को खुजलाने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सब देख उनकी पत्नी ने उनसे कहा, “क्या तुम अब भी अपनी खराई को ही थामे रहोगे? परमेश्वर की निंदा करो और मर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अय्योब ने उसे उत्तर दिया, “तुम तो मूर्ख स्त्रियों के समान बक-बक करने लगी हो. क्या हमारे लिए यह भला होगा कि परमेश्वर से सुख स्वीकार करते जाएं और दुःख कुछ भी नहीं?” इन सभी स्थितियों में अय्योब ने अपने मुख द्वारा कोई पाप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अय्योब के तीन मित्रों को अय्योब की दुखद स्थिति का समाचार प्राप्‍त हुआ, तब तीनों ही अपने-अपने स्थानों से अय्योब के घर आ गए, तेमानी से एलिफाज़, शूही से बिलदद तथा नआमथ से ज़ोफर. इन तीनों ने योजना बनाई कि सहानुभूति एवं सांत्वना देने के लिए वे अय्योब से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 दूर ही थे तथा उन्होंने अय्योब की ओर देखा, तो वे उन्हें पहचान ही न सके. वे उच्च स्वर में रोने लगे. हर एक ने अपने-अपने वस्त्रों को फाड़कर अपने-अपने ऊपर धूल डाल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 जाकर अय्योब के निकट भूमि पर सात दिन एवं सात रात्रि चुप बैठे रहे, क्योंकि उनके सामने यह पूर्णतः स्पष्ट था कि अय्योब की पीड़ा अत्यंत भयानक थी.</w:t>
      </w:r>
      <w:r>
        <w:rPr>
          <w:lang w:val="hi_IN" w:bidi="hi_IN"/>
        </w:rPr>
      </w:r>
      <w:r>
        <w:rPr>
          <w:lang w:val="hi_IN" w:bidi="hi_IN"/>
        </w:rPr>
      </w:r>
    </w:p>
    <w:p>
      <w:pPr/>
      <w:r>
        <w:rPr>
          <w:lang w:val="hi_IN" w:bidi="hi_IN"/>
        </w:rPr>
      </w:r>
    </w:p>
    <w:p>
      <w:pPr>
        <w:pStyle w:val="Heading2"/>
      </w:pPr>
      <w:r>
        <w:rPr>
          <w:lang w:val="hi_IN" w:bidi="hi_IN"/>
        </w:rPr>
        <w:t>Job 3:1</w:t>
      </w:r>
      <w:r>
        <w:rPr>
          <w:lang w:val="hi_IN" w:bidi="hi_IN"/>
        </w:rPr>
      </w:r>
    </w:p>
    <w:p>
      <w:pPr/>
      <w:r>
        <w:rPr>
          <w:lang w:val="hi_IN" w:bidi="hi_IN"/>
        </w:rPr>
      </w:r>
      <w:r>
        <w:rPr>
          <w:vertAlign w:val="superscript"/>
          <w:lang w:val="hi_IN" w:bidi="hi_IN"/>
        </w:rPr>
        <w:t>1</w:t>
      </w:r>
      <w:r>
        <w:rPr>
          <w:lang w:val="hi_IN" w:bidi="hi_IN"/>
        </w:rPr>
        <w:t xml:space="preserve"> उसके बाद अय्योब ने अपना मुंह खोला और अपने जन्मदिवस को धिक्कारा.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वचन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दिन मेरा जन्म होना निर्धारित था, वही दिन मिट जाए तथा वह रात्रि, जब यह घोषणा की गयी कि एक बालक का गर्भधारण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अंधकारमय हो वह दिन; स्वर्गिक परमेश्वर उसका ध्यान ही न रखें; किसी भी ज्योति का प्रकाश उस पर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अंधकार तथा मृत्यु के बादल बने रहें; उस पर एक बादल आ जाए; दिन का अंधकार उसको डराने का कारण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रात्रि को भी अंधकार अपने वश में कर ले; वर्ष के दिनों में, यह दिन आनन्दमय न समझा जाए; माहों में उस दिन की गणना 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ओह, वह रात्रि बांझ हो जाए; कोई भी आनंद ध्वनि उसे सुनाई 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जो दिनों को धिक्कारते रहते हैं तथा लिवयाथान को उकसाने के लिए तत्पर रहते हैं, वे इसे भी धिक्कारें.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संध्या के तारे काले हो जाएं; इसका उजियाला नष्ट हो जाए, इसके लिए प्रभात ही मिट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 वह दिन था, जिसने मेरी माता के प्रसव को रोका नहीं, और न ही इसने विपत्ति को मेरी दृष्टि से छिपाया.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“जन्म होते ही मेरी मृत्यु क्यों न हो गई, क्यों नहीं गर्भ से निकलते ही मेरा प्राण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उन घुटनों ने मुझे थाम लिया तथा मेरे दुग्धपान के लिए वे स्तन तत्पर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ऐसा न होता तो आज मैं शांति से पड़ा हुआ होता; मैं निद्रा में विश्रान्ति कर रहा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साथ होते संसार के राजा एवं मंत्री, जिन्होंने अपने ही लिए सुनसान स्थान को पुनर्निर्माण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अथवा वे शासक, जो स्वर्ण धारण किए हुए थे, जिन्होंने चांदी से अपने कोष भर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अथवा उस मृत भ्रूण के समान, उस शिशु-समान, जिसने प्रकाश का अनुभव ही नहीं किया, मेरी भी स्थिति वैसी होती.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स्थान पर तो दुष्ट लोग भी दुःख देना छोड़ देते हैं तथा थके मांदे विश्रान्ति के लिए कब्र में जा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एकत्र बंदी भी एक साथ सुख से रहते हैं; वहां उनके पहरेदारों की आवाज वे नहीं सुनते.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सामान्य भी हैं और विशिष्ट भी, वहां दास अपने स्वामी से स्वतंत्र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पीड़ा में पड़ा हुआ है, उसे प्रकाश का क्या लाभ, तथा उसको जीवन क्यों देना है, जिसकी आत्मा कड़वाहट से भर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जिसकी मनोकामना मृत्यु की है, किंतु मृत्यु उससे दूर-दूर रहती है, वह मृत्यु को इस यत्न से खोज रहा है, मानो वह एक खजाना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भला किसे, किसी कब्र को देख आनंद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व्यक्ति को प्रकाश प्रदान करने का क्या लाभ, जिसके सामने कोई मार्ग नहीं है, जिसे परमेश्वर द्वारा सीमित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भोजन को देखने से ही मेरी कराहट का प्रारंभ होता है; तथा जल समान बहता है मेरा विलाप.</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कुछ मेरे सामने भय का विषय थे; उन्हीं ने मुझे घेर रखा है, जो मेरे सामने भयावह था, वही मुझ पर आ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सुख स्थिति में नहीं हूं, मैं निश्चिंत नहीं हूं; मुझमें विश्रान्ति नहीं है, परंतु खलबली समाई है.”</w:t>
      </w:r>
      <w:r>
        <w:rPr>
          <w:lang w:val="hi_IN" w:bidi="hi_IN"/>
        </w:rPr>
      </w:r>
      <w:r>
        <w:rPr>
          <w:lang w:val="hi_IN" w:bidi="hi_IN"/>
        </w:rPr>
      </w:r>
    </w:p>
    <w:p>
      <w:pPr/>
      <w:r>
        <w:rPr>
          <w:lang w:val="hi_IN" w:bidi="hi_IN"/>
        </w:rPr>
      </w:r>
    </w:p>
    <w:p>
      <w:pPr>
        <w:pStyle w:val="Heading2"/>
      </w:pPr>
      <w:r>
        <w:rPr>
          <w:lang w:val="hi_IN" w:bidi="hi_IN"/>
        </w:rPr>
        <w:t>Job 4:1</w:t>
      </w:r>
      <w:r>
        <w:rPr>
          <w:lang w:val="hi_IN" w:bidi="hi_IN"/>
        </w:rPr>
      </w:r>
    </w:p>
    <w:p>
      <w:pPr/>
      <w:r>
        <w:rPr>
          <w:lang w:val="hi_IN" w:bidi="hi_IN"/>
        </w:rPr>
      </w:r>
      <w:r>
        <w:rPr>
          <w:vertAlign w:val="superscript"/>
          <w:lang w:val="hi_IN" w:bidi="hi_IN"/>
        </w:rPr>
        <w:t>1</w:t>
      </w:r>
      <w:r>
        <w:rPr>
          <w:lang w:val="hi_IN" w:bidi="hi_IN"/>
        </w:rPr>
        <w:t xml:space="preserve"> तब तेमानवासी एलिफाज़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“अय्योब, यदि मैं तुमसे कुछ कहने का ढाढस करूं, क्या तुम चिढ़ जाओगे? किंतु कुछ न कहना भी असंभव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सत्य है कि तुमने अनेकों को चेताया है, तुमने अनेकों को प्रोत्साहित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शब्दों से अनेकों के लड़खड़ाते पैर स्थिर हुए हैं; तुमसे ही निर्बल घुटनों में बल-संचार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तुम स्वयं उसी स्थिति का सामना कर रहे हो तथा तुम अधीर हो रहे हो; उसने तुम्हें स्पर्श किया है और तुम निराशा में डूबे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तुम्हारे बल का आधार परमेश्वर के प्रति तुम्हारी श्रद्धा नहीं है? क्या तुम्हारी आशा का आधार तुम्हारा आचरण खरा होना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यह सत्य याद न होने देना कि क्या कभी कोई अपने निर्दोष होने के कारण नष्ट हुआ? अथवा कहां सज्जन को नष्ट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अनुभव के आधार पर मैं कहूंगा, जो पाप में हल चलाते हैं तथा जो संकट बोते हैं, वे उसी की उपज एकत्र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के श्वास मात्र से वे नष्ट हो जाते हैं; उनके कोप के विस्फोट से वे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सिंह की दहाड़, हिंसक सिंह की गरज, बलिष्ठ सिंहों के दांत टूट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भोजन के अभाव में सिंह नष्ट हो रहे हैं, सिंहनी के बच्‍चे इधर-उधर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संदेश छिपते-छिपाते मुझे दिया गया, मेरे कानों ने वह शांत ध्वनि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रात्रि में सपनों में विचारों के मध्य के दृश्यों से, जब मनुष्य घोर निद्रा में पड़े हुए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भय से भयभीत हो गया, मुझ पर कंपकंपी छा गई, वस्तुतः मेरी समस्त हड्डियां हिल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अवसर पर मेरे चेहरे के सामने से एक आत्मा निकलकर चली गई, मेरे रोम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स्तब्ध खड़ा रह गया. उसके रूप को समझना मेरे लिए संभव न था. एक रूप को मेरे नेत्र अवश्य देख रहे थे. वातावरण में पूर्णतः सन्‍नाटा था, तब मैंने एक स्वर सुना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मानव जाति परमेश्वर की दृष्टि में धर्मी हो सकती है? क्या रचयिता की परख में मानव पवित्र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ने अपने सेवकों पर भरोसा नहीं रखा है, अपने स्वर्गदूतों पर वे दोष आरोपित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 पर जो मिट्टी के घरों में निवास करते, जिनकी नींव ही धूल में रखी हुई है, जिन्हें पतंगे-समान कुचलना कितना अधिक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प्रातःकाल से लेकर संध्याकाल तक उन्हें टुकड़े-टुकड़े कर दिया जाता है; उन्हें सदा-सर्वदा के लिए विनष्ट कर दिया जाता है, किसी का ध्यान उन पर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यह सत्य नहीं कि उनके तंबुओं की रस्सियां उनके भीतर ही खोल दी जाती हैं? तथा बुद्धिहीनों की मृत्यु हो जाती है?’ ”</w:t>
      </w:r>
      <w:r>
        <w:rPr>
          <w:lang w:val="hi_IN" w:bidi="hi_IN"/>
        </w:rPr>
      </w:r>
      <w:r>
        <w:rPr>
          <w:lang w:val="hi_IN" w:bidi="hi_IN"/>
        </w:rPr>
      </w:r>
    </w:p>
    <w:p>
      <w:pPr/>
      <w:r>
        <w:rPr>
          <w:lang w:val="hi_IN" w:bidi="hi_IN"/>
        </w:rPr>
      </w:r>
    </w:p>
    <w:p>
      <w:pPr>
        <w:pStyle w:val="Heading2"/>
      </w:pPr>
      <w:r>
        <w:rPr>
          <w:lang w:val="hi_IN" w:bidi="hi_IN"/>
        </w:rPr>
        <w:t>Job 5:1</w:t>
      </w:r>
      <w:r>
        <w:rPr>
          <w:lang w:val="hi_IN" w:bidi="hi_IN"/>
        </w:rPr>
      </w:r>
    </w:p>
    <w:p>
      <w:pPr/>
      <w:r>
        <w:rPr>
          <w:lang w:val="hi_IN" w:bidi="hi_IN"/>
        </w:rPr>
      </w:r>
      <w:r>
        <w:rPr>
          <w:vertAlign w:val="superscript"/>
          <w:lang w:val="hi_IN" w:bidi="hi_IN"/>
        </w:rPr>
        <w:t>1</w:t>
      </w:r>
      <w:r>
        <w:rPr>
          <w:lang w:val="hi_IN" w:bidi="hi_IN"/>
        </w:rPr>
        <w:t xml:space="preserve"> “इसी समय पुकारकर देख. है कोई जो इसे सुनेगा? तुम किस सज्जन व्यक्ति से सहायता की आशा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क्रोध ही मूर्ख व्यक्ति के विनाश का कारण हो जाता है, तथा जलन भोले के लिए घातक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मूर्ख को जड़ पकडे देखा है, किंतु तत्काल ही मैंने उसके घर को शाप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संतान सुरक्षित नहीं है, नगर चौक में वे कष्ट के लक्ष्य बने हुए हैं, कोई भी वहां नहीं, जो उनको छुड़वाएगा,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कटी हुई उपज भूखे लोग खा जाते हैं, कंटीले क्षेत्र की उपज भी वे नहीं छोड़ते. लोभी उसकी संपत्ति हड़पने के लिए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कष्ट का उत्पन्‍न धूल से नहीं होता और न विपत्ति भूमि से उपजती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प्रकार चिंगारियां ऊपर दिशा में ही बढ़ती हैं उसी प्रकार मनुष्य का जन्म होता ही है यातनाओं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मैं तो परमेश्वर की खोज करूंगा; मैं अपना पक्ष परमेश्वर के सामने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विलक्षण एवं अगम्य कार्य करते हैं, असंख्य हैं आपके चमत्कार.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पृथ्वी पर वृष्टि बरसाते तथा खेतों को पानी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वह विनम्रों को ऊंचे स्थान पर बैठाते हैं, जो विलाप कर रहे हैं, उन्हें सुरक्षा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चालाक के षड़्‍यंत्र को विफल कर देते हैं, परिणामस्वरूप उनके कार्य सफल हो ही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बुद्धिमानों को उन्हीं की युक्ति में उलझा देते हैं तथा धूर्त का परामर्श तत्काल विफल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दिन में ही वे अंधकार में जा पड़ते हैं तथा मध्याह्न पर उन्हें रात्रि के समान टटोलना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प्रतिरक्षा के लिए परमेश्वर का वचन है उनके मुख की तलवार; वह बलवानों की शक्ति से दीन 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निस्सहाय के लिए आशा है, अनिवार्य है कि बुरे लोग चुप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“ध्यान दो, कैसा प्रसन्‍न है वह व्यक्ति जिसको परमेश्वर ताड़ना देते हैं; तब सर्वशक्तिमान के द्वारा की जा रही ताड़ना से घृणा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चोट पहुंचाना और मरहम पट्टी करना, दोनों ही उनके द्वारा होते हैं; वही घाव लगाते और स्वास्थ्य भी वही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छः कष्टों से तुम्हारा निकास करेंगे, सात में भी अनिष्ट तुम्हारा स्पर्श नहीं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अकाल की स्थिति में परमेश्वर तुम्हें मृत्यु से बचाएंगे, वैसे ही युद्ध में तलवार के प्रहार से.</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चाबुक समान जीभ से सुरक्षित रहोगे, तथा तुम्हें हिंसा भयभीत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हिंसा तथा अकाल तुम्हारे लिए उपहास के विषय होंगे, तुम्हें हिंसक पशुओं का भय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खेत के पत्थरों के साथ रहोगे तथा वन-पशुओं से तुम्हारी मैत्री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 यह तो मालूम हो जाएगा कि तुम्हारा डेरा सुरक्षित है; तुम अपने घर में जाओगे और तुम्हें किसी भी हानि का भय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 यह भी बोध हो जाएगा कि तुम्हारे वंशजों की संख्या बड़ी होगी, तुम्हारी सन्तति भूमि की घास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मृत्यु की बेला में भी तुम्हारे शौर्य का ह्रास न हुआ होगा, जिस प्रकार परिपक्व अन्‍न एकत्र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ध्यान दो: हमने इसे परख लिया है यह ऐसा ही है. इसे सुनो तथा स्वयं इसे पहचान लो.”</w:t>
      </w:r>
      <w:r>
        <w:rPr>
          <w:lang w:val="hi_IN" w:bidi="hi_IN"/>
        </w:rPr>
      </w:r>
      <w:r>
        <w:rPr>
          <w:lang w:val="hi_IN" w:bidi="hi_IN"/>
        </w:rPr>
      </w:r>
    </w:p>
    <w:p>
      <w:pPr/>
      <w:r>
        <w:rPr>
          <w:lang w:val="hi_IN" w:bidi="hi_IN"/>
        </w:rPr>
      </w:r>
    </w:p>
    <w:p>
      <w:pPr>
        <w:pStyle w:val="Heading2"/>
      </w:pPr>
      <w:r>
        <w:rPr>
          <w:lang w:val="hi_IN" w:bidi="hi_IN"/>
        </w:rPr>
        <w:t>Job 6:1</w:t>
      </w:r>
      <w:r>
        <w:rPr>
          <w:lang w:val="hi_IN" w:bidi="hi_IN"/>
        </w:rPr>
      </w:r>
    </w:p>
    <w:p>
      <w:pPr/>
      <w:r>
        <w:rPr>
          <w:lang w:val="hi_IN" w:bidi="hi_IN"/>
        </w:rPr>
      </w:r>
      <w:r>
        <w:rPr>
          <w:vertAlign w:val="superscript"/>
          <w:lang w:val="hi_IN" w:bidi="hi_IN"/>
        </w:rPr>
        <w:t>1</w:t>
      </w:r>
      <w:r>
        <w:rPr>
          <w:lang w:val="hi_IN" w:bidi="hi_IN"/>
        </w:rPr>
        <w:t xml:space="preserve"> यह सुन अय्योब ने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होता यदि मेरी पीड़ा मापी जा सकती, इसे तराजू में रखा जाता!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तो इसका माप सागर तट की बालू से अधिक होता. इसलिये मेरे शब्द मूर्खता भरे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सर्वशक्तिमान के बाण मुझे बेधे हुए हैं, उनका विष रिसकर मेरी आत्मा में पहुंच रहा है. परमेश्वर का आतंक आक्रमण के लिए मेरे विरुद्ध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जंगली गधा घास के सामने आकर रेंकता है? क्या बछड़ा अपना चारा देख रम्भाता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किसी स्वादरहित वस्तु का सेवन नमक के बिना संभव है? क्या अंडे की सफेदी में कोई भी स्वाद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उनका स्पर्श ही नहीं चाहता; मेरे लिए ये घृणित भोजन-समान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 होता यदि मेरा अनुरोध पूर्ण हो जाता तथा परमेश्वर मेरी लालसा को पूर्ण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ऐसा हो जाता कि परमेश्वर मुझे कुचलने के लिए तत्पर हो जाते, कि वह हाथ बढ़ाकर मेरा नाश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तब भी मुझे तो संतोष है, मैं असह्य दर्द में भी आनंदित होता हूं, क्योंकि मैंने पवित्र वचनों के आदेशों का विरोध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है मेरी शक्ति, जो मैं आशा करूं? क्या है मेरी नियति, जो मैं धैर्य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मेरा बल वह है, जो चट्टानों का होता है? अथवा क्या मेरी देह की रचना कांस्य 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मेरी सहायता का मूल मेरे अंतर में निहित नहीं, क्या मेरी विमुक्ति मुझसे दूर हो चुकी?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अपने दुःखी मित्र पर करुणा नहीं दिखाता, वह सर्वशक्तिमान परमेश्वर के प्रति श्रद्धा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भाई तो जलधाराओं समान विश्वासघाती ही प्रमाणित हुए, वे जलधाराएं, जो विलीन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जिनमें हिम पिघल कर जल बनता है और उनका जल छिप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जलहीन शांत एवं सूनी हो जाती हैं, वे ग्रीष्मऋतु में अपने स्थान से विलीन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अपने रास्ते से भटक जाते हैं; उसके बाद वे मरुभूमि में विलीन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के यात्री दल उन्हें खोजते रहे, शीबा के यात्रियों ने उन पर आशा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 पर भरोसा कर उन्हें पछतावा हुआ; वे वहां पहुंचे और निराश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स्थिति यह है, कि तुम इन्हीं जलधाराओं के समान हो चुके हो; तुम आतंक को देखकर डर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मैंने कभी यह आग्रह किया है, ‘कुछ तो दे दो मुझे, अथवा, अपनी संपत्ति में से कुछ देकर मुझे मुक्त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अथवा, शत्रु के बंधन से मुझे मुक्त करा लो, इस उपद्रव करनेवाले व्यक्ति के अधिकार से मुझे छुड़ा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“मुझे शिक्षा दीजिए, मैं चुप रहूंगा; मेरी त्रुटियां मुझ पर प्रकट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सच्चाई में कहे गए उद्गार कितने सुखदायक होते हैं! किंतु आपके विवाद से क्या प्रकट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तुम्हारा अभिप्राय मेरे कहने की निंदा करना है, निराश व्यक्ति के उद्गार तो निरर्थक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तो पितृहीनों के लिए चिट्ठी डालोगे तथा अपने मित्र को ही बेच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कृपा करो और मेरी ओर देखो. फिर देखना कि क्या मैं तुम्हारे मुख पर झूठ बोल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कोई अन्याय न होने पाए; छोड़ दो यह सब, मैं अब भी सत्यनिष्ठ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 मेरी जीभ अन्यायपूर्ण है? क्या मुझमें बुराई और अच्छाई का बोध न रहा?</w:t>
      </w:r>
      <w:r>
        <w:rPr>
          <w:lang w:val="hi_IN" w:bidi="hi_IN"/>
        </w:rPr>
      </w:r>
      <w:r>
        <w:rPr>
          <w:lang w:val="hi_IN" w:bidi="hi_IN"/>
        </w:rPr>
      </w:r>
    </w:p>
    <w:p>
      <w:pPr/>
      <w:r>
        <w:rPr>
          <w:lang w:val="hi_IN" w:bidi="hi_IN"/>
        </w:rPr>
      </w:r>
    </w:p>
    <w:p>
      <w:pPr>
        <w:pStyle w:val="Heading2"/>
      </w:pPr>
      <w:r>
        <w:rPr>
          <w:lang w:val="hi_IN" w:bidi="hi_IN"/>
        </w:rPr>
        <w:t>Job 7:1</w:t>
      </w:r>
      <w:r>
        <w:rPr>
          <w:lang w:val="hi_IN" w:bidi="hi_IN"/>
        </w:rPr>
      </w:r>
    </w:p>
    <w:p>
      <w:pPr/>
      <w:r>
        <w:rPr>
          <w:lang w:val="hi_IN" w:bidi="hi_IN"/>
        </w:rPr>
      </w:r>
      <w:r>
        <w:rPr>
          <w:vertAlign w:val="superscript"/>
          <w:lang w:val="hi_IN" w:bidi="hi_IN"/>
        </w:rPr>
        <w:t>1</w:t>
      </w:r>
      <w:r>
        <w:rPr>
          <w:lang w:val="hi_IN" w:bidi="hi_IN"/>
        </w:rPr>
        <w:t xml:space="preserve"> “क्या ऐहिक जीवन में मनुष्य श्रम करने के लिए बंधा नहीं है? क्या उसका जीवनकाल मज़दूर समान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दास के समान, जो हांफते हुए छाया खोजता है, उस मज़दूर के समान, जो उत्कण्ठापूर्वक अपनी मज़दूरी मिलने 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मेरे लिए निरर्थकता के माह तथा पीड़ा की रातें निर्धारित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इस विचार के साथ बिछौने पर जाता हूं, ‘मैं कब उठूंगा?’ किंतु रात्रि समाप्‍त नहीं होती. मैं प्रातःकाल तक करवटें बदलता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खाल पर कीटों एवं धूल की परत जम चुकी है, मेरी खाल कठोर हो चुकी है, उसमें से स्राव बहता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दिनों की गति तो बुनकर की धड़की की गति से भी अधिक है, जब वे समाप्‍त होते हैं, आशा शेष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स्मरणीय है कि मेरा जीवन मात्र श्वास है; कल्याण अब मेरे सामने आएगा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मुझे आज देख रहा है, इसके बाद नहीं देखेगा; तुम्हारे देखते-देखते मैं अस्तित्वहीन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कोई बादल छुप जाता है, उसका अस्तित्व मिट जाता है, उसी प्रकार वह अधोलोक में प्रवेश कर जाता है, पुनः यहां नहीं लौटता.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अपने घर में नहीं लौटता; न ही उस स्थान पर उसका अस्तित्व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 अपने मुख को नियंत्रित न छोड़ूंगा; मैं अपने हृदय की वेदना उंडेल दूंगा, अपनी आत्मा की कड़वाहट से भरके कुड़कुड़ाता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क्या मैं सागर हूं, अथवा सागर का विकराल जल जंतु, कि आपने मुझ पर पहरा बैठा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 यह विचार करूं कि बिछौने पर तो मुझे सुख संतोष प्राप्‍त हो जाएगा, मेरे आसन पर मुझे इन पीड़ाओं से मुक्ति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आप मुझे स्वप्नों के द्वारा भयभीत करने लगते हैं तथा दर्शन दिखा-दिखाकर आतंकित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मेरी आत्मा को घुटन हो जाए, कि मेरी पीड़ाएं मेरे प्राण ले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अपने जीवन से घृणा करता हूं; मैं सर्वदा जीवित रहना नहीं चाहता हूं. छोड़ दो मुझे अकेला; मेरा जीवन बस एक श्वास तुल्य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मनुष्य है ही क्या, जिसे आप ऐसा महत्व देते हैं, जिसका आप ध्यान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सुबह आप उसका परीक्षण करते, तथा हर पल उसे परखते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आप अपनी दृष्टि मुझ पर से कभी न हटाएंगे? क्या आप मुझे इतना भी अकेला न छोड़ेंगे, कि मैं अपनी लार को गले से नीचे उतार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प्रभु, आप जो मनुष्यों पर अपनी दृष्टि लगाए रखते हैं, क्या किया है मैंने आपके विरुद्ध? क्या मुझसे कोई पाप हो गया है? आपने क्यों मुझे लक्ष्य बना रखा है? क्या, अब तो मैं अपने ही लिए एक बोझ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आप मेरी गलतियों को क्षमा क्यों नहीं कर रहे, क्यों आप मेरे पाप को माफ नहीं कर रहे? क्योंकि अब तो तुझे धूल में मिल जाना है; आप मुझे खोजेंगे, किंतु मुझे नहीं पाएंगे.”</w:t>
      </w:r>
      <w:r>
        <w:rPr>
          <w:lang w:val="hi_IN" w:bidi="hi_IN"/>
        </w:rPr>
      </w:r>
      <w:r>
        <w:rPr>
          <w:lang w:val="hi_IN" w:bidi="hi_IN"/>
        </w:rPr>
      </w:r>
    </w:p>
    <w:p>
      <w:pPr/>
      <w:r>
        <w:rPr>
          <w:lang w:val="hi_IN" w:bidi="hi_IN"/>
        </w:rPr>
      </w:r>
    </w:p>
    <w:p>
      <w:pPr>
        <w:pStyle w:val="Heading2"/>
      </w:pPr>
      <w:r>
        <w:rPr>
          <w:lang w:val="hi_IN" w:bidi="hi_IN"/>
        </w:rPr>
        <w:t>Job 8:1</w:t>
      </w:r>
      <w:r>
        <w:rPr>
          <w:lang w:val="hi_IN" w:bidi="hi_IN"/>
        </w:rPr>
      </w:r>
    </w:p>
    <w:p>
      <w:pPr/>
      <w:r>
        <w:rPr>
          <w:lang w:val="hi_IN" w:bidi="hi_IN"/>
        </w:rPr>
      </w:r>
      <w:r>
        <w:rPr>
          <w:vertAlign w:val="superscript"/>
          <w:lang w:val="hi_IN" w:bidi="hi_IN"/>
        </w:rPr>
        <w:t>1</w:t>
      </w:r>
      <w:r>
        <w:rPr>
          <w:lang w:val="hi_IN" w:bidi="hi_IN"/>
        </w:rPr>
        <w:t xml:space="preserve"> तब शूही बिलदद ने कहना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कितना दोहराओगे इस विषय को? अब तो तुम्हारे शब्द तेज हवा जैसी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परमेश्वर द्वारा अन्याय संभव है? क्या सर्वशक्तिमान न्याय को पथभ्रष्ट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तुम्हारे पुत्रों ने परमेश्वर के विरुद्ध पाप किया है, तब तो परमेश्वर ने उन्हें उनके अपराधों के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परमेश्वर को आग्रहपूर्वक अर्थना करें, सर्वशक्तिमान से कृपा की याचना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 पापरहित तथा ईमानदार हो, यह निश्चित है कि परमेश्वर तुम्हारे पक्ष में सक्रिय हो जाएंगे और तुम्हारी युक्तता की स्थिति को पुनःस्थापित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यद्यपि तुम्हारा प्रारंभ नम्र जान पड़ेगा, फिर भी तुम्हारा भविष्य अत्यंत महान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 करो और पूर्व पीढ़ियों से मालूम करो, उन विषयों पर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तो कल की पीढ़ी हैं और हमें इसका कोई ज्ञान नहीं है, क्योंकि पृथ्वी पर हमारा जीवन छाया-समान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वे तुम्हें शिक्षा देते हुए प्रकट न करेंगे, तथा अपने मन के विचार व्यक्त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दलदल में कभी सरकंडा उग सकता है? क्या जल बिन झाड़ियां जीवित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हरा ही होता है तथा इसे काटा नहीं जाता, फिर भी यह अन्य पौधों की अपेक्षा पहले ही सूख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चालचलन भी ऐसी होती है, जो परमेश्वर को भूल जाते हैं; श्रद्धाहीन मनुष्यों की आशा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आत्मविश्वास दुर्बल होता है तथा उसका विश्वास मकड़ी के जाल समान पल भर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अपने घर के आश्रय पर भरोसा किया, किंतु वह स्थिर न रह सका है; उसने हर संभव प्रयास तो किए, किंतु इसमें टिकने की क्षमता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सूर्य प्रकाश में समृद्ध हो जाता है, उसकी जड़ें उद्यान में फैलती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जड़ें पत्थरों को चारों ओर से जकड़ लेती हैं, वह पत्थरों से निर्मित भवन को पकड़े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उसे उसके स्थान से उखाड़ दिया जाए, तब उससे यह कहा जाएगा: ‘तुम्हें मैंने कभी देखा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अय्योब, ध्यान दो! यही है परमेश्वर की नीतियों का आनंद; इसी धूल से दूसरे उपजेंगे.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“मालूम है कि परमेश्वर सत्यनिष्ठ व्यक्ति को उपेक्षित नहीं छोड़ देते, और न वह दुष्कर्मियों का समर्थन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भी वह तुम्हारे जीवन को हास्य से पूर्ण कर देंगे, तुम उच्च स्वर में हर्षोल्लास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जिन्हें तुमसे घृणा है, लज्जा उनका परिधान होगी तथा दुर्वृत्तों का घर अस्तित्व में न रहेगा.”</w:t>
      </w:r>
      <w:r>
        <w:rPr>
          <w:lang w:val="hi_IN" w:bidi="hi_IN"/>
        </w:rPr>
      </w:r>
      <w:r>
        <w:rPr>
          <w:lang w:val="hi_IN" w:bidi="hi_IN"/>
        </w:rPr>
      </w:r>
    </w:p>
    <w:p>
      <w:pPr/>
      <w:r>
        <w:rPr>
          <w:lang w:val="hi_IN" w:bidi="hi_IN"/>
        </w:rPr>
      </w:r>
    </w:p>
    <w:p>
      <w:pPr>
        <w:pStyle w:val="Heading2"/>
      </w:pPr>
      <w:r>
        <w:rPr>
          <w:lang w:val="hi_IN" w:bidi="hi_IN"/>
        </w:rPr>
        <w:t>Job 9:1</w:t>
      </w:r>
      <w:r>
        <w:rPr>
          <w:lang w:val="hi_IN" w:bidi="hi_IN"/>
        </w:rPr>
      </w:r>
    </w:p>
    <w:p>
      <w:pPr/>
      <w:r>
        <w:rPr>
          <w:lang w:val="hi_IN" w:bidi="hi_IN"/>
        </w:rPr>
      </w:r>
      <w:r>
        <w:rPr>
          <w:vertAlign w:val="superscript"/>
          <w:lang w:val="hi_IN" w:bidi="hi_IN"/>
        </w:rPr>
        <w:t>1</w:t>
      </w:r>
      <w:r>
        <w:rPr>
          <w:lang w:val="hi_IN" w:bidi="hi_IN"/>
        </w:rPr>
        <w:t xml:space="preserve"> तब अय्योब ने और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“वस्तुतः मुझे यह मालूम है कि सत्य यही है. किंतु मनुष्य भला परमेश्वर की आंखों में निर्दोष कैसे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व्यक्ति परमेश्वर से वाद-विवाद करना चाहे, तो वह परमेश्वर को एक हजार में से एक प्रश्न का भी उत्तर नहीं दे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तो मन से बुद्धिमान तथा बल के शूर हैं. कौन उनकी हानि किए बिना उनकी उपेक्षा कर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मात्र परमेश्वर ही हैं, जो विचलित कर देते हैं, किसे यह मालूम है कि अपने क्रोध में वह किस रीति से उन्हें पलट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कौन है जो पृथ्वी को इसके स्थान से हटा देता है, कि इसके आधार-स्तंभ थरथरा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आदेश पर सूर्य निष्प्रभ हो जाता है, कौन तारों पर अपनी मोहर लगा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कौन अकेले ही आकाशमंडल को फैला देता है, कौन सागर की लहरों को रौंदता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किसने सप्‍त ऋषि, मृगशीर्ष, कृतिका तथा दक्षिण नक्षत्रों की स्थापना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विलक्षण कार्य करता है? वे कार्य, जो अगम्य, आश्चर्यजनक एवं असंख्य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वे मेरे निकट से होकर निकलें, वह दृश्य न होंगे; यदि वह मेरे निकट से होकर निकलें, मुझे उनका बोध 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वह कुछ छीनना चाहें, कौन उन्हें रोक सकता है? किसमें उनसे यह प्रश्न करने का साहस है, ‘यह क्या कर रहे हैं आप?’</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अपने कोप को शांत नहीं करेंगे; उनके नीचे राहाब के सहायक दुबके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उन्हें किस प्रकार उत्तर दे सकता हूं? मैं कैसे उनके लिए दोषी व निर्दोष को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यदि मुझे धर्मी व्यक्ति पहचाना भी जाए, तो उत्तर देना मेरे लिए असंभव होगा; मुझे अपने न्याय की कृपा के लिए याचना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वे मेरी पुकार सुन लेते हैं, मेरे लिए यह विश्वास करना कठिन होगा, कि वे मेरी पुकार को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वे तो मुझे तूफान द्वारा घायल करते हैं, तथा अकारण ही मेरे घावों की संख्या में वृद्धि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मुझे श्वास भी न लेने देंगे, वह मुझे कड़वाहट से परिपूर्ण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यह अधिकार का विषय है, तो परमेश्वर बलशाली हैं! यदि यह न्याय का विषय है, तो कौन उनके सामने ठहर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यद्यपि मैं ईमानदार हूं, मेरे ही शब्द मुझे दोषारोपित करेंगे; यद्यपि मैं दोषहीन हूं, मेरा मुंह मुझे दोषी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दोषहीन हूं, यह स्वयं मुझे दिखाई नहीं देता; मुझे तो स्वयं से घृणा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सभी समान हैं; तब मेरा विचार यह है, ‘वे तो निर्दोष तथा दुर्वृत्त दोनों ही को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एकाएक आई विपत्ति महामारी ले आती है, तो परमेश्वर निर्दोषों की निराशा का उपहास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समस्त को दुष्ट के हाथों में सौप दिया गया है, वे अपने न्यायाधीशों के चेहरे को आवृत्त कर देते हैं. अगर वे नहीं हैं, तो वे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इन दिनों की गति तो धावक से भी तीव्र है; वे उड़े चले जा रहे हैं, इन्होंने बुरा समय 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 ऐसे निकले जा रहे हैं, कि मानो ये सरकंडों की नौकाएं हों, मानो गरुड़ अपने शिकार पर झपटता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यद्यपि मैं कहूं: मैं अपनी शिकायत प्रस्तुत नहीं करूंगा, ‘मैं अपने चेहरे के विषाद को हटाकर उल्लास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समस्त कष्टों ने मुझे भयभीत कर रखा है, मुझे यह मालूम है कि आप मुझे निर्दोष घोषित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गणना दुर्वृत्तों में हो चुकी है, तो फिर मैं अब व्यर्थ परिश्रम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मैं स्वयं को बर्फ के निर्मल जल से साफ कर लूं, अपने हाथों को साबुन से साफ़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सब होने पर भी आप मुझे कब्र में डाल देंगे. मेरे वस्त्र मुझसे घृणा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“परमेश्वर कोई मेरे समान मनुष्य तो नहीं हैं, कि मैं उन्हें वाद-विवाद में सम्मिलित कर लूं, कि मैं उनके साथ न्यायालय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हम दोनों के मध्य कोई भी मध्यस्थ नहीं, कि वह हम दोनों के सिर पर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परमेश्वर ही मुझ पर से अपना नियंत्रण हटा लें, उनका आतंक मुझे भयभीत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के बाद मैं उनसे बिना डर के वार्तालाप कर सकूंगा, किंतु स्वयं मैं अपने अंतर में वैसा नहीं हूं.</w:t>
      </w:r>
      <w:r>
        <w:rPr>
          <w:lang w:val="hi_IN" w:bidi="hi_IN"/>
        </w:rPr>
      </w:r>
      <w:r>
        <w:rPr>
          <w:lang w:val="hi_IN" w:bidi="hi_IN"/>
        </w:rPr>
      </w:r>
    </w:p>
    <w:p>
      <w:pPr/>
      <w:r>
        <w:rPr>
          <w:lang w:val="hi_IN" w:bidi="hi_IN"/>
        </w:rPr>
      </w:r>
    </w:p>
    <w:p>
      <w:pPr>
        <w:pStyle w:val="Heading2"/>
      </w:pPr>
      <w:r>
        <w:rPr>
          <w:lang w:val="hi_IN" w:bidi="hi_IN"/>
        </w:rPr>
        <w:t>Job 10:1</w:t>
      </w:r>
      <w:r>
        <w:rPr>
          <w:lang w:val="hi_IN" w:bidi="hi_IN"/>
        </w:rPr>
      </w:r>
    </w:p>
    <w:p>
      <w:pPr/>
      <w:r>
        <w:rPr>
          <w:lang w:val="hi_IN" w:bidi="hi_IN"/>
        </w:rPr>
      </w:r>
      <w:r>
        <w:rPr>
          <w:vertAlign w:val="superscript"/>
          <w:lang w:val="hi_IN" w:bidi="hi_IN"/>
        </w:rPr>
        <w:t>1</w:t>
      </w:r>
      <w:r>
        <w:rPr>
          <w:lang w:val="hi_IN" w:bidi="hi_IN"/>
        </w:rPr>
        <w:t xml:space="preserve"> “अपने जीवन से मुझे घृणा है; मैं खुलकर अपनी शिकायत प्रस्तुत करूंगा. मेरे शब्दों का मूल है मेरी आत्मा की कड़वाहट.</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से मेरा आग्रह है: मुझ पर दोषारोपण न कीजिए, मुझ पर यह प्रकट कर दीजिए, कि मेरे साथ अमरता का मूल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आपके लिए यह उपयुक्त है कि आप अत्याचार करें, कि आप अपनी ही कृति को त्याग दें, तथा दुर्वृत्तों की योजना को समर्थन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आपके नेत्र मनुष्यों के नेत्र-समान हैं? क्या आपका देखना मनुष्यों-समान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आपका जीवनकाल मनुष्यों-समान है, अथवा आपके जीवन के वर्ष मनुष्यों-समान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आप मुझमें दोष खोज रहे हैं, कि आप मेरे पाप की छानबीन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आपके ज्ञान के अनुसार सत्य यही है मैं दोषी नहीं हूं, फिर भी आपकी ओर से मेरे लिए कोई भी मुक्ति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संपूर्ण संरचना आपकी ही कृति है, क्या आप मुझे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स्मरण कीजिए, मेरी रचना आपने मिट्टी से की है. क्या आप फिर मुझे मिट्टी में शामिल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क्या मुझे दूध के समान नहीं उंडेला तथा दही-समान नहीं जमा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आपने मुझे मांस तथा खाल का आवरण नहीं पहनाया तथा मुझे हड्डियों तथा मांसपेशियों से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मुझे जीवन एवं करुणा-प्रेम का अनुदान दिया तथा आपकी कृपा में मेरी आत्मा सुरक्षित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ये सत्य आपने अपने हृदय में गोपनीय रख लिए, मुझे यह मालूम है कि यह आप में सुरक्षित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 कोई पाप कर बैठूं तो आपका ध्यान मेरी ओर जाएगा. तब आप मुझे निर्दोष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धिक्कार है मुझ पर—यदि मैं दोषी हूं! और यद्यपि मैं बेकसूर हूं, मुझमें सिर ऊंचा करने का साहस नहीं है. मैं तो लज्जा से भरा हुआ हूं, क्योंकि मुझे मेरी दयनीय दुर्दशा का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मैं अपना सिर ऊंचा कर लूं, तो आप मेरा पीछा ऐसे करेंगे, जैसे सिंह अपने आहार का पीछा करता है; एक बार फिर आप मुझ पर अपनी शक्ति का प्रदर्शन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आप मेरे विरुद्ध नए-नए साक्षी लेकर आते हैं तथा मेरे विरुद्ध अपने कोप की वृद्धि करते हैं; मुझ पर तो कष्टों पर कष्ट चले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आपने मुझे गर्भ से बाहर क्यों आने दिया? उत्तम तो यही होता कि वहीं मेरी मृत्यु हो जाती कि मुझ पर किसी की दृष्टि न पड़ती.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तो ऐसा हो जाना था, मानो मैं हुआ ही नहीं; या सीधे गर्भ से कब्र 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परमेश्वर मुझे मेरे इन थोड़े से दिनों में शांति से रहने न देंगे? आप अपना यह स्थान छोड़ दीजिए, कि मैं कुछ देर के लिए आनंदित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पूर्व कि मैं वहां के लिए उड़ जाऊं, जहां से कोई लौटकर नहीं आता, उस अंधकार तथा मृत्यु के स्थान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घोर अंधकार के स्थान को, जहां कुछ गड़बड़ी नहीं है, उस स्थान में अंधकार भी प्रकाश समान है.”</w:t>
      </w:r>
      <w:r>
        <w:rPr>
          <w:lang w:val="hi_IN" w:bidi="hi_IN"/>
        </w:rPr>
      </w:r>
      <w:r>
        <w:rPr>
          <w:lang w:val="hi_IN" w:bidi="hi_IN"/>
        </w:rPr>
      </w:r>
    </w:p>
    <w:p>
      <w:pPr/>
      <w:r>
        <w:rPr>
          <w:lang w:val="hi_IN" w:bidi="hi_IN"/>
        </w:rPr>
      </w:r>
    </w:p>
    <w:p>
      <w:pPr>
        <w:pStyle w:val="Heading2"/>
      </w:pPr>
      <w:r>
        <w:rPr>
          <w:lang w:val="hi_IN" w:bidi="hi_IN"/>
        </w:rPr>
        <w:t>Job 11:1</w:t>
      </w:r>
      <w:r>
        <w:rPr>
          <w:lang w:val="hi_IN" w:bidi="hi_IN"/>
        </w:rPr>
      </w:r>
    </w:p>
    <w:p>
      <w:pPr/>
      <w:r>
        <w:rPr>
          <w:lang w:val="hi_IN" w:bidi="hi_IN"/>
        </w:rPr>
      </w:r>
      <w:r>
        <w:rPr>
          <w:vertAlign w:val="superscript"/>
          <w:lang w:val="hi_IN" w:bidi="hi_IN"/>
        </w:rPr>
        <w:t>1</w:t>
      </w:r>
      <w:r>
        <w:rPr>
          <w:lang w:val="hi_IN" w:bidi="hi_IN"/>
        </w:rPr>
        <w:t xml:space="preserve"> इसके बाद नआमथवासी ज़ोफर ने कहना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मेरे इतने सारे शब्दों का उत्तर नहीं मिलेगा? क्या कोई वाचाल व्यक्ति दोष मुक्त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तुम्हारी अहंकार की बातें लोगों को चुप कर पाएगी? क्या तुम उपहास करके भी कष्ट से मुक्त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तुमने तो कहा है, ‘मेरी शिक्षा निर्मल है तथा आपके आंकलन में मैं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यह संभव है कि परमेश्वर संवाद करने लगें तथा वह तुम्हारे विरुद्ध अपना निर्णय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तुम पर ज्ञान का रहस्य प्रगट कर दें, क्योंकि सत्य ज्ञान के दो पक्ष हैं. तब यह समझ लो, कि परमेश्वर तुम्हारे अपराध के कुछ अंश को भूल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परमेश्वर के रहस्य की गहराई को नापना तुम्हारे लिए संभव है? क्या तुम सर्वशक्तिमान की सीमाओं की जांच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करोगे तुम? वे तो आकाश-समान उन्‍नत हैं. क्या मालूम कर सकोगे तुम? वे तो पाताल से भी अधिक अथाह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विस्तार पृथ्वी से भी लंबा है तथा महासागर से भी अधिक व्यापक.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वह आएं तथा तुम्हें बंदी बना दें, तथा तुम्हारे लिए अदालत आयोजित कर दें, तो कौन उन्हें रोक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तो पाखंडी को पहचान लेते हैं, उन्हें तो यह भी आवश्यकता नहीं; कि वह पापी के लिए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जंगली गधे का बच्चा मनुष्य नहीं बन सकता, वैसे ही किसी मूर्ख को बुद्धिमान नहीं बनाया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 अपने हृदय को शुद्ध दिशा की ओर बढ़ाओ, तथा अपना हाथ परमेश्वर की ओर बढ़ाओ,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तुम्हारे हाथ जिस पाप में फंसे है, तुम इसका परित्याग कर दो तथा अपने घरों में बुराई का प्रवेश न होने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तुम निःसंकोच अपना सिर ऊंचा कर सकोगे तथा तुम निर्भय हो स्थिर खड़े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तुम्हें अपने कष्टों का स्मरण रहेगा, जैसे वह जल जो बह चुका है वैसी ही होगी तुम्हारी स्मृति.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तुम्हारा जीवन दोपहर के सूरज से भी अधिक प्रकाशमान हो जाएगा, अंधकार भी प्रभात-समान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तुम विश्वास करोगे, क्योंकि तब तुम्हारे सामने होगी एक आशा; तुम आस-पास निरीक्षण करोगे और फिर पूर्ण सुरक्षा में विश्राम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कोई भी तुम्हारी निद्रा में बाधा न डालेगा, अनेक तुम्हारे समर्थन की अपेक्षा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दुर्वृत्तों की दृष्टि शून्य हो जाएगी, उनके लिए निकास न हो सकेगा; उनके लिए एकमात्र आशा है मृत्यु.”</w:t>
      </w:r>
      <w:r>
        <w:rPr>
          <w:lang w:val="hi_IN" w:bidi="hi_IN"/>
        </w:rPr>
      </w:r>
      <w:r>
        <w:rPr>
          <w:lang w:val="hi_IN" w:bidi="hi_IN"/>
        </w:rPr>
      </w:r>
    </w:p>
    <w:p>
      <w:pPr/>
      <w:r>
        <w:rPr>
          <w:lang w:val="hi_IN" w:bidi="hi_IN"/>
        </w:rPr>
      </w:r>
    </w:p>
    <w:p>
      <w:pPr>
        <w:pStyle w:val="Heading2"/>
      </w:pPr>
      <w:r>
        <w:rPr>
          <w:lang w:val="hi_IN" w:bidi="hi_IN"/>
        </w:rPr>
        <w:t>Job 12:1</w:t>
      </w:r>
      <w:r>
        <w:rPr>
          <w:lang w:val="hi_IN" w:bidi="hi_IN"/>
        </w:rPr>
      </w:r>
    </w:p>
    <w:p>
      <w:pPr/>
      <w:r>
        <w:rPr>
          <w:lang w:val="hi_IN" w:bidi="hi_IN"/>
        </w:rPr>
      </w:r>
      <w:r>
        <w:rPr>
          <w:vertAlign w:val="superscript"/>
          <w:lang w:val="hi_IN" w:bidi="hi_IN"/>
        </w:rPr>
        <w:t>1</w:t>
      </w:r>
      <w:r>
        <w:rPr>
          <w:lang w:val="hi_IN" w:bidi="hi_IN"/>
        </w:rPr>
        <w:t xml:space="preserve"> तब अय्योब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“निःसंदेह तुम्हीं हो वे लोग, तुम्हारे साथ ही ज्ञान का अस्तित्व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तुम्हारे समान बुद्धि मुझमें भी है; तुमसे कम नहीं है मेरा स्तर. किसे बोध नहीं है इस सत्य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मित्रों के लिए तो मैं हंसी मज़ाक का विषय होकर रह गया हूं, मैंने परमेश्वर को पुकारा और उन्होंने इसका प्रत्युत्तर भी दिया; और अब यहां खरा तथा निर्दोष व्यक्ति उपहास का पात्र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सुखी धनवान व्यक्ति को दुःखी व्यक्ति घृणित लग रहा है. जो पहले ही लड़खड़ा रहा है, उसी पर प्रहार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 के घरों को सुरक्षित छोड़ा जा रहा है, जो हिंसक-विनाशक हैं, वे ही सुरक्षा में निवास कर रहे हैं, जो परमेश्वर को उकसाते रहे हैं, जो सोचते हैं कि ईश्वर अपनी मुट्ठी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अब जाकर पशुओं से परामर्श लो, अब वे तुम्हें शिक्षा देने लगें, आकाश में उड़ते पक्षी तुम्हें सूचना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अन्यथा पृथ्वी से ही वार्तालाप करो, वही तुम्हें शिक्षा दे, महासागर की मछलियां तुम्हारे लिए शिक्षक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कौन है तुम्हारे मध्य जो इस सत्य से अनजान है, कि यह सब याहवेह की 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किसका अधिकार है हर एक जीवधारी जीवन पर तथा समस्त मानव जाति के श्वास पर?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कान शब्दों की परख नहीं करता, जिस प्रकार जीभ भोजन के स्वाद को परखती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वृद्धों में बुद्धि पायी नहीं जाती है? क्या लंबी आयु समझ नहीं ले आती?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“विवेक एवं बल परमेश्वर के साथ हैं; निर्णय तथा समझ भी उन्हीं में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कुछ उनके द्वारा गिरा दिया जाता है, उसे फिर से बनाया नहीं जा सकता; जब वह किसी को बंदी बना लेते हैं, असंभव है उसका छुटकारा.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सुनो! क्या कहीं सूखा पड़ा है? यह इसलिये कि परमेश्वर ने ही जल रोक कर रखा है; जब वह इसे प्रेषित कर देते हैं, पृथ्वी जलमग्न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हैं बल एवं ज्ञान के स्रोत; धोखा देनेवाला तथा धोखा खानेवाला दोनों ही उनके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मंत्रियों को विवस्त्र कर छोड़ते हैं तथा न्यायाधीशों को मूर्ख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राजाओं द्वारा डाली गई बेड़ियों को तोड़ फेंकते हैं तथा उनकी कमर को बंधन से सुसज्जित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पुरोहितों को नग्न पांव चलने के लिए मजबूर कर देते हैं तथा उन्हें, जो स्थिर थे, पराजित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विश्वास सलाहकारों को अवाक बना देते हैं तथा बड़ों की समझने की शक्ति समाप्‍त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आदरणीय व्यक्ति को घृणा के पात्र बना छोड़ते हैं. तथा शूरवीरों को निकम्मा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घोर अंधकार में बड़े रहस्य प्रकट कर देते हैं, तथा घोर अंधकार को प्रकाश में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राष्ट्रों को उन्‍नत करते और फिर उन्हें नष्ट भी कर देते हैं. वह राष्ट्रों को समृद्ध करते और फिर उसे निवास रहित भी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विश्व के शासकों की बुद्धि शून्य कर देते हैं तथा उन्हें रेगिस्तान प्रदेश में दिशाहीन भटकने के लिए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घोर अंधकार में टटोलते रह जाते हैं तथा वह उन्हें इस स्थिति में डाल देते हैं, मानो कोई मतवाला लड़खड़ा रहा हो.</w:t>
      </w:r>
      <w:r>
        <w:rPr>
          <w:lang w:val="hi_IN" w:bidi="hi_IN"/>
        </w:rPr>
      </w:r>
      <w:r>
        <w:rPr>
          <w:lang w:val="hi_IN" w:bidi="hi_IN"/>
        </w:rPr>
      </w:r>
    </w:p>
    <w:p>
      <w:pPr/>
      <w:r>
        <w:rPr>
          <w:lang w:val="hi_IN" w:bidi="hi_IN"/>
        </w:rPr>
      </w:r>
    </w:p>
    <w:p>
      <w:pPr>
        <w:pStyle w:val="Heading2"/>
      </w:pPr>
      <w:r>
        <w:rPr>
          <w:lang w:val="hi_IN" w:bidi="hi_IN"/>
        </w:rPr>
        <w:t>Job 13:1</w:t>
      </w:r>
      <w:r>
        <w:rPr>
          <w:lang w:val="hi_IN" w:bidi="hi_IN"/>
        </w:rPr>
      </w:r>
    </w:p>
    <w:p>
      <w:pPr/>
      <w:r>
        <w:rPr>
          <w:lang w:val="hi_IN" w:bidi="hi_IN"/>
        </w:rPr>
      </w:r>
      <w:r>
        <w:rPr>
          <w:vertAlign w:val="superscript"/>
          <w:lang w:val="hi_IN" w:bidi="hi_IN"/>
        </w:rPr>
        <w:t>1</w:t>
      </w:r>
      <w:r>
        <w:rPr>
          <w:lang w:val="hi_IN" w:bidi="hi_IN"/>
        </w:rPr>
        <w:t xml:space="preserve"> “सुनो, मेरे नेत्र यह सब देख चुके हैं, मेरे कानों ने, यह सब सुन लिया है तथा मैंने इसे समझ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कुछ तुम्हें मालूम है, वह सब मुझे मालूम है; मैं तुमसे किसी भी रीति से कम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मैं इसका उल्लेख सर्वशक्तिमान से अवश्य करूंगा, मेरी अभिलाषा है कि इस विषय में परमेश्वर से वाद-विवाद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तो झूठी बात का चित्रण कर रहे हो; तुम सभी अयोग्य वैद्य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उत्तम तो यह होता कि तुम चुप रहते! इसी में सिद्ध हो जाती तुम्हारी बुद्धिमानी.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कृपा कर मेरे विवाद पर ध्यान दो; तथा मेरे होंठों की बहस की बातों पर ध्यान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 वह बात करोगे, जो परमेश्वर की दृष्टि में अन्यायपूर्ण है? अथवा वह कहोगे, जो उनकी दृष्टि में छलपूर्ण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तुम परमेश्वर के लिए पक्षपात करोगे? क्या तुम परमेश्वर से वाद-विवाद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जब तुम्हारी परख की जाएगी, तो यह तुम्हारे हित में होगा? अथवा तुम मनुष्यों के समान परमेश्वर से छल करने का यत्न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तुम गुप्‍त में पक्षपात करोगे, तुम्हें उनकी ओर से फटकार ही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परमेश्वर का माहात्म्य तुम्हें भयभीत न कर देगा? क्या उनका आतंक तुम्हें भयभीत 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तुम्हारी उक्तियां राख के नीतिवचन के समान हैं; तुम्हारी प्रतिरक्षा मिट्टी समान रह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सामने चुप रहो, कि मैं अपने विचार प्रस्तुत कर सकूं; तब चाहे कैसी भी समस्या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भला मैं स्वयं को जोखिम में क्यों डालूं तथा अपने प्राण हथेली पर लेकर घुमूं?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चाहे परमेश्वर मेरा घात भी करें, फिर भी उनमें मेरी आशा बनी रहेगी; परमेश्वर के सामने मैं अपना पक्ष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मेरी छुटकारे का कारण होगा, क्योंकि कोई बुरा व्यक्ति उनकी उपस्थिति में प्रवेश करना 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बड़ी सावधानीपूर्वक मेरा वक्तव्य सुन लो; तथा मेरी घोषणा को मन में बसा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सुन लो, प्रस्तुति के लिए मेरा पक्ष तैयार है, मुझे निश्चय है मुझे न्याय प्राप्‍त होकर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कौन करेगा मुझसे वाद-विवाद? यदि कोई मुझे दोषी प्रमाणित कर दे, मैं चुप होकर प्राण त्याग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मेरी दो याचनाएं पूर्ण कर दीजिए, तब मैं आपसे छिपने का प्रयास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पर से अपना कठोर हाथ दूर कर लीजिए, तथा अपने आतंक मुझसे दूर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मुझे बुला लीजिए कि मैं प्रश्नों के उत्तर दे सकूं, अथवा मुझे बोलने दीजिए, और इन पर अपनी प्रतिक्रिया व्यक्त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कितने हैं मेरे पाप एवं अपराध? प्रकट कर दीजिए, मेरा अपराध एवं मेरा पाप.</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 मुझसे अपना मुख क्यों छिपा रहे हैं? आपने मुझे अपना शत्रु क्यों मान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आप एक वायु प्रवाह में उड़ती हुई पत्ती को यातना देंगे? क्या आप सूखी भूसी का पीछा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आपने मेरे विरुद्ध कड़वे आरोपों की सूची बनाई है तथा आपने मेरी युवावस्था के पापों को मुझ पर लाद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आपने मेरे पांवों में बेड़ियां डाल दी है; आप मेरे मार्गों पर दृष्टि रखते हैं. इसके लिए आपने मेरे पांवों के तलवों को चिन्हित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मनुष्य किसी सड़ी-गली वस्तु के समान नष्ट होता जाता है, उस वस्त्र के समान, जिसे कीड़े खा चुके हों.</w:t>
      </w:r>
      <w:r>
        <w:rPr>
          <w:lang w:val="hi_IN" w:bidi="hi_IN"/>
        </w:rPr>
      </w:r>
      <w:r>
        <w:rPr>
          <w:lang w:val="hi_IN" w:bidi="hi_IN"/>
        </w:rPr>
      </w:r>
    </w:p>
    <w:p>
      <w:pPr/>
      <w:r>
        <w:rPr>
          <w:lang w:val="hi_IN" w:bidi="hi_IN"/>
        </w:rPr>
      </w:r>
    </w:p>
    <w:p>
      <w:pPr>
        <w:pStyle w:val="Heading2"/>
      </w:pPr>
      <w:r>
        <w:rPr>
          <w:lang w:val="hi_IN" w:bidi="hi_IN"/>
        </w:rPr>
        <w:t>Job 14:1</w:t>
      </w:r>
      <w:r>
        <w:rPr>
          <w:lang w:val="hi_IN" w:bidi="hi_IN"/>
        </w:rPr>
      </w:r>
    </w:p>
    <w:p>
      <w:pPr/>
      <w:r>
        <w:rPr>
          <w:lang w:val="hi_IN" w:bidi="hi_IN"/>
        </w:rPr>
      </w:r>
      <w:r>
        <w:rPr>
          <w:vertAlign w:val="superscript"/>
          <w:lang w:val="hi_IN" w:bidi="hi_IN"/>
        </w:rPr>
        <w:t>1</w:t>
      </w:r>
      <w:r>
        <w:rPr>
          <w:lang w:val="hi_IN" w:bidi="hi_IN"/>
        </w:rPr>
        <w:t xml:space="preserve"> “स्त्री से जन्मे मनुष्य का जीवन, अल्पकालिक एवं दुःख भरा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पुष्प समान, जो खिलता है तथा मुरझा जाता है; वह तो छाया-समान द्रुत गति से विलीन हो जाता तथा अस्तित्वहीन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इस प्रकार का प्राणी इस योग्य है कि आप उस पर दृष्टि बनाए रखें तथा उसका न्याय करने के लिए उसे अपनी उपस्थिति में आने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अशुद्ध में से किसी शुद्ध वस्तु की सृष्टि कौन कर सकता है? कोई भी इस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कि मनुष्य का जीवन सीमित है; उसके जीवन के माह आपने नियत कर रखे हैं. साथ आपने उसकी सीमाएं निर्धारित कर दी हैं, कि वह इनके पार न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तक वह वैतनिक मज़दूर समान अपना समय पूर्ण करता है उस पर से अपनी दृष्टि हटा लीजिए, कि उसे विश्राम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“वृक्ष के लिए तो सदैव आशा बनी रहती है: जब उसे काटा जाता है, उसके तने से अंकुर निकल आते हैं. उसकी डालियां विकसित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भूमि के भीतर इसकी मूल जीर्ण होती जाती है तथा भूमि में इसका ठूंठ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जल की गंध प्राप्‍त होते ही यह खिलने लगता है तथा पौधे के समान यह अपनी शाखाएं फैलाने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मनुष्य है कि, मृत्यु होने पर वह पड़ा रह जाता है; उसका श्वास समाप्‍त हुआ, कि वह अस्तित्वहीन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सागर का जल सूखते रहता है तथा नदी धूप से सूख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प्रकार मनुष्य, मृत्यु में पड़ा हुआ लेटा रह जाता है; आकाश के अस्तित्वहीन होने तक उसकी स्थिति यही रहेगी, उसे इस गहरी नींद से जगाया जाना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“उत्तम तो यही होता कि आप मुझे अधोलोक में छिपा देते, आप मुझे अपने कोप के ठंडा होने तक छिपाए रहते! आप एक अवधि निश्चित करके इसके पूर्ण हो जाने पर मेरा स्मरण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मनुष्य के लिए यह संभव है कि उसकी मृत्यु के बाद वह जीवित हो जाए? अपने जीवन के समस्त श्रमपूर्ण वर्षों में मैं यही प्रतीक्षा करता रह जाऊंगा. कब होगा वह नवोदय?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 आह्वान करो, तो मैं उत्तर दूंगा; आप अपने उस बनाए गये प्राणी की लालसा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आप मेरे पैरों का लेख रखेंगे किंतु मेरे पापों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अपराध को एक थैली में मोहरबन्द कर दिया जाएगा; आप मेरे पापों को ढांप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पर्वत नष्ट होते-होते वह चूर-चूर हो जाता है, चट्टान अपने स्थान से हट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जल में भी पत्थरों को काटने की क्षमता होती है, तीव्र जल प्रवाह पृथ्वी की धूल साथ ले जाते हैं, आप भी मनुष्य की आशा के साथ यही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ही बार आप उसे ऐसा हराते हैं, कि वह मिट जाता है; आप उसका स्वरूप परिवर्तित कर देते हैं और उसे निकाल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उसकी संतान सम्मानित होती है, उसे तो इसका ज्ञान नहीं होता; अथवा जब वे अपमानित किए जाते हैं, वे इससे अनजान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तक वह देह में होता है, पीड़ा का अनुभव करता है, इसी स्थिति में उसे वेदना का अनुभव होता है.”</w:t>
      </w:r>
      <w:r>
        <w:rPr>
          <w:lang w:val="hi_IN" w:bidi="hi_IN"/>
        </w:rPr>
      </w:r>
      <w:r>
        <w:rPr>
          <w:lang w:val="hi_IN" w:bidi="hi_IN"/>
        </w:rPr>
      </w:r>
    </w:p>
    <w:p>
      <w:pPr/>
      <w:r>
        <w:rPr>
          <w:lang w:val="hi_IN" w:bidi="hi_IN"/>
        </w:rPr>
      </w:r>
    </w:p>
    <w:p>
      <w:pPr>
        <w:pStyle w:val="Heading2"/>
      </w:pPr>
      <w:r>
        <w:rPr>
          <w:lang w:val="hi_IN" w:bidi="hi_IN"/>
        </w:rPr>
        <w:t>Job 15:1</w:t>
      </w:r>
      <w:r>
        <w:rPr>
          <w:lang w:val="hi_IN" w:bidi="hi_IN"/>
        </w:rPr>
      </w:r>
    </w:p>
    <w:p>
      <w:pPr/>
      <w:r>
        <w:rPr>
          <w:lang w:val="hi_IN" w:bidi="hi_IN"/>
        </w:rPr>
      </w:r>
      <w:r>
        <w:rPr>
          <w:vertAlign w:val="superscript"/>
          <w:lang w:val="hi_IN" w:bidi="hi_IN"/>
        </w:rPr>
        <w:t>1</w:t>
      </w:r>
      <w:r>
        <w:rPr>
          <w:lang w:val="hi_IN" w:bidi="hi_IN"/>
        </w:rPr>
        <w:t xml:space="preserve"> इसके बाद तेमानी एलिफाज़ के उद्गार 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किसी बुद्धिमान के उद्गार खोखले विचार हो सकते हैं तथा क्या वह पूर्वी पवन से अपना पेट भर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वह निरर्थक सत्यों के आधार पर विचार कर सकता है? वह उन शब्दों का प्रयोग कर सकता है? जिनका कोई लाभ नहीं बनता?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तो परमेश्वर के सम्मान को ही त्याग दिया है, तथा तुमने परमेश्वर की श्रद्धा में विघ्न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पाप ही तुम्हारे शब्दों की प्रेरणा है, तथा तुमने धूर्तों के शब्दों का प्रयोग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तो तुम्हारा मुंह ही है, जो तुझे दोषी ठहरा रहा है, मैं नहीं; तुम्हारे ही शब्द तुम पर आरोप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समस्त मानव जाति में तुम सर्वप्रथम जन्मे हो? अथवा क्या पर्वतों के अस्तित्व में आने के पूर्व तुम्हारा पालन पोषण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तुम्हें परमेश्वर की गुप्‍त अभिलाषा सुनाई दे रही है? क्या तुम ज्ञान को स्वयं तक सीमित रखे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 ऐसा क्या मालूम है, जो हमें मालूम नहीं है? तुमने वह क्या समझ लिया है, जो हम समझ न पाए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मध्य सफेद बाल के वृद्ध विद्यमान हैं, ये तुम्हारे पिता से अधिक आयु के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परमेश्वर से मिली सांत्वना तुम्हारी दृष्टि में पर्याप्‍त है, वे शब्द भी जो तुमसे सौम्यतापूर्वक से कहे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तुम्हारा हृदय उदासीन हो गया है? क्यों तुम्हारे नेत्र क्रोध में चमक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 तुम्हारा हृदय परमेश्वर के विरुद्ध हो गया है, तथा तुम अब ऐसे शब्द व्यर्थ रूप से उच्चार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“मनुष्य है ही क्या, जो उसे शुद्ध रखा जाए अथवा वह, जो स्त्री से पैदा हुआ,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ध्यान दो, यदि परमेश्वर अपने पवित्र लोगों पर भी विश्वास नहीं करते, तथा स्वर्ग उनकी दृष्टि में शुद्ध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मनुष्य कितना निकृष्ट होगा, जो घृणित तथा भ्रष्‍ट है, जो पाप को जल समान पिया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मैं तुम्हें समझाऊंगा मेरी सुनो जो कुछ मैंने देखा है; मैं उसी की 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कुछ बुद्धिमानों ने बताया है, जिसे उन्होंने अपने पूर्वजों से भी गुप्‍त नहीं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(जिन्हें मात्र यह देश प्रदान किया गया था तथा उनके मध्य कोई भी विदेशी 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दुर्वृत्त अपने समस्त जीवनकाल में पीड़ा से तड़पता रहता है. तथा बलात्कारी के लिए समस्त वर्ष सीमित रख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कानों में आतंक संबंधी ध्वनियां गूंजती रहती हैं; जबकि शान्तिकाल में विनाश उस पर टूट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यह विश्वास नहीं है कि उसका अंधकार से निकास संभव है; कि उसकी नियति तलवार संहार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भोजन की खोज में इधर-उधर भटकता रहता है, यह मालूम करते हुए, ‘कहीं कुछ खाने योग्य वस्तु है?’ उसे यह मालूम है कि अंधकार का दिवस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वेदना तथा चिंता ने उसे भयभीत कर रखा है; एक आक्रामक राजा समान उन्होंने उसे वश में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उसने परमेश्वर की ओर हाथ बढ़ाने का ढाढस किया है तथा वह सर्वशक्तिमान के सामने अहंकार का प्रयास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परमेश्वर की ओर सीधे दौड़ पड़ा है, उसने मजबूत ढाल ले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उसने अपना चेहरा अपनी वसा में छिपा लिया है तथा अपनी जांघ चर्बी से भरपूर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तो उजाड़ नगरों में निवास करता रहा है, ऐसे घरों में जहां कोई भी रहना नहीं चाहता था, जिनकी नियति ही है खंडहर हो जाने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 तो वह धनी हो जाएगा, न ही उसकी संपत्ति दीर्घ काल तक उसके अधिकार में रहेगी, उसकी उपज बढ़ेगी नहीं.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अंधकार से मुक्ति प्राप्‍त न होगी; ज्वाला उसके अंकुरों को झुलसा देगी, तथा परमेश्वर के श्वास से वह दूर उड़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उत्तम हो कि वह व्यर्थ बातों पर आश्रित न रहे, वह स्वयं को छल में न रखे, क्योंकि उसका प्रतिफल धोखा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समय के पूर्व ही उसे इसका प्रतिफल प्राप्‍त हो जाएगा, उसकी शाखाएं हरी नहीं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उसका विनाश वैसा ही होगा, जैसा कच्चे द्राक्षों की लता कुचल दी जाती है, जैसे जैतून वृक्ष से पुष्पों का झड़ना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दुर्वृत्तों की सभा खाली होती है, भ्रष्‍ट लोगों के तंबू को अग्नि चट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उनके विचारों में विपत्ति गर्भधारण करती है तथा वे पाप को जन्म देते हैं; उनका अंतःकरण छल की योजना गढ़ता रहता है.”</w:t>
      </w:r>
      <w:r>
        <w:rPr>
          <w:lang w:val="hi_IN" w:bidi="hi_IN"/>
        </w:rPr>
      </w:r>
      <w:r>
        <w:rPr>
          <w:lang w:val="hi_IN" w:bidi="hi_IN"/>
        </w:rPr>
      </w:r>
    </w:p>
    <w:p>
      <w:pPr/>
      <w:r>
        <w:rPr>
          <w:lang w:val="hi_IN" w:bidi="hi_IN"/>
        </w:rPr>
      </w:r>
    </w:p>
    <w:p>
      <w:pPr>
        <w:pStyle w:val="Heading2"/>
      </w:pPr>
      <w:r>
        <w:rPr>
          <w:lang w:val="hi_IN" w:bidi="hi_IN"/>
        </w:rPr>
        <w:t>Job 16:1</w:t>
      </w:r>
      <w:r>
        <w:rPr>
          <w:lang w:val="hi_IN" w:bidi="hi_IN"/>
        </w:rPr>
      </w:r>
    </w:p>
    <w:p>
      <w:pPr/>
      <w:r>
        <w:rPr>
          <w:lang w:val="hi_IN" w:bidi="hi_IN"/>
        </w:rPr>
      </w:r>
      <w:r>
        <w:rPr>
          <w:vertAlign w:val="superscript"/>
          <w:lang w:val="hi_IN" w:bidi="hi_IN"/>
        </w:rPr>
        <w:t>1</w:t>
      </w:r>
      <w:r>
        <w:rPr>
          <w:lang w:val="hi_IN" w:bidi="hi_IN"/>
        </w:rPr>
        <w:t xml:space="preserve"> अय्योब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ऐसे अनेक विचार सुन चुका हूं; तुम तीनों ही निकम्मे दिलासा देनेवाले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इन खोखले उद्गारों का कोई अंत नहीं है? अथवा किस पीड़ा ने तुमसे ये उत्तर दिलवाए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शैली में मैं भी वार्तालाप कर सकता हूं, यदि मैं आज तुम्हारी स्थिति में होता; मैं तो तुम्हारे सम्मान में काव्य रचना कर देता और अपना सिर भी हिलाता रहता.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अपने शब्दों के द्वारा तुममें साहस बढ़ा सकता हूं; तथा मेरे विचारों की सांत्वना तुम्हारी वेदना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मैं कुछ कह भी दूं, तब भी मेरी वेदना कम न होगी; यदि मैं चुप रहूं, इससे भी मुझे कोई लाभ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परमेश्वर ने मुझे थका दिया है; आपने मेरे मित्र-मण्डल को ही उजाड़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मुझे संकुचित कर दिया है, यह मेरा साक्षी हो गया है; मेरा दुबलापन मेरे विरुद्ध प्रमाणित हो रहा है, मेरा मुख मेरा विरोध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के कोप ने मुझे फाड़ रखा है जैसे किसी पशु को फाड़ा जाता है, वह मुझ पर दांत पीसते रहे; मेरे शत्रु मुझ पर कोप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मजाक करते हुए वे मेरे सामने अपना मुख खोलते हैं; घृणा के आवेग में उन्होंने मेरे कपोलों पर प्रहार भी किया है. वे सब मेरे विरोध में एकजुट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मुझे अधर्मियों के वश में कर दिया है तथा वह मुझे एक से दूसरे के हाथ में सौंपते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 निश्चिंत हो चुका था, किंतु परमेश्वर ने मुझे चूर-चूर कर दिया; उन्होंने मुझे गर्दन से पकड़कर इस रीति से झंझोड़ा, कि मैं चूर-चूर हो बिखर गया; उन्होंने तो मुझे निशाना भी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बाणों से मैं चारों ओर से घिर चुका हूं. बुरी तरह से उन्होंने मेरे गुर्दे काटकर घायल कर दिए हैं. उन्होंने मेरा पित्त भूमि पर बिखरा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बार-बार मुझ पर आक्रमण करते रहते हैं; वह एक योद्धा समान मुझ पर झपटते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तो अपनी देह पर टाट रखी है तथा अपना सिर धूल में ठूंस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रोते-रोते मेरा चेहरा लाल हो चुका है, मेरी पलकों पर विषाद छा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जबकि न तो मेरे हाथों ने कोई हिंसा की है और न मेरी प्रार्थना में कोई स्वार्थ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“पृथ्वी, मेरे रक्त पर आवरण न डालना; तथा मेरी दोहाई को विश्रान्ति न लेने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ध्यान दो, अब भी मेरा साक्षी स्वर्ग में है; मेरा गवाह सर्वोच्च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मित्र ही मेरे विरोधी हो गए हैं. मेरा आंसू बहाना तो परमेश्वर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उपयुक्त होता कि मनुष्य परमेश्वर से उसी स्तर पर आग्रह कर सकता, जिस प्रकार कोई व्यक्ति अपने पड़ोसी से.</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जब कुछ वर्ष बीत जायेंगे, तब मैं वहां पहुंच जाऊंगा, जहां से कोई लौटकर नहीं आता.</w:t>
      </w:r>
      <w:r>
        <w:rPr>
          <w:lang w:val="hi_IN" w:bidi="hi_IN"/>
        </w:rPr>
      </w:r>
      <w:r>
        <w:rPr>
          <w:lang w:val="hi_IN" w:bidi="hi_IN"/>
        </w:rPr>
      </w:r>
    </w:p>
    <w:p>
      <w:pPr/>
      <w:r>
        <w:rPr>
          <w:lang w:val="hi_IN" w:bidi="hi_IN"/>
        </w:rPr>
      </w:r>
    </w:p>
    <w:p>
      <w:pPr>
        <w:pStyle w:val="Heading2"/>
      </w:pPr>
      <w:r>
        <w:rPr>
          <w:lang w:val="hi_IN" w:bidi="hi_IN"/>
        </w:rPr>
        <w:t>Job 17:1</w:t>
      </w:r>
      <w:r>
        <w:rPr>
          <w:lang w:val="hi_IN" w:bidi="hi_IN"/>
        </w:rPr>
      </w:r>
    </w:p>
    <w:p>
      <w:pPr/>
      <w:r>
        <w:rPr>
          <w:lang w:val="hi_IN" w:bidi="hi_IN"/>
        </w:rPr>
      </w:r>
      <w:r>
        <w:rPr>
          <w:vertAlign w:val="superscript"/>
          <w:lang w:val="hi_IN" w:bidi="hi_IN"/>
        </w:rPr>
        <w:t>1</w:t>
      </w:r>
      <w:r>
        <w:rPr>
          <w:lang w:val="hi_IN" w:bidi="hi_IN"/>
        </w:rPr>
        <w:t xml:space="preserve"> मेरा मनोबल टूट चुका है, मेरे जीवन की ज्योति का अंत आ चुका है, कब्र को मेरी प्रतीक्षा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इसमें कोई संदेह नहीं, ठट्ठा करनेवाले मेरे साथ हो चुके हैं; मेरी दृष्टि उनके भड़काने वाले कार्यों पर टिकी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मुझे वह ज़मानत दे दीजिए, जो आपकी मांग है. कौन है वह, जो मेरा जामिन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आपने तो उनकी समझ को बाधित कर रखा है; इसलिए आप तो उन्हें जयवंत होने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लूट में अपने अंश के लिए अपने मित्रों की चुगली करता है, उसकी संतान की दृष्टि जाती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तो मुझे एक निंदनीय बना दिया है, मैं तो अब वह हो चुका हूं, जिस पर लोग थूकते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शोक से मेरी दृष्टि क्षीण हो चुकी है; मेरे समस्त अंग अब छाया-समान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सब देख सज्जन चुप रह जाएंगे; तथा निर्दोष मिलकर दुर्वृत्तों के विरुद्ध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भी खरा अपनी नीतियों पर अटल बना रहेगा, तथा वे, जो सत्यनिष्ठ हैं, बलवंत होते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आओ, तुम सभी आओ, एक बार फिर चेष्टा कर लो! तुम्हारे मध्य मुझे बुद्धिमान प्राप्‍त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दिनों का तो अंत हो चुका है, मेरी योजनाएं चूर-चूर हो चुकी हैं. यही स्थिति है मेरे हृदय की अभिलाषाओं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तो रात्रि को भी दिन में बदल देते हैं, वे कहते हैं, ‘प्रकाश निकट है,’ जबकि वे अंधकार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 घर के लिए अधोलोक की खोज करूं, मैं अंधकार में अपना बिछौना लगा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 उस कब्र को पुकारकर कहूं, ‘मेरे जनक तो तुम हो और कीड़ों से कि तुम मेरी माता या मेरी बहिन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मेरी आशा कहां है? किसे मेरी आशा का ध्यान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यह भी मेरे साथ अधोलोक में समा जाएगी? क्या हम सभी साथ साथ धूल में मिल जाएंगे?”</w:t>
      </w:r>
      <w:r>
        <w:rPr>
          <w:lang w:val="hi_IN" w:bidi="hi_IN"/>
        </w:rPr>
      </w:r>
      <w:r>
        <w:rPr>
          <w:lang w:val="hi_IN" w:bidi="hi_IN"/>
        </w:rPr>
      </w:r>
    </w:p>
    <w:p>
      <w:pPr/>
      <w:r>
        <w:rPr>
          <w:lang w:val="hi_IN" w:bidi="hi_IN"/>
        </w:rPr>
      </w:r>
    </w:p>
    <w:p>
      <w:pPr>
        <w:pStyle w:val="Heading2"/>
      </w:pPr>
      <w:r>
        <w:rPr>
          <w:lang w:val="hi_IN" w:bidi="hi_IN"/>
        </w:rPr>
        <w:t>Job 18:1</w:t>
      </w:r>
      <w:r>
        <w:rPr>
          <w:lang w:val="hi_IN" w:bidi="hi_IN"/>
        </w:rPr>
      </w:r>
    </w:p>
    <w:p>
      <w:pPr/>
      <w:r>
        <w:rPr>
          <w:lang w:val="hi_IN" w:bidi="hi_IN"/>
        </w:rPr>
      </w:r>
      <w:r>
        <w:rPr>
          <w:vertAlign w:val="superscript"/>
          <w:lang w:val="hi_IN" w:bidi="hi_IN"/>
        </w:rPr>
        <w:t>1</w:t>
      </w:r>
      <w:r>
        <w:rPr>
          <w:lang w:val="hi_IN" w:bidi="hi_IN"/>
        </w:rPr>
        <w:t xml:space="preserve"> इसके बाद शूही बिलदद ने अपनी प्रतिक्रिया व्यक्त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“कब तक तुम इसी प्रकार शब्दों में उलझे रहोगे? कुछ सार्थक विषय प्रस्तुत करो, कि कुछ परिणाम प्रकट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पशु क्यों समझा जा रहा है? क्या हम तुम्हारी दृष्टि में मूर्ख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 क्रोध में स्वयं को फाड़े जा रहे हो, क्या, तुम्हारे हित में तो पृथ्वी अब उजड़ हो जानी चाहिए? अथवा, क्या चट्टान को अपनी जगह से अलग किया जाये?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“सत्य तो यह है कि दुर्वृत्त का दीप वस्तुतः बुझ चुका है; उसके द्वारा प्रज्वलित अग्निशिखा में तो प्रकाश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तंबू अंधकार में है; उसके ऊपर का दीपक बुझ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द्रुत चाल को रोक दिया गया है; तथा उसकी अपनी युक्ति उसे ले डूबी,</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वह तो अपने जाल में जा फंसा है; उसने अपने ही फंदे में पैर डाल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एड़ी पर वह फंदा जा पड़ा तथा संपूर्ण उपकरण उसी पर आ 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भूमि के नीचे उसके लिए वह गांठ छिपाई गई थी; उसके रास्ते में एक फंदा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तो आतंक ने उसे चारों ओर से घेर रखा है तथा उसके पीछे पड़कर उसे सता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बल का ठट्ठा हुआ जा रहा है; विपत्ति उसके निकट ठहरी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खाल पर घोर व्याधि लगी हुई है; उसके अंगों को मृत्यु के पहलौठे ने खाना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ही तंबू की सुरक्षा में से उसे झपट लिया गया है अब वे उसे आतंक के राजा के सामने प्रदर्शित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उसके तंबू में विदेशी जा बसे हैं; उसके घर पर गंधक छिड़क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भूमि के भीतर उसकी जड़ें अब शुष्क हो चुकी हैं तथा ऊपर उनकी शाखाएं काटी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धरती के लोग उसको याद नहीं करेंगे; बस अब कोई भी उसको याद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तो प्रकाश में से अंधकार में धकेल दिया गया है तथा मनुष्यों के समाज से उसे खदेड़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मनुष्यों के मध्य उसका कोई वंशज नहीं रह गया है, जहां-जहां वह प्रवास करता है, वहां उसका कोई उत्तरजीवी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पश्चिमी क्षेत्रों में उसकी स्थिति पर लोग चकित होंगे तथा पूर्वी क्षेत्रों में भय ने लोगों को जकड़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निश्चयतः दुर्वृत्तों का निवास ऐसा ही होता है; उनका निवास, जिन्हें परमेश्वर का कोई ज्ञान नहीं है.”</w:t>
      </w:r>
      <w:r>
        <w:rPr>
          <w:lang w:val="hi_IN" w:bidi="hi_IN"/>
        </w:rPr>
      </w:r>
      <w:r>
        <w:rPr>
          <w:lang w:val="hi_IN" w:bidi="hi_IN"/>
        </w:rPr>
      </w:r>
    </w:p>
    <w:p>
      <w:pPr/>
      <w:r>
        <w:rPr>
          <w:lang w:val="hi_IN" w:bidi="hi_IN"/>
        </w:rPr>
      </w:r>
    </w:p>
    <w:p>
      <w:pPr>
        <w:pStyle w:val="Heading2"/>
      </w:pPr>
      <w:r>
        <w:rPr>
          <w:lang w:val="hi_IN" w:bidi="hi_IN"/>
        </w:rPr>
        <w:t>Job 19:1</w:t>
      </w:r>
      <w:r>
        <w:rPr>
          <w:lang w:val="hi_IN" w:bidi="hi_IN"/>
        </w:rPr>
      </w:r>
    </w:p>
    <w:p>
      <w:pPr/>
      <w:r>
        <w:rPr>
          <w:lang w:val="hi_IN" w:bidi="hi_IN"/>
        </w:rPr>
      </w:r>
      <w:r>
        <w:rPr>
          <w:vertAlign w:val="superscript"/>
          <w:lang w:val="hi_IN" w:bidi="hi_IN"/>
        </w:rPr>
        <w:t>1</w:t>
      </w:r>
      <w:r>
        <w:rPr>
          <w:lang w:val="hi_IN" w:bidi="hi_IN"/>
        </w:rPr>
        <w:t xml:space="preserve"> तब अय्योब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कब तक मुझे यातना देते रहोगे तथा अपने इन शब्दों से कुचलते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दसों अवसरों पर तुम मेरा अपमान करते रहे हो; मेरे साथ अन्याय करते हुए तुम्हें लज्जा तक न आई.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यदि वास्तव में मुझसे कोई त्रुटि हुई है, तो यह त्रुटि मेरे लिए चिंता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वास्तव में स्वयं को मुझसे उच्चतर प्रदर्शित करोगे तथा मुझ पर मेरी स्थिति को निंदनीय प्रमाणित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 यह समझ लूंगा, कि मेरी यह स्थिति परमेश्वर की ओर से है तथा उन्हीं ने मुझे इस जाल में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 चिल्ला रहा हूं, ‘अन्याय!’ किंतु मुझे कोई उत्तर नहीं मिल रहा; मैं सहायता के लिए पुकार रहा हूं, किंतु न्याय कहीं से मिल नहीं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ने ही जब मेरे मार्ग रोक दिया है, मैं आगे कैसे बढ़ूं? उन्होंने तो मेरे मार्ग अंधकार कर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सम्मान मुझसे छीन लिया गया है, तथा जो मुकुट मेरे सिर पर था, वह भी उतार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मुझे चारों ओर से तोड़ने में शामिल हैं, कि मैं नष्ट हो जाऊं; उन्होंने मेरी आशा को उखाड़ दिया है, जैसे किसी वृक्ष से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कोप भी उन्होंने मुझ पर उंडेल दिया है; क्योंकि उन्होंने तो मुझे अपना शत्रु मान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सेना एकत्र हो रही है; उन्होंने मेरे विरुद्ध ढलान तैयार की है तथा मेरे तंबू के आस-पास घेराबंदी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तो मेरे भाइयों को मुझसे दूर कर दिया है; मेरे परिचित मुझसे पूर्णतः अनजान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संबंधियों ने तो मेरा त्याग कर दिया है; मेरे परम मित्रों ने मुझे याद करना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जो मेरी गृहस्थी के अंग हैं तथा जो मेरी परिचारिकाएं हैं; वे सब मुझे परदेशी समझने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अपने सेवक को अपने निकट बुलाता हूं, किंतु वह उत्तर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पत्नी के लिए अब मेरा श्वास घृणास्पद हो गया है; अपने भाइयों के लिए मैं घिनौना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तक कि छोटे-छोटे बालक मुझे तुच्छ समझने लगे हैं; जैसे ही मैं उठता हूं, वे मेरी 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सभी सहयोगी मेरे विद्वेषी हो गए हैं; मुझे जिन-जिन से प्रेम था, वे अब मेरे विरुद्ध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तो मैं मात्र चमड़ी तथा हड्डियों का रह गया हूं; मैं जो हूं, मृत्यु से बाल-बाल बच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मित्रों, मुझ पर कृपा करो, क्योंकि मुझ पर तो परमेश्वर का प्रहार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परमेश्वर के समान तुम मुझे क्यों सता रहे हो? क्या मेरी देह को यातना देकर तुम्हें संतोष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“कैसा होता यदि मेरे इन विचारों को लिखा जाता, इन्हें पुस्तक का रूप दिया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सीसे के पटल पर लौह लेखनी से उन्हें चट्टान पर स्थायी रूप से खोद दिया जाता!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परंतु मुझे यह मालूम है कि मेरा छुड़ाने वाला जीवित हैं, तथा अंततः वह पृथ्वी पर खड़ा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 देह के नष्ट हो जाने के बाद भी, मैं अपनी देह में ही परमेश्वर का दर्शन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जिन्हें मैं अपनी ही आंखों से देखूंगा, उन्हें अन्य किसी के नहीं, बल्कि मेरे ही नेत्र देखेंगे. मेरा मन अंदर ही अंदर उतावला हुआ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यदि तुम यह विचार करने लगो, ‘हम उसे कैसे सता सकेंगे?’ अथवा, ‘उस पर हम कौन सा आरोप लगा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उपयुक्त यह होगा कि तुम अपने ऊपर तलवार के प्रहार का ध्यान रखो; क्योंकि क्रोध का दंड तलवार से होता है, तब तुम्हें यह बोध होना अनिवार्य है, कि एक न्याय का समय है.”</w:t>
      </w:r>
      <w:r>
        <w:rPr>
          <w:lang w:val="hi_IN" w:bidi="hi_IN"/>
        </w:rPr>
      </w:r>
      <w:r>
        <w:rPr>
          <w:lang w:val="hi_IN" w:bidi="hi_IN"/>
        </w:rPr>
      </w:r>
    </w:p>
    <w:p>
      <w:pPr/>
      <w:r>
        <w:rPr>
          <w:lang w:val="hi_IN" w:bidi="hi_IN"/>
        </w:rPr>
      </w:r>
    </w:p>
    <w:p>
      <w:pPr>
        <w:pStyle w:val="Heading2"/>
      </w:pPr>
      <w:r>
        <w:rPr>
          <w:lang w:val="hi_IN" w:bidi="hi_IN"/>
        </w:rPr>
        <w:t>Job 20:1</w:t>
      </w:r>
      <w:r>
        <w:rPr>
          <w:lang w:val="hi_IN" w:bidi="hi_IN"/>
        </w:rPr>
      </w:r>
    </w:p>
    <w:p>
      <w:pPr/>
      <w:r>
        <w:rPr>
          <w:lang w:val="hi_IN" w:bidi="hi_IN"/>
        </w:rPr>
      </w:r>
      <w:r>
        <w:rPr>
          <w:vertAlign w:val="superscript"/>
          <w:lang w:val="hi_IN" w:bidi="hi_IN"/>
        </w:rPr>
        <w:t>1</w:t>
      </w:r>
      <w:r>
        <w:rPr>
          <w:lang w:val="hi_IN" w:bidi="hi_IN"/>
        </w:rPr>
        <w:t xml:space="preserve"> तब नआमथवासी ज़ोफर ने कहना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विचारों ने मुझे प्रत्युत्तर के लिए प्रेरित किया क्योंकि मेरा अंतर्मन उत्तेजित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उस झिड़की की ओर ध्यान दिया, जो मेरा अपमान कर रही थी इसका भाव समझकर ही मैंने प्रत्युत्तर का निश्चय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आरंभ से तुम्हें इसकी वास्तविकता मालूम थी, उस अवसर से जब पृथ्वी पर मनुष्य की सृष्टि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अल्पकालिक ही होता है, दुर्वृत्त का उल्लास तथा क्षणिक होता है पापिष्ठ का आनंद.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भले ही उसका नाम आकाश तुल्य ऊंचा हो तथा उसका सिर मेघों तक जा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कूड़े समान पूर्णतः मिट जाता है; जिन्होंने उसे देखा था, वे पूछते रह जाएंगे, ‘कहां है वह?’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तो स्वप्न समान टूट जाता है, तब उसे खोजने पर भी पाया नहीं जा सकता, रात्रि के दर्शन समान उसकी स्मृति मिट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जिन नेत्रों ने उसे देखा था, उनके लिए अब वह अदृश्य है; न ही वह स्थान, जिसके सामने वह बना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पुत्रों की कृपा दीनों पर बनी रहती है तथा वह अपने हाथों से अपनी संपत्ति लौटाता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हड्डियां उसके यौवन से भरी हैं किंतु यह शौर्य उसी के साथ धूल में जा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“यद्यपि उसके मुख को अनिष्ट का स्वाद लग चुका है और वह इसे अपनी जीभ के नीचे छिपाए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वह इसकी आकांक्षा करता रहता है, वह अपने मुख में इसे छिपाए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भी उसका भोजन उसके पेट में उथल-पुथल करता है; वह वहां नाग के विष में परिणत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तो धन-संपत्ति निगल रखी है, किंतु उसे उगलना ही होगा; परमेश्वर ही उन्हें उसके पेट से बाहर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तो नागों के विष को चूस लेता है; सर्प की जीभ उसका संहार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नदियों की ओर दृष्टि नहीं कर पाएगा, उन नदियों की ओर, जिनमें दूध एवं दही बह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अपनी उपलब्धियों को लौटाने लगा है, इसका उपभोग करना उसके लिए संभव नहीं है; व्यापार में मिले लाभ का वह आनंद न 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उसने कंगालों पर अत्याचार किए हैं तथा उनका त्याग कर दिया है; उसने वह घर हड़प लिया है, जिसका निर्माण उसने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कि उसका मन विचलित था; वह अपनी अभिलाषित वस्तुओं को अपने अधिकार में न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खाने के लिये कुछ भी शेष न रह गया; तब अब उसकी समृद्धि अल्पकालीन ही रह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वह परिपूर्णता की स्थिति में होगा तब भी वह संतुष्ट न रह सकेगा; हर एक व्यक्ति, जो इस समय यातना की स्थिति में होगा, उसके विरुद्ध उठ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वह पेट भरके खा चुका होगा, परमेश्वर अपने प्रचंड कोप को उस पर उंडेल देंगे, तभी यह कोप की वृष्टि उस पर बरस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संभव है कि वह लौह शस्त्र के प्रहार से बच निकले किंतु कांस्यबाण तो उसे बेध 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बाण उसकी देह में से खींचा जाएगा, और यह उसकी पीठ की ओर से बाहर आएगा, उसकी चमकदार नोक उसके पित्त से सनी हुई है. वह आतंक से भयभीत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घोर अंधकार उसकी संपत्ति की प्रतीक्षा में है. अग्नि ही उसे चट कर जाएगी. यह अग्नि उसके तंबू के बचे हुओं को भस्म कर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स्वर्ग ही उसके पाप को उजागर करेगा; पृथ्वी भी उसके विरुद्ध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उसके वंश का विस्तार समाप्‍त हो जाएगा, परमेश्वर के कोप-दिवस पर उसकी संपत्ति नाश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होगा परमेश्वर द्वारा नियत दुर्वृत्त का भाग, हां, वह उत्तराधिकार, जो उसे याहवेह द्वारा दिया गया है.”</w:t>
      </w:r>
      <w:r>
        <w:rPr>
          <w:lang w:val="hi_IN" w:bidi="hi_IN"/>
        </w:rPr>
      </w:r>
      <w:r>
        <w:rPr>
          <w:lang w:val="hi_IN" w:bidi="hi_IN"/>
        </w:rPr>
      </w:r>
    </w:p>
    <w:p>
      <w:pPr/>
      <w:r>
        <w:rPr>
          <w:lang w:val="hi_IN" w:bidi="hi_IN"/>
        </w:rPr>
      </w:r>
    </w:p>
    <w:p>
      <w:pPr>
        <w:pStyle w:val="Heading2"/>
      </w:pPr>
      <w:r>
        <w:rPr>
          <w:lang w:val="hi_IN" w:bidi="hi_IN"/>
        </w:rPr>
        <w:t>Job 21:1</w:t>
      </w:r>
      <w:r>
        <w:rPr>
          <w:lang w:val="hi_IN" w:bidi="hi_IN"/>
        </w:rPr>
      </w:r>
    </w:p>
    <w:p>
      <w:pPr/>
      <w:r>
        <w:rPr>
          <w:lang w:val="hi_IN" w:bidi="hi_IN"/>
        </w:rPr>
      </w:r>
      <w:r>
        <w:rPr>
          <w:vertAlign w:val="superscript"/>
          <w:lang w:val="hi_IN" w:bidi="hi_IN"/>
        </w:rPr>
        <w:t>1</w:t>
      </w:r>
      <w:r>
        <w:rPr>
          <w:lang w:val="hi_IN" w:bidi="hi_IN"/>
        </w:rPr>
        <w:t xml:space="preserve"> तब अय्योब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ध्यान से मेरी बात सुन लो और इससे तुम्हें सांत्वना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उद्गार पूर्ण होने तक धैर्य रखना, बाद में तुम मेरा उपहास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स्थिति यह है कि मेरी शिकायत किसी मनुष्य से नहीं है, तब क्या मेरी अधीरता असंगत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स्थिति पर ध्यान दो तथा इस पर चकित भी हो जाओ; आश्चर्यचकित होकर अपने मुख पर हाथ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स्मृति मुझे डरा देती है; तथा मेरी देह आतंक में समा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दुर्वृत्त दीर्घायु प्राप्‍त करते जाते हैं? वे उन्‍नति करते जाते एवं सशक्त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इतना ही नहीं उनके तो वंश भी, उनके जीवनकाल में समृद्ध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घरों पर आतंक नहीं होता; उन पर परमेश्वर का दंड भी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सांड़ बिना किसी बाधा के गाभिन करता है; उसकी गाय बच्‍चे को जन्म देती है, तथा कभी उसका गर्भपात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बालक संख्या में झुंड समान होते हैं; तथा खेलते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खंजरी एवं किन्‍नोर की संगत पर गायन करते हैं; बांसुरी का स्वर उन्हें आनंदित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जीवन के दिन तो समृद्धि में ही पूर्ण होते हैं, तब वे एकाएक अधोलोक में प्रवेश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तो परमेश्वर को आदेश दे बैठते हैं, ‘दूर हो जाइए मुझसे!’ कोई रुचि नहीं है हमें आपकी नीतियों 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कौन है यह सर्वशक्तिमान, कि हम उनकी सेवा करें? क्या मिलेगा, हमें यदि हम उनसे आग्रह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 देख लो, उनकी समृद्धि उनके हाथ में नहीं है, दुर्वृत्तों की परामर्श मुझे स्वीकार्य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कभी ऐसा हुआ है कि दुष्टों का दीपक बुझा हो? अथवा उन पर विपत्ति का पर्वत टूट पड़ा हो, क्या कभी परमेश्वर ने अपने कोप में उन पर नाश प्रभावी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दुर्वृत्त वायु प्रवाह में भूसी-समान हैं, उस भूसी-समान जो तूफान में विलीन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दावा करते हो, ‘परमेश्वर किसी भी व्यक्ति के पाप को उसकी संतान के लिए जमा कर रखते हैं.’ तो उपयुक्त हैं कि वह इसका दंड प्रभावी कर दें, कि उसे स्थिति बोध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उत्तम होगा कि वह स्वयं अपने नाश को देख ले; वह स्वयं सर्वशक्तिमान के कोप का पान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जब उसकी आयु के वर्ष समाप्‍त कर दिए गए हैं तो वह अपनी गृहस्थी की चिंता कैसे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यह संभव है कि कोई परमेश्वर को ज्ञान दे, वह, जो परलोक के प्राणियों का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पूर्णतः सशक्त व्यक्ति का भी देहावसान हो जाता है, उसका, जो निश्चिंत एवं संतुष्ट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जिसकी देह पर चर्बी थी तथा हड्डियों में मज्जा भी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जबकि अन्य व्यक्ति की मृत्यु कड़वाहट में होती है, जिसने जीवन में कुछ भी सुख प्राप्‍त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दोनों धूल में जा मिलते हैं, और कीड़े उन्हें ढांक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समझ लो, मैं तुम्हारे विचारों से अवगत हूं, उन योजनाओं से भी, जिनके द्वारा तुम मुझे छलते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तुम्हारे मन में प्रश्न उठ रहा है, ‘कहां है उस कुलीन व्यक्ति का घर, कहां है वह तंबू, जहां दुर्वृत्त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तुमने कभी अनुभवी यात्रियों से प्रश्न किया है? क्या उनके साक्ष्य से तुम परिचित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दुर्वृत्त तो प्रलय के लिए हैं, वे कोप-दिवस पर बंदी बना लिए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कौन उसे उसके कृत्यों का स्मरण दिलाएगा? कौन उसे उसके कृत्यों का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उसकी मृत्यु पर उसे दफन किया जाएगा, लोग उसकी कब्र पर पहरेदार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घाटी की मिट्टी उसे मीठी लगती है; सभी उसका अनुगमन करेंगे, जबकि असंख्य तो वे हैं, जो उसकी यात्रा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निरर्थक वचन मुझे सांत्वना कैसे देंगे? क्योंकि तुम्हारे प्रत्युत्तर झूठी बातों से भरे हैं!”</w:t>
      </w:r>
      <w:r>
        <w:rPr>
          <w:lang w:val="hi_IN" w:bidi="hi_IN"/>
        </w:rPr>
      </w:r>
      <w:r>
        <w:rPr>
          <w:lang w:val="hi_IN" w:bidi="hi_IN"/>
        </w:rPr>
      </w:r>
    </w:p>
    <w:p>
      <w:pPr/>
      <w:r>
        <w:rPr>
          <w:lang w:val="hi_IN" w:bidi="hi_IN"/>
        </w:rPr>
      </w:r>
    </w:p>
    <w:p>
      <w:pPr>
        <w:pStyle w:val="Heading2"/>
      </w:pPr>
      <w:r>
        <w:rPr>
          <w:lang w:val="hi_IN" w:bidi="hi_IN"/>
        </w:rPr>
        <w:t>Job 22:1</w:t>
      </w:r>
      <w:r>
        <w:rPr>
          <w:lang w:val="hi_IN" w:bidi="hi_IN"/>
        </w:rPr>
      </w:r>
    </w:p>
    <w:p>
      <w:pPr/>
      <w:r>
        <w:rPr>
          <w:lang w:val="hi_IN" w:bidi="hi_IN"/>
        </w:rPr>
      </w:r>
      <w:r>
        <w:rPr>
          <w:vertAlign w:val="superscript"/>
          <w:lang w:val="hi_IN" w:bidi="hi_IN"/>
        </w:rPr>
        <w:t>1</w:t>
      </w:r>
      <w:r>
        <w:rPr>
          <w:lang w:val="hi_IN" w:bidi="hi_IN"/>
        </w:rPr>
        <w:t xml:space="preserve"> तब तेमानवासी एलिफाज़ ने प्रत्युत्तर में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कोई बलवान पुरुष परमेश्वर के लिए उपयोगी हो सकता है? अथवा क्या कोई बुद्धिमान स्वयं का कल्याण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तुम्हारी खराई सर्वशक्तिमान के लिए आनंद है? अथवा क्या तुम्हारा त्रुटिहीन चालचलन लाभकारी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तुम्हारे द्वारा दिया गया सम्मान तुम्हें उनके सामने स्वीकार्य बना देता है, कि वह तुम्हारे विरुद्ध न्याय करने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तुम्हारी बुराई बहुत नहीं कही जा सकती? क्या तुम्हारे पाप का अंत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तुमने अकारण अपने भाइयों का बंधक रख लिया है, तथा मनुष्यों को विवस्त्र कर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थके मांदे से तुमने पेय जल के लिए तक न पूछा, भूखे से तुमने भोजन छिपा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पृथ्वी पर बलवानों का अधिकार है, इसके निवासी सम्मान्य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तुमने विधवाओं को निराश लौटा दिया है पितृहीनों का बल कुचल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कारण है कि तुम्हारे चारों ओर फंदे फैले हैं, आतंक ने तुम्हें भयभीत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संभवतः यह अंधकार है कि तुम दृष्टिहीन हो जाओ, एक बड़ी जल राशि में तुम जलमग्न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परमेश्वर स्वर्ग में विराजमान नहीं हैं? दूर के तारों पर दृष्टि डालो. कितनी ऊंचाई पर हैं वे!</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पूछ रहे हो, ‘क्या-क्या मालूम है परमेश्वर को?’ क्या घोर अंधकार में भी उन्हें स्थिति बोध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मेघ उनके लिए छिपने का साधन हो जाते हैं, तब वह देख सकते हैं; वह तो नभोमण्डल में चलते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तुम उस प्राचीन मार्ग पर चलते रहोगे, जो दुर्वृत्तों का मार्ग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जिन्हें समय से पूर्व ही उठा लिया गया, जिनकी तो नींव ही नदी अपने प्रवाह में बहा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परमेश्वर से आग्रह करते, ‘हमसे दूर चले जाइए!’ तथा यह भी ‘सर्वशक्तिमान उनका क्या बिगाड़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परमेश्वर ने उनके घरों को उत्तम वस्तुओं से भर रखा है, किंतु उन दुर्वृत्तों की युक्ति मेरी समझ से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देख धार्मिक उल्‍लसित हो रहे हैं तथा वे; जो निर्दोष हैं, उनका उपहास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नारा है, ‘यह सत्य है कि हमारे शत्रु मिटा दिए गए हैं, उनकी समृद्धि को अग्नि भस्म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भी समर्पण करके परमेश्वर से मेल कर लो; तब तो तुम्हारे कल्याण की संभावना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कृपया उनसे शिक्षा ग्रहण कर लो. उनके शब्दों को मन में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 सर्वशक्तिमान की ओर मुड़कर समीप हो जाओ, तुम पहले की तरह हो जाओगे: यदि तुम अपने घर में से बुराई को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तुम अपने स्वर्ण को भूमि में दबा दोगे, उस स्वर्ण को, जो ओफीर से लाया गया है, उसे नदियों के पत्थरों के मध्य छिपा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सर्वशक्तिमान स्वयं तुम्हारे लिए स्वर्ण हो जाएंगे हां, उत्कृष्ट चांदी.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परमेश्वर की ओर दृष्टि करोगे, तब सर्वशक्तिमान तुम्हारे परमानंद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तुम उनसे प्रार्थना करोगे, वह तुम्हारी सुन लेंगे, इसके अतिरिक्त तुम अपनी मन्‍नतें भी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किसी विषय की कामना करोगे और वह तुम्हारे लिए सफल हो जाएगा, इसके अतिरिक्त तुम्हारा रास्ता भी प्रकाशित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स्थिति में जब तुम पूर्णतः हताश हो जाओगे, तुम्हारी बातें तुम्हारा ‘आत्मविश्वास प्रकट करेंगी!’ परमेश्वर विनीत व्यक्ति को रक्षा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निर्दोष को परमेश्वर सुरक्षा प्रदान करते हैं, वह निर्दोष तुम्हारे ही शुद्ध कामों के कारण छुड़ाया जाएगा.”</w:t>
      </w:r>
      <w:r>
        <w:rPr>
          <w:lang w:val="hi_IN" w:bidi="hi_IN"/>
        </w:rPr>
      </w:r>
      <w:r>
        <w:rPr>
          <w:lang w:val="hi_IN" w:bidi="hi_IN"/>
        </w:rPr>
      </w:r>
    </w:p>
    <w:p>
      <w:pPr/>
      <w:r>
        <w:rPr>
          <w:lang w:val="hi_IN" w:bidi="hi_IN"/>
        </w:rPr>
      </w:r>
    </w:p>
    <w:p>
      <w:pPr>
        <w:pStyle w:val="Heading2"/>
      </w:pPr>
      <w:r>
        <w:rPr>
          <w:lang w:val="hi_IN" w:bidi="hi_IN"/>
        </w:rPr>
        <w:t>Job 23:1</w:t>
      </w:r>
      <w:r>
        <w:rPr>
          <w:lang w:val="hi_IN" w:bidi="hi_IN"/>
        </w:rPr>
      </w:r>
    </w:p>
    <w:p>
      <w:pPr/>
      <w:r>
        <w:rPr>
          <w:lang w:val="hi_IN" w:bidi="hi_IN"/>
        </w:rPr>
      </w:r>
      <w:r>
        <w:rPr>
          <w:vertAlign w:val="superscript"/>
          <w:lang w:val="hi_IN" w:bidi="hi_IN"/>
        </w:rPr>
        <w:t>1</w:t>
      </w:r>
      <w:r>
        <w:rPr>
          <w:lang w:val="hi_IN" w:bidi="hi_IN"/>
        </w:rPr>
        <w:t xml:space="preserve"> तब अय्योब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“आज भी अपराध के भाव में मैं शिकायत कर रहा हूं; मैं कराह रहा हूं, फिर भी परमेश्वर मुझ पर कठोर बने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उत्तम होगा कि मुझे यह मालूम होता कि मैं कहां जाकर उनसे भेंट कर सकूं, कि मैं उनके निवास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उनके सामने अपनी शिकायत प्रस्तुत कर देता, अपने सारे विचार उनके सामने उंडेल देता.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मुझे उनके उत्तर समझ आ जाते, मुझे यह मालूम हो जाता कि वह मुझसे क्या कहेंगे.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वह अपनी उस महाशक्ति के साथ मेरा सामना करेंगे? नहीं! निश्चयतः वह मेरे निवेदन पर ध्यान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सज्जन उनसे वहां विवाद करेंगे तथा मैं उनके न्याय के द्वारा मुक्ति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यह देख लो: मैं आगे बढ़ता हूं, किंतु वह वहां नहीं हैं; मैं विपरीत दिशा में आगे बढ़ता हूं, किंतु वह वहां भी दिखाई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वह मेरे बायें पक्ष में सक्रिय होते हैं; वह मुझे दिखाई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उन्हें यह अवश्य मालूम रहता है कि मैं किस मार्ग पर आगे बढ़ रहा हूं; मैं तो उनके द्वारा परखे जाने पर कुन्दन समान शुद्ध प्रमाणित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पांव उनके पथ से विचलित नहीं हुए; मैंने कभी कोई अन्य मार्ग नहीं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मुख से निकले आदेशों का मैं सदैव पालन करता रहा हूं; उनके आदेशों को मैं अपने भोजन से अधिक अमूल्य मानता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तो अप्रतिम है, उनका, कौन हो सकता है विरोधी? वह वही करते हैं, जो उन्हें सर्वोपयुक्त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कुछ मेरे लिए पहले से ठहरा है, वह उसे पूरा करते हैं, ऐसी ही अनेक योजनाएं उनके पास जमा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उनकी उपस्थिति मेरे लिए भयास्पद है; इस विषय में मैं जितना विचार करता हूं, उतना ही भयभीत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ने मेरे हृदय को क्षीण बना दिया है; मेरा घबराना सर्वशक्तिमान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अंधकार मुझे चुप नहीं रख सकेगा, न ही वह घोर अंधकार, जिसने मेरे मुख को ढक कर रखा है.</w:t>
      </w:r>
      <w:r>
        <w:rPr>
          <w:lang w:val="hi_IN" w:bidi="hi_IN"/>
        </w:rPr>
      </w:r>
      <w:r>
        <w:rPr>
          <w:lang w:val="hi_IN" w:bidi="hi_IN"/>
        </w:rPr>
      </w:r>
    </w:p>
    <w:p>
      <w:pPr/>
      <w:r>
        <w:rPr>
          <w:lang w:val="hi_IN" w:bidi="hi_IN"/>
        </w:rPr>
      </w:r>
    </w:p>
    <w:p>
      <w:pPr>
        <w:pStyle w:val="Heading2"/>
      </w:pPr>
      <w:r>
        <w:rPr>
          <w:lang w:val="hi_IN" w:bidi="hi_IN"/>
        </w:rPr>
        <w:t>Job 24:1</w:t>
      </w:r>
      <w:r>
        <w:rPr>
          <w:lang w:val="hi_IN" w:bidi="hi_IN"/>
        </w:rPr>
      </w:r>
    </w:p>
    <w:p>
      <w:pPr/>
      <w:r>
        <w:rPr>
          <w:lang w:val="hi_IN" w:bidi="hi_IN"/>
        </w:rPr>
      </w:r>
      <w:r>
        <w:rPr>
          <w:vertAlign w:val="superscript"/>
          <w:lang w:val="hi_IN" w:bidi="hi_IN"/>
        </w:rPr>
        <w:t>1</w:t>
      </w:r>
      <w:r>
        <w:rPr>
          <w:lang w:val="hi_IN" w:bidi="hi_IN"/>
        </w:rPr>
        <w:t xml:space="preserve"> “सर्वशक्तिमान परमेश्वर ने न्याय-दिवस को ठहराया क्यों नहीं है? तथा वे, जो उन्हें जानते हैं, इस दिन की प्रतीक्षा करते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कुछ लोग तो भूमि की सीमाओं को परिवर्तित करते रहते हैं; वे भेड़ें पकड़कर हड़प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पितृहीन के गधों को हकाल कर ले जाते हैं. वे विधवा के बैल को बंधक बना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दरिद्र को मार्ग से हटा देते हैं; देश के दीनों को मजबूर होकर एक साथ छिप जाना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ध्यान दो, दीन वन्य गधों-समान भोजन खोजते हुए भटकते रहते हैं, मरुभूमि में अपने बालकों के भोजन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खेत में वे चारा एकत्र करते हैं तथा दुर्वृत्तों के दाख की बारी से सिल्ला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शीतकाल में उनके लिए कोई आवरण नहीं रहते. उन्हें तो विवस्त्र ही रात्रि व्यतीत करनी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पर्वतीय वृष्टि से भीगे हुए हैं, सुरक्षा के लिए उन्होंने चट्टान का आश्रय लिया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अन्य वे हैं, जो दूधमुंहे, पितृहीन बालकों को छीन लेते हैं; ये ही हैं वे, जो दीन लोगों से बंधक वस्तु कर रख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के कारण दीन को विवस्त्र रह जाना पड़ता है; वे ही भूखों से अन्‍न की पुलियां छीने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दीनों की दीवारों के भीतर ही वे तेल निकालते हैं; वे द्राक्षरस-कुण्ड में अंगूर तो रौंदते हैं, किंतु स्वयं प्यासे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नागरिक कराह रहे हैं, तथा घायलों की आत्मा पुकार रही है. फिर भी परमेश्वर मूर्खों की याचना की ओर ध्यान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“कुछ अन्य ऐसे हैं, जो ज्योति के विरुद्ध अपराधी हैं, उन्हें इसकी नीतियों में कोई रुचि नहीं है, तब वे ज्योति के मार्गों पर आना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हत्यारा बड़े भोर उठ जाता है, वह जाकर दीनों एवं दरिद्रों की हत्या करता है, रात्रि में वह 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व्यभिचारी की दृष्टि रात आने की प्रतीक्षा करती रहती है, वह विचार करता है, ‘तब मुझे कोई देख न सकेगा.’ वह अपने चेहरे को अंधेरे में छिपा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रात्रि होने पर वे सेंध लगाते हैं, तथा दिन में वे घर में छिपे रहते हैं; प्रकाश में उन्हें कोई रुचि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सामने प्रातःकाल भी वैसा ही होता है, जैसा घोर अंधकार, क्योंकि उनकी मैत्री तो घोर अंधकार के आतंक 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“वस्तुतः वे जल के ऊपर के फेन समान हैं; उनका भूखण्ड शापित है. तब कोई उस दिशा में दाख की बारी की ओर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सूखा तथा गर्मी हिम-जल को निगल लेते हैं, यही स्थिति होगी अधोलोक में पापियों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गर्भ उन्हें भूल जाता है, कीड़े उसे ऐसे आहार बना लेते हैं; कि उसकी स्मृति भी मिट जाती है, पापी वैसा ही नष्ट हो जाएगा, जैसे वृक्ष.</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बांझ स्त्री तक से छल करता है तथा विधवा का कल्याण उसके ध्यान में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परमेश्वर अपनी सामर्थ्य से बलवान को हटा देते हैं; यद्यपि वे प्रतिष्ठित हो चुके होते हैं, उनके जीवन का कोई आश्वासन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उन्हें सुरक्षा प्रदान करते हैं, उनका पोषण करते हैं, वह उनके मार्गों की चौकसी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अल्पकाल के लिए वे उत्कर्ष भी करते जाते हैं, तब वे नष्ट हो जाते हैं; इसके अतिरिक्त वे गिर जाते हैं तथा वे अन्यों के समान पूर्वजों में जा मिलते हैं; अन्‍न की बालों के समान कट जाना ही उनका अंत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यदि सत्य यही है, तो कौन मुझे झूठा प्रमाणित कर सकता है तथा मेरी बात को अर्थहीन घोषित कर सकता है?”</w:t>
      </w:r>
      <w:r>
        <w:rPr>
          <w:lang w:val="hi_IN" w:bidi="hi_IN"/>
        </w:rPr>
      </w:r>
      <w:r>
        <w:rPr>
          <w:lang w:val="hi_IN" w:bidi="hi_IN"/>
        </w:rPr>
      </w:r>
    </w:p>
    <w:p>
      <w:pPr/>
      <w:r>
        <w:rPr>
          <w:lang w:val="hi_IN" w:bidi="hi_IN"/>
        </w:rPr>
      </w:r>
    </w:p>
    <w:p>
      <w:pPr>
        <w:pStyle w:val="Heading2"/>
      </w:pPr>
      <w:r>
        <w:rPr>
          <w:lang w:val="hi_IN" w:bidi="hi_IN"/>
        </w:rPr>
        <w:t>Job 25:1</w:t>
      </w:r>
      <w:r>
        <w:rPr>
          <w:lang w:val="hi_IN" w:bidi="hi_IN"/>
        </w:rPr>
      </w:r>
    </w:p>
    <w:p>
      <w:pPr/>
      <w:r>
        <w:rPr>
          <w:lang w:val="hi_IN" w:bidi="hi_IN"/>
        </w:rPr>
      </w:r>
      <w:r>
        <w:rPr>
          <w:vertAlign w:val="superscript"/>
          <w:lang w:val="hi_IN" w:bidi="hi_IN"/>
        </w:rPr>
        <w:t>1</w:t>
      </w:r>
      <w:r>
        <w:rPr>
          <w:lang w:val="hi_IN" w:bidi="hi_IN"/>
        </w:rPr>
        <w:t xml:space="preserve"> तब बिलदद ने, जो शूही था, अपना मत देना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“प्रभुत्व एवं अतिशय सम्मान के अधिकारी परमेश्वर ही हैं; वही सर्वोच्च स्वर्ग में व्यवस्था की स्थापना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परमेश्वर की सेना गण्य है? कौन है, जो उनके प्रकाश से अछूता रह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क्या मनुष्य परमेश्वर के सामने युक्त प्रमाणित हो सकता है? अथवा नारी से जन्मे किसी को भी शुद्ध कहा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परमेश्वर के सामने चंद्रमा प्रकाशमान नहीं है तथा तारों में कोई शुद्धता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मनुष्य क्या है, जो मात्र एक कीड़ा है, मानव प्राणी, जो मात्र एक केंचुआ ही है!”</w:t>
      </w:r>
      <w:r>
        <w:rPr>
          <w:lang w:val="hi_IN" w:bidi="hi_IN"/>
        </w:rPr>
      </w:r>
      <w:r>
        <w:rPr>
          <w:lang w:val="hi_IN" w:bidi="hi_IN"/>
        </w:rPr>
      </w:r>
    </w:p>
    <w:p>
      <w:pPr/>
      <w:r>
        <w:rPr>
          <w:lang w:val="hi_IN" w:bidi="hi_IN"/>
        </w:rPr>
      </w:r>
    </w:p>
    <w:p>
      <w:pPr>
        <w:pStyle w:val="Heading2"/>
      </w:pPr>
      <w:r>
        <w:rPr>
          <w:lang w:val="hi_IN" w:bidi="hi_IN"/>
        </w:rPr>
        <w:t>Job 26:1</w:t>
      </w:r>
      <w:r>
        <w:rPr>
          <w:lang w:val="hi_IN" w:bidi="hi_IN"/>
        </w:rPr>
      </w:r>
    </w:p>
    <w:p>
      <w:pPr/>
      <w:r>
        <w:rPr>
          <w:lang w:val="hi_IN" w:bidi="hi_IN"/>
        </w:rPr>
      </w:r>
      <w:r>
        <w:rPr>
          <w:vertAlign w:val="superscript"/>
          <w:lang w:val="hi_IN" w:bidi="hi_IN"/>
        </w:rPr>
        <w:t>1</w:t>
      </w:r>
      <w:r>
        <w:rPr>
          <w:lang w:val="hi_IN" w:bidi="hi_IN"/>
        </w:rPr>
        <w:t xml:space="preserve"> तब अय्योब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सहायता की है तुमने एक दुर्बल की! वाह! कैसे तुमने बिना शक्ति का उपयोग किए ही एक हाथ की रक्षा कर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तुमने एक ज्ञानहीन व्यक्ति को ऐसा परामर्श दे डाला है! कैसे समृद्धि से तुमने ठीक अंतर्दृष्टि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किसने तुम्हें इस बात के लिए प्रेरित किया है? किसकी आत्मा तुम्हारे द्वारा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“मृतकों की आत्माएं थरथरा उठी हैं, वे जो जल-जन्तुओं से भी नीचे के तल में बसी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के सामने मृत्यु खुली तथा नाश-स्थल ढका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उत्तर दिशा को रिक्त अंतरीक्ष में विस्तीर्ण किया है; पृथ्वी को उन्होंने शून्य में लटका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जल को अपने मेघों में लपेट लेते हैं तथा उनके नीचे मेघ नहीं बरस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पूर्ण चंद्रमा का चेहरा छिपा देते हैं तथा वह अपने मेघ इसके ऊपर फैला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जल के ऊपर क्षितिज का चिन्ह लगाया है. प्रकाश तथा अंधकार की सीमा पर.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स्वर्ग के स्तंभ कांप उठते हैं तथा उन्हें परमेश्वर की डांट पर आश्चर्य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सामर्थ्य से उन्होंने सागर को मंथन किया; अपनी समझ बूझ से उन्होंने राहाब को संहार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श्वास स्वर्ग को उज्जवल बना देता है; उनकी भुजा ने द्रुत सर्प को बेध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समझ लो, कि ये सब तो उनके महाकार्य की झलक मात्र है; उनके विषय में हम कितना कम सुन पाते हैं! तब किसमें क्षमता है कि उनके पराक्रम की थाह ले सके?”</w:t>
      </w:r>
      <w:r>
        <w:rPr>
          <w:lang w:val="hi_IN" w:bidi="hi_IN"/>
        </w:rPr>
      </w:r>
      <w:r>
        <w:rPr>
          <w:lang w:val="hi_IN" w:bidi="hi_IN"/>
        </w:rPr>
      </w:r>
    </w:p>
    <w:p>
      <w:pPr/>
      <w:r>
        <w:rPr>
          <w:lang w:val="hi_IN" w:bidi="hi_IN"/>
        </w:rPr>
      </w:r>
    </w:p>
    <w:p>
      <w:pPr>
        <w:pStyle w:val="Heading2"/>
      </w:pPr>
      <w:r>
        <w:rPr>
          <w:lang w:val="hi_IN" w:bidi="hi_IN"/>
        </w:rPr>
        <w:t>Job 27:1</w:t>
      </w:r>
      <w:r>
        <w:rPr>
          <w:lang w:val="hi_IN" w:bidi="hi_IN"/>
        </w:rPr>
      </w:r>
    </w:p>
    <w:p>
      <w:pPr/>
      <w:r>
        <w:rPr>
          <w:lang w:val="hi_IN" w:bidi="hi_IN"/>
        </w:rPr>
      </w:r>
      <w:r>
        <w:rPr>
          <w:vertAlign w:val="superscript"/>
          <w:lang w:val="hi_IN" w:bidi="hi_IN"/>
        </w:rPr>
        <w:t>1</w:t>
      </w:r>
      <w:r>
        <w:rPr>
          <w:lang w:val="hi_IN" w:bidi="hi_IN"/>
        </w:rPr>
        <w:t xml:space="preserve"> तब अपने वचन में अय्योब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“जीवित परमेश्वर की शपथ, जिन्होंने मुझे मेरे अधिकारों से वंचित कर दिया है, सर्वशक्तिमान ने मेरे प्राण को कड़वाहट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जब तक मुझमें जीवन शेष है, जब तक मेरे नथुनों में परमेश्वर का जीवन-श्वास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निश्चयतः मेरे मुख से कुछ भी असंगत मुखरित न होगा, और न ही मेरी जीभ कोई छल उच्चारण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ऐसा कभी न होने दें, कि तुम्हें सच्चा घोषित कर दूं; मृत्युपर्यंत मैं धार्मिकता का त्याग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धार्मिकता को मैं किसी भी रीति से छूट न जाने दूंगा; जीवन भर मेरा अंतर्मन मुझे नहीं धिक्कारेगा.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शत्रु दुष्ट-समान हो, मेरा विरोधी अन्यायी-समान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दुर्जन की आशा समाप्‍त हो जाती है, जब परमेश्वर उसके प्राण ले लेते हैं, तो फिर कौन सी आशा बाकी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उस पर संकट आ पड़ेगा, क्या परमेश्वर उसकी पुकार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भी क्या सर्वशक्तिमान उसके आनंद का कारण बने रहेंगे? क्या तब भी वह हर स्थिति में परमेश्वर को ही पुकारता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 परमेश्वर के सामर्थ्य की शिक्षा देना चाहूंगा; सर्वशक्तिमान क्या-क्या कर सकते हैं, मैं यह छिपा नहीं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वस्तुतः यह सब तुमसे गुप्‍त नहीं है; तब क्या कारण है कि तुम यह व्यर्थ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की ओर से यही है दुर्वृत्तों की नियति, सर्वशक्तिमान की ओर से वह मीरास, जो अत्याचारी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यद्यपि उसके अनेक पुत्र हैं, किंतु उनके लिए तलवार-घात ही निर्धारित है; उसके वंश कभी पर्याप्‍त भोजन प्राप्‍त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उत्तरजीवी महामारी से कब्र में जाएंगे, उसकी विधवाएं रो भी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यद्यपि वह चांदी ऐसे संचित कर रहा होता है, मानो यह धूल हो तथा वस्त्र ऐसे एकत्र करता है, मानो वह मिट्टी का ढेर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यह सब करता रहेगा, किंतु धार्मिक व्यक्ति ही इन्हें धारण करेंगे तथा चांदी निर्दोषों में वितरित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घर मकड़ी के जाले-समान निर्मित है, अथवा उस आश्रय समान, जो चौकीदार अपने लिए बना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बिछौने पर जाते हुए, तो वह एक धनवान व्यक्ति था; किंतु अब इसके बाद उसे जागने पर कुछ भी नहीं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आतंक उसे बाढ़ समान भयभीत कर लेता है; रात्रि में आंधी उसे चुपचाप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पूर्वी वायु उसे दूर ले उड़ती है, वह विलीन हो जाता है; क्योंकि आंधी उसे ले उड़ी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यह उसे बिना किसी कृपा के फेंक देगा; वह इससे बचने का प्रयास अवश्य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लोग उसकी स्थिति को देख आनंदित हो ताली बजाएंगे तथा उसे उसके स्थान से खदेड़ देंगे.”</w:t>
      </w:r>
      <w:r>
        <w:rPr>
          <w:lang w:val="hi_IN" w:bidi="hi_IN"/>
        </w:rPr>
      </w:r>
      <w:r>
        <w:rPr>
          <w:lang w:val="hi_IN" w:bidi="hi_IN"/>
        </w:rPr>
      </w:r>
    </w:p>
    <w:p>
      <w:pPr/>
      <w:r>
        <w:rPr>
          <w:lang w:val="hi_IN" w:bidi="hi_IN"/>
        </w:rPr>
      </w:r>
    </w:p>
    <w:p>
      <w:pPr>
        <w:pStyle w:val="Heading2"/>
      </w:pPr>
      <w:r>
        <w:rPr>
          <w:lang w:val="hi_IN" w:bidi="hi_IN"/>
        </w:rPr>
        <w:t>Job 28:1</w:t>
      </w:r>
      <w:r>
        <w:rPr>
          <w:lang w:val="hi_IN" w:bidi="hi_IN"/>
        </w:rPr>
      </w:r>
    </w:p>
    <w:p>
      <w:pPr/>
      <w:r>
        <w:rPr>
          <w:lang w:val="hi_IN" w:bidi="hi_IN"/>
        </w:rPr>
      </w:r>
      <w:r>
        <w:rPr>
          <w:vertAlign w:val="superscript"/>
          <w:lang w:val="hi_IN" w:bidi="hi_IN"/>
        </w:rPr>
        <w:t>1</w:t>
      </w:r>
      <w:r>
        <w:rPr>
          <w:lang w:val="hi_IN" w:bidi="hi_IN"/>
        </w:rPr>
        <w:t xml:space="preserve"> इसमें कोई संदेह नहीं, कि वहां चांदी की खान है तथा एक ऐसा स्थान, जहां वे स्वर्ण को 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धूल में से लौह को अलग किया जाता है, तथा चट्टान में से तांबा धातु पिघलाया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मनुष्य इसकी खोज में अंधकार भरे स्थल में दूर-दूर तक जाता है; चाहे वह अंधकार में छिपी कोई चट्टान है अथवा कोई घोर अंधकार भरे स्थल.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मनुष्य के घर से दूर वह गहरी खान खोदते हैं, रेगिस्तान स्थान में से दुर्गम स्थलों में जा पहुंचते हैं; तथा गहराई में लटके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पृथ्वी-पृथ्वी ही है, जो हमें भोजन प्रदान करती है, किंतु नीचे भूगर्भ अग्निमय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पृथ्वी में चट्टानें नीलमणि का स्रोत हैं, पृथ्वी की धूल में ही स्वर्ण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मार्ग हिंसक पक्षियों को मालूम नहीं है, और न इस पर बाज की दृष्टि ही कभी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मार्ग पर निश्चिंत, हृष्ट-पुष्ट पशु कभी नहीं चले हैं, और न हिंसक सिंह इस मार्ग से कभी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मनुष्य चकमक के पत्थर को स्पर्श करता है, पर्वतों को तो वह आधार से ही पलटा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चट्टानों में से मार्ग निकाल लेते हैं तथा उनकी दृष्टि वहीं पड़ती है, जहां कुछ अमूल्य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जल प्रवाह रोक कर वह बांध खड़े कर देते हैं तथा वह जो अदृश्य था, उसे प्रकाशित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प्रश्न यही उठता है कि कहां मिल सकती है बुद्धि? कहां है वह स्थान जहां समझ की जड़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मनुष्य इसका मूल्य नहीं जानता वस्तुतः जीवितों के लोक में यह पाई ही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सागर की गहराई की घोषणा है, “मुझमें नहीं है यह”; महासागर स्पष्ट करता है, “मैंने इसे नहीं छिपाया.”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स्वर्ण से इसको मोल नहीं लिया जा सकता, वैसे ही चांदी माप कर इसका मूल्य निर्धारण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ओफीर का स्वर्ण भी इसे खरीद नहीं सकता, न ही गोमेद अथवा नीलमणि इसके लिए पर्याप्‍त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स्वर्ण एवं स्फटिक इसके स्तर पर नहीं पहुंच सकते, और वैसे ही कुन्दन के आभूषण से इसका विनिमय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 तथा स्फटिक मणियों का यहां उल्लेख करना व्यर्थ है; ज्ञान की उपलब्धि मोतियों से कहीं अधिक ऊपर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कूश देश का पुखराज इसके बराबर नहीं हो सकता; कुन्दन से इसका मूल्यांकन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कहां है विवेक का उद्गम? कहां है समझ का निवास?</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 स्पष्ट है कि यह मनुष्यों की दृष्टि से छिपी है, हां, पक्षियों की दृष्टि से भी इसे नहीं देख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नाश एवं मृत्यु स्पष्ट कहते हैं “अपने कानों से तो हमने बस, इसका उल्लेख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मात्र परमेश्वर को इस तक पहुंचने का मार्ग मालूम है, उन्हें ही मालूम है इसका स्थान.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वे पृथ्वी के छोर तक दृष्टि करते हैं तथा आकाश के नीचे की हर एक वस्तु उनकी दृष्टि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उन्होंने वायु को बोझ प्रदान किया तथा जल को आयतन से मापा,</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उन्होंने वृष्टि की सीमा तय कर दी तथा गर्जन और बिजली की दिशा निर्धारित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तभी उन्होंने इसे देखा तथा इसकी घोषणा की उन्होंने इसे संस्थापित किया तथा इसे खोज भी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उन्होंने मनुष्य पर यह प्रकाशित किया, “इसे समझ लो प्रभु के प्रति भय, यही है बुद्धि, तथा बुराइयों से दूरी बनाए रखना ही समझदारी है.”</w:t>
      </w:r>
      <w:r>
        <w:rPr>
          <w:lang w:val="hi_IN" w:bidi="hi_IN"/>
        </w:rPr>
      </w:r>
      <w:r>
        <w:rPr>
          <w:lang w:val="hi_IN" w:bidi="hi_IN"/>
        </w:rPr>
      </w:r>
    </w:p>
    <w:p>
      <w:pPr/>
      <w:r>
        <w:rPr>
          <w:lang w:val="hi_IN" w:bidi="hi_IN"/>
        </w:rPr>
      </w:r>
    </w:p>
    <w:p>
      <w:pPr>
        <w:pStyle w:val="Heading2"/>
      </w:pPr>
      <w:r>
        <w:rPr>
          <w:lang w:val="hi_IN" w:bidi="hi_IN"/>
        </w:rPr>
        <w:t>Job 29:1</w:t>
      </w:r>
      <w:r>
        <w:rPr>
          <w:lang w:val="hi_IN" w:bidi="hi_IN"/>
        </w:rPr>
      </w:r>
    </w:p>
    <w:p>
      <w:pPr/>
      <w:r>
        <w:rPr>
          <w:lang w:val="hi_IN" w:bidi="hi_IN"/>
        </w:rPr>
      </w:r>
      <w:r>
        <w:rPr>
          <w:vertAlign w:val="superscript"/>
          <w:lang w:val="hi_IN" w:bidi="hi_IN"/>
        </w:rPr>
        <w:t>1</w:t>
      </w:r>
      <w:r>
        <w:rPr>
          <w:lang w:val="hi_IN" w:bidi="hi_IN"/>
        </w:rPr>
        <w:t xml:space="preserve"> तब अपने वचन में अय्योब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“उपयुक्त तो यह होता कि मैं उस स्थिति में जा पहुंचता जहां मैं कुछ माह पूर्व था, उन दिनों में, जब मुझ पर परमेश्वर की कृपा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परमेश्वर के दीपक का प्रकाश मेरे सिर पर चमक रहा था. जब अंधकार में मैं उन्हीं के प्रकाश में आगे बढ़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मेरी युवावस्था के दिन थे, उस समय मेरे घर पर परमेश्वर की कृपा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सर्वशक्तिमान मेरे साथ थे, मेरे संतान भी उस समय मेरे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समय तो स्थिति ऐसी थी, मानो मेरे पैर मक्खन से धोए जाते थे, तथा चट्टानें मेरे लिए तेल की धाराएं बहाया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 नगर के द्वार में चला जाया करता था, जहां मेरे लिए एक आसन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युवा सम्मान में मेरे सामने आने में हिचकते थे, तथा प्रौढ़ मेरे लिए सम्मान के साथ उठकर खड़े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तक कि शासक अपना वार्तालाप रोक देते थे तथा मुख पर हाथ रख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प्रतिष्ठित व्यक्ति शांत स्वर में वार्तालाप करने लगते थे, उनकी तो जीभ ही तालू से लग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ऐसे शब्द सुनने को मिलते थे ‘धन्य हैं वह,’ जब मेरी दृष्टि उन पर पड़ती थी, यह वे मेरे विषय में कह रहे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इसलिये, कि मैं उन दीनों की सहायता के लिए तत्पर रहता था, जो सहायता की दोहाई लगाते थे. तथा उन पितृहीनों की, जिनका सहायक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मरने पर था, उस व्यक्ति की समृद्धि मुझे दी गई है; जिसके कारण उस विधवा के हृदय से हर्षगान फूट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युक्तता धारण कर ली, इसने मुझे ढक लिया; मेरा न्याय का काम बाह्य वस्त्र तथा पगड़ी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दृष्टिहीनों के लिए दृष्टि हो गया तथा अपंगों के लिए पैर.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दरिद्रों के लिए मैं पिता हो गया; मैंने अपरिचितों के न्याय के लिए जांच पड़ताल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दुष्टों के जबड़े तोड़े तथा उन्हें जा छुड़ाया, जो नष्ट होने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मैंने यह विचार किया, ‘मेरी मृत्यु मेरे घर में ही होगी तथा मैं अपने जीवन के दिनों को बालू के समान त्याग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जड़ें जल तक पहुंची हुई हैं सारी रात्रि मेरी शाखाओं पर ओस छाई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सभी की ओर से मुझे प्रशंसा प्राप्‍त होती रही है, मेरी शक्ति, मेरा धनुष, मेरे हाथ में सदा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लोग मेरे परामर्श को सुना करते थे, मेरी प्रतीक्षा करते रहते थे, इस रीति से वे मेरे परामर्श को शांति से स्वीकार भी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वक्तव्य के बाद वे प्रतिक्रिया का साहस नहीं करते थे; मेरी बातें वे ग्रहण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मेरे लिए वैसे ही प्रतीक्षा करते थे, जैसे वृष्टि की, उनके मुख वैसे ही खुले रह जाते थे, मानो यह वसन्त ऋतु की वृष्टि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मुश्किल से विश्वास करते थे, जब मैं उन पर मुस्कुराता था; मेरे चेहरे का प्रकाश उनके लिए कीमती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प्रधान होने के कारण मैं उन्हें उपयुक्त हल सुझाता था; सेना की टुकड़ियों के लिए मैं रणनीति प्रस्तुत करता था; मैं ही उन्हें जो दुःखी थे सांत्वना प्रदान करता था.</w:t>
      </w:r>
      <w:r>
        <w:rPr>
          <w:lang w:val="hi_IN" w:bidi="hi_IN"/>
        </w:rPr>
      </w:r>
      <w:r>
        <w:rPr>
          <w:lang w:val="hi_IN" w:bidi="hi_IN"/>
        </w:rPr>
      </w:r>
    </w:p>
    <w:p>
      <w:pPr/>
      <w:r>
        <w:rPr>
          <w:lang w:val="hi_IN" w:bidi="hi_IN"/>
        </w:rPr>
      </w:r>
    </w:p>
    <w:p>
      <w:pPr>
        <w:pStyle w:val="Heading2"/>
      </w:pPr>
      <w:r>
        <w:rPr>
          <w:lang w:val="hi_IN" w:bidi="hi_IN"/>
        </w:rPr>
        <w:t>Job 30:1</w:t>
      </w:r>
      <w:r>
        <w:rPr>
          <w:lang w:val="hi_IN" w:bidi="hi_IN"/>
        </w:rPr>
      </w:r>
    </w:p>
    <w:p>
      <w:pPr/>
      <w:r>
        <w:rPr>
          <w:lang w:val="hi_IN" w:bidi="hi_IN"/>
        </w:rPr>
      </w:r>
      <w:r>
        <w:rPr>
          <w:vertAlign w:val="superscript"/>
          <w:lang w:val="hi_IN" w:bidi="hi_IN"/>
        </w:rPr>
        <w:t>1</w:t>
      </w:r>
      <w:r>
        <w:rPr>
          <w:lang w:val="hi_IN" w:bidi="hi_IN"/>
        </w:rPr>
        <w:t xml:space="preserve"> “किंतु अब तो वे ही मेरा उपहास कर रहे हैं, जो मुझसे कम उम्र के हैं, ये वे ही हैं, जिनके पिताओं को मैंने इस योग्य भी न समझा था कि वे मेरी भेडों के रक्षक कुत्तों के साथ बैठें.</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वस्तुतः उनकी क्षमता तथा कौशल मेरे किसी काम का न था, शक्ति उनमें रह न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अकाल एवं गरीबी ने उन्हें कुरूप बना दिया है, रात्रि में वे रेगिस्तान के कूड़े में जाकर सूखी भूमि चाटते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झाड़ियों के मध्य से लोनिया साग एकत्र करते हैं, झाऊ वृक्ष के मूल उनका भोजन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समाज से बहिष्कृत कर दिए गए हैं, और लोग उन पर दुत्कार रहे थे, जैसे कि वे चोर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परिणाम यह हुआ कि वे अब भयावह घाटियों में, भूमि के बिलों में तथा चट्टानों में निवास करने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झाड़ियों के मध्य से वे पुकारते रहते हैं; वे तो कंटीली झाड़ियों के नीचे एकत्र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मूर्ख एवं अपरिचित थे, जिन्हें कोड़े मार-मार कर देश से खदेड़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मैं ऐसों के व्यंग्य का पात्र बन चुका हूं; मैं उनके सामने निंदा का पर्याय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मुझसे ऐसी घृणा हो चुकी है, कि वे मुझसे दूर-दूर रहते हैं; वे मेरे मुख पर थूकने का कोई अवसर नहीं छोड़ते.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 दुःख के तीर मुझ पर परमेश्वर द्वारा ही छोड़े गए हैं, वे मेरे सामने पूर्णतः निरंकुश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दायीं ओर ऐसे लोगों की सन्तति विकसित हो रही है. जो मेरे पैरों के लिए जाल बिछाते है, वे मेरे विरुद्ध घेराबंदी ढलान का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मेरे निकलने के रास्ते बिगाड़ते; वे मेरे नाश का लाभ पाना चाहते हैं. उन्हें कोई भी नहीं रोकता.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आते हैं तो ऐसा मालूम होता है मानो वे दीवार के सूराख से निकलकर आ रहे हैं; वे तूफान में से लुढ़कते हुए आते मालूम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भय तो मुझ पर ही आ पड़े हैं; मेरा समस्त सम्मान, संपूर्ण आत्मविश्वास मानो वायु में उड़ा जा रहा है. मेरी सुरक्षा मेघ के समान 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मेरे प्राण मेरे अंदर में ही डूबे जा रहे हैं; पीड़ा के दिनों ने मुझे भयभीत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रात्रि में मेरी हड्डियों में चुभन प्रारंभ हो जाती है; मेरी चुभती वेदना हरदम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बड़े ही बलपूर्वक मेरे वस्त्र को पकड़ा गया है तथा उसे मेरे गले के आस-पास कस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ने मुझे कीचड़ में डाल दिया है, मैं मात्र धूल एवं भस्म होकर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आपको पुकारता रहता हूं, किंतु आप मेरी ओर ध्यान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आप मेरे प्रति क्रूर हो गए हैं; आप अपनी भुजा के बल से मुझ पर वार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आप मुझे उठाते हैं, तो इसलिये कि मैं वायु प्रवाह में उड़ जाऊं; तूफान में तो मैं विलीन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तो मुझे मालूम हो चुका है, कि आप मुझे मेरी मृत्यु की ओर ले जा रहे हैं, उस ओर, जहां अंत में समस्त जीवित प्राणी एकत्र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वह जो, कूड़े के ढेर में जा पड़ा है, सहायता के लिए हाथ नहीं बढ़ाता अथवा क्या नाश की स्थिति में कोई सहायता के लिए नहीं पुकारता.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संकट में पड़े व्यक्ति के लिए मैंने आंसू नहीं बहाया? क्या दरिद्र व्यक्ति के लिए मुझे वेदना न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मैंने कल्याण की प्रत्याशा की, मुझे अनिष्ट प्राप्‍त हुआ; मैंने प्रकाश की प्रतीक्षा की, तो अंधकार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मुझे विश्रान्ति नही है, क्योंकि मेरी अंतड़ियां उबल रही हैं; मेरे सामने इस समय विपत्ति के दिन आ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 अब सांत्वना रहित, विलाप कर रहा हूं; मैं सभा में खड़ा हुआ सहायता की याचना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तो अब गीदड़ों का भाई तथा शुतुरमुर्गों का मित्र बनकर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मेरी खाल काली हो चुकी है; ज्वर में मेरी हड्डियां गर्म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मेरा वाद्य अब करुण स्वर उत्पन्‍न कर रहा है, मेरी बांसुरी का स्वर भी ऐसा मालूम होता है, मानो कोई रो रहा है.</w:t>
      </w:r>
      <w:r>
        <w:rPr>
          <w:lang w:val="hi_IN" w:bidi="hi_IN"/>
        </w:rPr>
      </w:r>
      <w:r>
        <w:rPr>
          <w:lang w:val="hi_IN" w:bidi="hi_IN"/>
        </w:rPr>
      </w:r>
    </w:p>
    <w:p>
      <w:pPr/>
      <w:r>
        <w:rPr>
          <w:lang w:val="hi_IN" w:bidi="hi_IN"/>
        </w:rPr>
      </w:r>
    </w:p>
    <w:p>
      <w:pPr>
        <w:pStyle w:val="Heading2"/>
      </w:pPr>
      <w:r>
        <w:rPr>
          <w:lang w:val="hi_IN" w:bidi="hi_IN"/>
        </w:rPr>
        <w:t>Job 31:1</w:t>
      </w:r>
      <w:r>
        <w:rPr>
          <w:lang w:val="hi_IN" w:bidi="hi_IN"/>
        </w:rPr>
      </w:r>
    </w:p>
    <w:p>
      <w:pPr/>
      <w:r>
        <w:rPr>
          <w:lang w:val="hi_IN" w:bidi="hi_IN"/>
        </w:rPr>
      </w:r>
      <w:r>
        <w:rPr>
          <w:vertAlign w:val="superscript"/>
          <w:lang w:val="hi_IN" w:bidi="hi_IN"/>
        </w:rPr>
        <w:t>1</w:t>
      </w:r>
      <w:r>
        <w:rPr>
          <w:lang w:val="hi_IN" w:bidi="hi_IN"/>
        </w:rPr>
        <w:t xml:space="preserve"> “अपने नेत्रों से मैंने एक प्रतिज्ञा की है कि मैं किसी कुमारी कन्या की ओर कामुकतापूर्ण दृष्टि से नहीं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स्वर्ग से परमेश्वर द्वारा क्या-क्या प्रदान किया जाता है अथवा स्वर्ग से सर्वशक्तिमान से कौन सी मीरास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अन्यायी के लिए विध्वंस तथा दुष्ट लोगों के लिए सर्वनाश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परमेश्वर के सामने मेरी जीवनशैली तथा मेरे पैरों की संख्या स्पष्ट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मैंने झूठ का आचरण किया है, यदि मेरे पैर छल की दिशा में द्रुत गति से बढ़ते,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स्वयं परमेश्वर सच्चे तराजू पर मुझे माप लें तथा परमेश्वर ही मेरी निर्दोषिता को मालूम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उनके पथ से मेरे पांव कभी भटके हों, अथवा मेरे हृदय ने मेरी स्वयं की दृष्टि का अनुगमन किया हो, अथवा कहीं भी मेरे हाथ कलंकित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मेरे द्वारा रोपित उपज अन्य का आहार हो जाए तथा मेरी उपज उखाड़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मेरा हृदय किसी पराई स्त्री द्वारा लुभाया गया हो, अथवा मैं अपने पड़ोसी के द्वार पर घात लगाए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मेरी पत्नी अन्य के लिए कठोर श्रम के लिए लगा दी जाए, तथा अन्य पुरुष उसके साथ सोयें,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कामुकता घृण्य है, और एक दंडनीय पाप.</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वह आग होगी, जो विनाश के लिए प्रज्वलित होती है, तथा जो मेरी समस्त समृद्धि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मैंने अपने दास-दासियों के आग्रह को बेकार समझा है तथा उनमें मेरे प्रति असंतोष का भाव उत्पन्‍न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उस समय मैं क्या कर सकूंगा, जब परमेश्वर सक्रिय हो जाएंगे? जब वह मुझसे पूछताछ करेंगे, मैं उन्हें क्या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उन्हीं परमेश्वर ने, जिन्होंने गर्भ में मेरी रचना की है? उनकी भी रचना नहीं की है तथा क्या हम सब की रचना एक ही स्वरूप में नहीं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मैंने दीनों को उनकी अभिलाषा से कभी वंचित रखा हो, अथवा मैं किसी विधवा के निराश होने का कारण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अथवा मैंने छिप-छिप कर भोजन किया हो, तथा किसी पितृहीन को भोजन से वंचित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तो पिता तुल्य उनका पालन पोषण किया है, बाल्यकाल से ही मैंने उसका मार्गदर्शन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मैंने अपर्याप्‍त वस्त्रों के कारण किसी का नाश होने दिया है, अथवा कोई दरिद्र वस्त्रहीन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ऐसों को तो मैं ऊनी वस्त्र प्रदान करता रहा हूं, जो मेरी भेडों के ऊन से बनाए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मैंने किसी पितृहीन पर प्रहार किया हो, क्योंकि नगर चौक में कुछ लोग मेरे पक्ष में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मेरी बांह कंधे से उखड़ कर गिर जाए तथा मेरी बांह कंधे से टूट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परमेश्वर की ओर से आई विपत्ति मेरे लिए भयावह है. उनके प्रताप के कारण मेरा कुछ भी कर पाना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मेरा भरोसा मेरी धनाढ्यता पर हो तथा सोने को मैंने, ‘अपनी सुरक्षा घोषित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मैंने अपनी महान संपत्ति का अहंकार किया हो, तथा इसलिये कि मैंने अपने श्रम से यह उपलब्ध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मैंने चमकते सूरज को निहारा होता, अथवा उस चंद्रमा को, जो अपने वैभव में अपनी यात्रा पूर्ण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तथा यह देख मेरा हृदय मेरे अंतर में इन पर मोहित हो गया होता, तथा मेरे हाथ ने इन पर एक चुंबन कर दिया होता,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भी पाप ही हुआ होता, जिसका दंडित किया जाना अनिवार्य हो जाता, क्योंकि यह तो परमेश्वर को उनके अधिकार से वंचित करना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मैं कभी अपने शत्रु के दुर्भाग्य में आनंदित हुआ हूं अथवा उस स्थिति पर आनन्दमग्न हुआ हूं, जब उस पर मुसीबत टूट पड़ी?</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नहीं! मैंने कभी भी शाप देते हुए अपने शत्रु की मृत्यु की याचना करने का पाप अपने मुख को नहीं करने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 मेरे घर के व्यक्तियों की साक्ष्य यह नहीं है, ‘उसके घर के भोजन से मुझे संतोष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मैंने किसी भी विदेशी प्रवासी को अपने घर के अतिरिक्त अन्यत्र ठहरने नहीं दिया, क्योंकि मेरे घर के द्वार प्रवासियों के लिए सदैव खुले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 मैंने अन्य लोगों के समान अपने अंदर में अपने पाप को छुपा रखा है; अपने अधर्म को ढांप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 मुझे जनमत का भय रहा है? क्या, परिजनों की घृणा मुझे डरा रही है? क्या, मैं इसलिये चुप रहकर अपने घर से बाहर न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(“उत्तम होती वह स्थिति, जिसमें कोई तो मेरा पक्ष सुनने के लिए तत्पर होता! देख लो ये हैं मेरे हस्ताक्षर सर्वशक्तिमान ही इसका उत्तर दें; मेरे शत्रु ने मुझ पर यह लिखित शिकायत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इसका धारण मुझे कांधों पर करना होगा, यह आरोप मेरे अपने सिर पर मुकुट के समान धारण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तो परमेश्वर के सामने अपने द्वारा उठाए गए समस्त पैर स्पष्ट कर दूंगा; मैं एक राजनेता की अभिवृत्ति उनकी उपस्थिति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“यदि मेरा खेत मेरे विरुद्ध अपना स्वर ऊंचा करता है तथा कुंड मिलकर 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यदि मैंने बिना मूल्य चुकाए उपज का उपभोग किया हो अथवा मेरे कारण उसके स्वामियों ने अपने प्राण गंवाए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 गेहूं के स्थान पर कांटे बढ़ने लगें तथा जौ के स्थान पर जंगली घास उग जाए.” यहां अय्योब का वचन समाप्‍त हो गया.</w:t>
      </w:r>
      <w:r>
        <w:rPr>
          <w:lang w:val="hi_IN" w:bidi="hi_IN"/>
        </w:rPr>
      </w:r>
      <w:r>
        <w:rPr>
          <w:lang w:val="hi_IN" w:bidi="hi_IN"/>
        </w:rPr>
      </w:r>
    </w:p>
    <w:p>
      <w:pPr/>
      <w:r>
        <w:rPr>
          <w:lang w:val="hi_IN" w:bidi="hi_IN"/>
        </w:rPr>
      </w:r>
    </w:p>
    <w:p>
      <w:pPr>
        <w:pStyle w:val="Heading2"/>
      </w:pPr>
      <w:r>
        <w:rPr>
          <w:lang w:val="hi_IN" w:bidi="hi_IN"/>
        </w:rPr>
        <w:t>Job 32:1</w:t>
      </w:r>
      <w:r>
        <w:rPr>
          <w:lang w:val="hi_IN" w:bidi="hi_IN"/>
        </w:rPr>
      </w:r>
    </w:p>
    <w:p>
      <w:pPr/>
      <w:r>
        <w:rPr>
          <w:lang w:val="hi_IN" w:bidi="hi_IN"/>
        </w:rPr>
      </w:r>
      <w:r>
        <w:rPr>
          <w:vertAlign w:val="superscript"/>
          <w:lang w:val="hi_IN" w:bidi="hi_IN"/>
        </w:rPr>
        <w:t>1</w:t>
      </w:r>
      <w:r>
        <w:rPr>
          <w:lang w:val="hi_IN" w:bidi="hi_IN"/>
        </w:rPr>
        <w:t xml:space="preserve"> तब इन तीनों ने ही अय्योब को प्रत्युत्तर देना छोड़ दिया, क्योंकि अय्योब स्वयं की धार्मिकता के विषय में अटल मत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राम के परिवार के बुज़वासी बारकएल के पुत्र एलिहू का क्रोध भड़क उठा-उसका यह क्रोध अय्योब पर ही था, क्योंकि अय्योब स्वयं को परमेश्वर के सामने नेक प्रमाणित करने में अटल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विपरीत अय्योब अपने तीनों मित्रों पर नाराज थे, क्योंकि वे उनके प्रश्नों के उत्तर देने में विफल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तक एलिहू ने कुछ नहीं कहा था, क्योंकि वह उन सभी से कम उम्र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जब एलिहू ने ध्यान दिया कि अन्य तीन प्रश्नों के उत्तर देने में असमर्थ थे, तब उसका क्रोध भड़क उठा.</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बुज़वासी बारकएल के पुत्र एलिहू ने कहना प्रारंभ किया: “मैं ठहरा कम उम्र का और आप सभी बड़े; इसलिये मैं झिझकता रहा और मैंने अपने विचार व्यक्त नहीं किए.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मत यही था, ‘विचार वही व्यक्त करें, जो वर्षों में मुझसे आगे हैं, ज्ञान की शिक्षा वे ही दें, जो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वस्तुतः सर्वशक्तिमान की श्वास तथा परमेश्वर का आत्मा ही है, जो मनुष्य में ज्ञान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संभावना तो यह है कि बड़े में विद्वत्ता ही न हो, तथा बड़े में न्याय की कोई समझ 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मैंने भी अपनी इच्छा प्रकट की ‘मेरी भी सुन लीजिए; मैं अपने विचार व्यक्त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सुनिए, अब तक मैं आप लोगों के वक्तव्य सुनता हुआ ठहरा रहा हूं, आप लोगों के विचार भी मैंने सुन लिए हैं, जो आप लोग घोर विचार करते हुए प्रस्तुत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आपके वक्तव्य बड़े ही ध्यानपूर्वक सुनता रहा हूं. निःसंदेह ऐसा कोई भी न था जिसने महोदय अय्योब के शब्दों का विरोध किया हो; आप में से एक ने भी उनका 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यह मत बोलना, ‘हमें ज्ञान की उपलब्धि हो गई है; मनुष्य नहीं, स्वयं परमेश्वर ही उनके तर्कों का खंडन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अय्योब ने अपना वक्तव्य मेरे विरोध में लक्षित नहीं किया था, मैं तो उन्हें आप लोगों के समान विचार से उत्तर भी न दे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निराश हो चुके हैं, अब वे उत्तर ही नहीं दे रहे; अब तो उनके पास शब्द न रह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उनके चुप रहने के कारण मुझे प्रतीक्षा करना होगा, क्योंकि अब वे वहां चुपचाप खड़े हुए हैं, उत्तर देने के लिए उनके सामने कुछ 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 भी अपने विचार प्रस्तुत करूंगा; मैं भी वह सब प्रकट करूंगा, जो मुझे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विचार मेरे मन में समाए हुए हैं, मेरी आत्मा मुझे प्रेरित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हृदय तो दाखमधु समान है, जिसे बंद कर रखा गया है, ऐसा जैसे नये दाखरस की बोतल फटने ही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कुछ मुझे कहना है, उसे कहने दीजिए, ताकि मेरे हृदय को शांति मिल जाए; मुझे उत्तर देने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अब किसी का पक्ष न लूंगा और न किसी की चापलूसी 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चापलूसी मेरे स्वभाव में नहीं है, तब यदि मैं यह करने लगूं, मेरे रचयिता मुझे यहां से उठा लें.</w:t>
      </w:r>
      <w:r>
        <w:rPr>
          <w:lang w:val="hi_IN" w:bidi="hi_IN"/>
        </w:rPr>
      </w:r>
      <w:r>
        <w:rPr>
          <w:lang w:val="hi_IN" w:bidi="hi_IN"/>
        </w:rPr>
      </w:r>
    </w:p>
    <w:p>
      <w:pPr/>
      <w:r>
        <w:rPr>
          <w:lang w:val="hi_IN" w:bidi="hi_IN"/>
        </w:rPr>
      </w:r>
    </w:p>
    <w:p>
      <w:pPr>
        <w:pStyle w:val="Heading2"/>
      </w:pPr>
      <w:r>
        <w:rPr>
          <w:lang w:val="hi_IN" w:bidi="hi_IN"/>
        </w:rPr>
        <w:t>Job 33:1</w:t>
      </w:r>
      <w:r>
        <w:rPr>
          <w:lang w:val="hi_IN" w:bidi="hi_IN"/>
        </w:rPr>
      </w:r>
    </w:p>
    <w:p>
      <w:pPr/>
      <w:r>
        <w:rPr>
          <w:lang w:val="hi_IN" w:bidi="hi_IN"/>
        </w:rPr>
      </w:r>
      <w:r>
        <w:rPr>
          <w:vertAlign w:val="superscript"/>
          <w:lang w:val="hi_IN" w:bidi="hi_IN"/>
        </w:rPr>
        <w:t>1</w:t>
      </w:r>
      <w:r>
        <w:rPr>
          <w:lang w:val="hi_IN" w:bidi="hi_IN"/>
        </w:rPr>
        <w:t xml:space="preserve"> “फिर भी, महोदय अय्योब, कृपा कर मेरे वक्तव्य; मेरे सभी विचारों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मैं अपने शब्द आपके सामने प्रकट रहा हूं; अब मेरी जीभ तथा मेरा मुख तैयार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ये शब्द मेरे हृदय की ईमानदारी से निकल रहे हैं; मेरे होंठ पूर्ण सच्चाई में ज्ञान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परमेश्वर के आत्मा की कृति हूं; मेरी प्राणवायु सर्वशक्तिमान परमेश्वर के उच्छ्वास से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आपके लिए संभव हो तो मेरे शब्दों का खंडन कीजिए; मेरा सामना करने के लिए आप तैयार हो जाइए.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स्मरण रखिए आपके समान मैं भी परमेश्वर की सृष्टि हूं; मैं भी मिट्टी की ही रचना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सुनिए, मुझसे आपको किसी प्रकार का भय न हो, मैं आपको किसी भी रीति से कठोर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“निःसंदेह जो कुछ आपने कहा हैं, वह सब मैंने सुना है, आपके सभी शब्द मैं सुन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निष्कलंक हूं, अत्याचार रहित हूं; मैं निर्दोष हूं तथा मुझमें कोई दोष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ध्यान दीजिए, फिर भी परमेश्वर मेरे विरुद्ध दोष खोज रहे हैं; उन्होंने तो मुझे अपना शत्रु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मेरे पांव काठ में जकड़ दिए; मेरे समस्त मार्गों पर वह निगरानी बनाए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“सुनिए, मैं आपको सूचित कर रहा हूं: आप इस विषय में नीतिमान नहीं हैं, क्योंकि परमेश्वर मनुष्यों से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परमेश्वर के विरुद्ध यह शिकायत क्यों कर रहे हैं कि वह अपने कार्यों का लेखा नहीं दिया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संवाद अवश्य करते हैं—कभी एक रीति से, कभी अन्य रीति से— मनुष्य इसके ओर ध्यान देने से चूक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कभी तो स्वप्न के माध्यम से, कभी रात्रि में प्रकाशित दर्शन के माध्यम से, जब मनुष्य घोर निद्रा में पड़ा रहता है, जब वह बिछौने पर नींद में डूबता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परमेश्वर उसके कान को जागृत कर देते हैं. उसे चेतावनियों से भयभीत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 ऐसा करके वह मनुष्य को उसके आचरण से दूर कर दें तथा मनुष्य को अहंकार से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गड्ढे से मनुष्य की आत्मा की रक्षा कर लेते हैं, कि उसका जीवन अधोलोक में न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“मनुष्य जब अपने बिछौने पर होता है, तब भी उसे पीड़ा द्वारा सताया जाता है, इसके अतिरिक्त उसकी हड्डियों में गहन वेदना के द्वारा भी.</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परिणामस्वरूप उसका मन तक भोजन से घृणा करने लगता है भले ही वह उसका सर्वाधिक उत्तम भोजन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शरीर का मांस देखते ही सूख जाता है, वे हड्डियां, जो अदृश्य थी, मांस सूख कर अब स्पष्ट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उसके प्राण उस कब्र के निकट पहुंच जाते हैं, तथा उसका जीवन मृत्यु के दूतों के निकट पहुंच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सहस्रों में से कोई एक स्वर्गदूत ऐसा है, जो उसका मध्यस्थ है, कि उसे यह स्मरण दिलाए, कि उसके लिए सर्वोपयुक्त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वह बड़ी ही शालीनता के भाव में उससे यह कहे. ‘उसका उस कब्र में जाना निरस्त कर दिया जाए, मुझे इसके लिए छुड़ौती प्राप्‍त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उसके मांस को नवयुवक के मांस से भी पुष्ट कर दिया जाए, उसे उसके युवावस्था के काल में पहुंचा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उसके लिए यह संभव हो जाएगा, कि वह परमेश्वर से प्रार्थना करे और परमेश्वर उसे स्वीकार भी कर लेंगे, कि वह हर्षोल्लास में परमेश्वर के चेहरे को निहार सके तथा परमेश्वर उस व्यक्ति की युक्तता की पुनःस्थापना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गा गाकर अन्य मनुष्यों के सामने यह बता देगा. ‘मैंने धर्मी को विकृत करने का पाप किया है, मेरे लिए ऐसा करना उपयुक्त न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ने मेरे प्राण को उस कब्र में जा पड़ने से बचा लिया है, अब मेरे प्राण उजियाले को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देख लेना, परमेश्वर मनुष्यों के साथ यह सब बहुधा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 वह उस कब्र से मनुष्य के प्राण लौटा लाएं, कि मनुष्य जीवन ज्योति के द्वारा प्रकाशित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“अय्योब, मेरे इन शब्दों को ध्यान से सुन लो; तुम चुप रहोगे, तो मैं अपना संवाद प्रारंभ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तुम्हें कुछ भी कहना हो तो कह दो, कह डालो; क्योंकि मैं चाहता हूं, कि मैं तुम्हें निर्दोष प्रमाणित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यह संभव नहीं, तो मेरा विचार ध्यान से सुन लो; यदि तुम चुप रहो, तो मैं तुम्हें बुद्धि की शिक्षा दे सकूंगा.”</w:t>
      </w:r>
      <w:r>
        <w:rPr>
          <w:lang w:val="hi_IN" w:bidi="hi_IN"/>
        </w:rPr>
      </w:r>
      <w:r>
        <w:rPr>
          <w:lang w:val="hi_IN" w:bidi="hi_IN"/>
        </w:rPr>
      </w:r>
    </w:p>
    <w:p>
      <w:pPr/>
      <w:r>
        <w:rPr>
          <w:lang w:val="hi_IN" w:bidi="hi_IN"/>
        </w:rPr>
      </w:r>
    </w:p>
    <w:p>
      <w:pPr>
        <w:pStyle w:val="Heading2"/>
      </w:pPr>
      <w:r>
        <w:rPr>
          <w:lang w:val="hi_IN" w:bidi="hi_IN"/>
        </w:rPr>
        <w:t>Job 34:1</w:t>
      </w:r>
      <w:r>
        <w:rPr>
          <w:lang w:val="hi_IN" w:bidi="hi_IN"/>
        </w:rPr>
      </w:r>
    </w:p>
    <w:p>
      <w:pPr/>
      <w:r>
        <w:rPr>
          <w:lang w:val="hi_IN" w:bidi="hi_IN"/>
        </w:rPr>
      </w:r>
      <w:r>
        <w:rPr>
          <w:vertAlign w:val="superscript"/>
          <w:lang w:val="hi_IN" w:bidi="hi_IN"/>
        </w:rPr>
        <w:t>1</w:t>
      </w:r>
      <w:r>
        <w:rPr>
          <w:lang w:val="hi_IN" w:bidi="hi_IN"/>
        </w:rPr>
        <w:t xml:space="preserve"> एलिहू ने फिर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“बुद्धिमानों, मेरा वक्तव्य सुनो; आप तो सब समझते ही हैं, तब मेरी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जीभ भोजन के स्वाद को परखती है, कान भी वक्तव्य की विवेचना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उत्तम यही होगा, कि हम यहां अपने लिए; वही स्वीकार कर लें, जो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“अय्योब ने यह दावा किया है ‘मैं तो निर्दोष हूं, किंतु परमेश्वर ने मेरे साथ अन्याय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अपने अधिकार के विषय में, मैं झूठा दावा करूंगा? मेरा घाव असाध्य है, जबकि मेरी ओर से कोई अवज्ञा नहीं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ऐसा कोई व्यक्ति है, जो अय्योब के समान हो, जो निंदा का जल समान पान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पापिष्ठ व्यक्तियों की संगति करते हैं; जो दुर्वृत्तों के साथ कार्यों में जुट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उन्होंने यह कहा है, ‘कोई लाभ नहीं होता यदि कोई व्यक्ति परमेश्वर से आनंदित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अब आप ध्यान से मेरी सुन लीजिए, आप तो बुद्धिमान हैं. परमेश्वर के लिए तो यह संभव ही नहीं कि वह किसी भी प्रकार की बुराई करे, सर्वशक्तिमान से कोई भूल होना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वह तो किसी को भी उसके कार्यों के अनुरूप प्रतिफल देते हैं; तथा उसके आचरण के अनुसार फल 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निश्चय, परमेश्वर बुराई नहीं करेंगे तथा सर्वशक्तिमान न्याय को विकृत नहीं होने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पृथ्वी पर उन्हें अधिकारी किसने बनाया है? किसने संपूर्ण विश्व का दायित्व उन्हें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वह यह निश्चय कर लेते हैं, कि वह कोई कार्य निष्पन्‍न करेंगे, यदि वह अपनी आत्मा तथा अपना श्वास ले 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समस्त मानव जाति तत्क्षण नष्ट हो जाएगी तथा मनुष्य धूल में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यदि वास्तव में आप में समझ है, यह सुन लीजिए; मेरे शब्द की ध्वनि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यह उपयुक्त है कि वह शासन करे, जिसे न्याय से घृणा है? क्या आप उस शूर पर, जो पूर्ण धर्मी है दंड प्रसारित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जिसमें राजा तक पर यह आक्षेप लगाने का साहस है ‘निकम्मे,’ तथा प्रधानों पर, ‘तुम दुष्ट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प्रमुखों से प्रभावित होकर उनका पक्ष नहीं करता, जो न दीनों को तुच्छ समझ धनाढ्यों को सम्मान देता है, क्योंकि उनमें यह बोध प्रबल रहता है दोनों ही एक परमेश्वर की 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सभी की मृत्यु क्षण मात्र में हो जाती है, मध्य रात्रि के समय एक पल के साथ उनके प्राण उड़ जाते हैं, हां, शूरवीर तक, बिना किसी मानव हाथ के प्रहार के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मनुष्य की हर एक गतिविधि पर परमेश्वर की दृष्टि रहती है; उसकी समस्त चाल परमेश्वर को मालूम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 तो कोई ऐसा अंधकार है, और न ही ऐसी कोई छाया, जहां दुराचारी छिपने के लिए आश्रय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के लिए यह आवश्यक नहीं, कि वह किसी मनुष्य के लिए गए निर्णय पर विचार करें, कि मनुष्य को न्याय के लिए परमेश्वर के सामने उपस्थित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बिना कुछ पूछे परमेश्वर, शूरवीरों को चूर-चूर कर देते हैं, तब अन्य व्यक्ति को उसके स्थान पर नियुक्त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परमेश्वर को उनके कृत्यों का पूरा हिसाब रहता है, रात्रि के रहते ही वह उन्हें मिटा देते हैं, वे कुचल दिए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 पर परमेश्वर का प्रहार वैसा ही होता है, मानो कोई दुराचारी सार्वजनिक रीति से दंडित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वे परमेश्वर से दूर हो गये थे, उन्होंने परमेश्वर के मार्ग का कोई ध्यान 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 कंगालों की पुकार परमेश्वर तक जा पहुंची, कि पीड़ित की पुकार परमेश्वर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परमेश्वर चुप रहते हैं, तब उन पर उंगली कौन उठा सकेगा? तथा अगर वह मुख छिपाने का निर्णय ले लें, तो कौन उनकी झलक देख सकेगा; चाहे कोई राष्ट्र हो अथवा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दुर्जन शासक न बन सकें, और न ही वे प्रजा के लिए मोहजाल प्रमाणित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 कोई परमेश्वर के सामने यह दावा करे, ‘मैं तो गुनहगार हूं, परंतु इसके बाद मुझसे कोई अपराध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आप मुझे उस विषय की शिक्षा दीजिए; जो मेरे लिए अब तक अदृश्य है. चाहे मुझसे कोई पाप हो गया है, मैं अब इसे कभी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महोदय अय्योब, क्या परमेश्वर आपकी शर्तों पर नुकसान करेंगे, क्योंकि आपने तो परमेश्वर की कार्यप्रणाली पर विरोध प्रकट किया है, चुनाव तो आपको ही करना होगा मुझे नहीं तब; अपने ज्ञान की घोषणा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 जो बुद्धिमान हैं, तथा वे, जो ज्ञानी हैं, मेरी सुनेंगे और मुझसे कहेंगे,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‘अय्योब की बात बिना ज्ञान की होती है; उनके कथनों में कोई विद्वत्ता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महोदय अय्योब को बड़ी ही सूक्ष्मता-पूर्वक परखा जाए, क्योंकि उनके उत्तरों में दुष्टता पाई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अपने पाप पर विद्रोह का योग देते हैं; वह हमारे ही मध्य रहते हुए उपहास में ताली बजाते तथा परमेश्वर की निंदा पर निंदा करते जाते हैं.”</w:t>
      </w:r>
      <w:r>
        <w:rPr>
          <w:lang w:val="hi_IN" w:bidi="hi_IN"/>
        </w:rPr>
      </w:r>
      <w:r>
        <w:rPr>
          <w:lang w:val="hi_IN" w:bidi="hi_IN"/>
        </w:rPr>
      </w:r>
    </w:p>
    <w:p>
      <w:pPr/>
      <w:r>
        <w:rPr>
          <w:lang w:val="hi_IN" w:bidi="hi_IN"/>
        </w:rPr>
      </w:r>
    </w:p>
    <w:p>
      <w:pPr>
        <w:pStyle w:val="Heading2"/>
      </w:pPr>
      <w:r>
        <w:rPr>
          <w:lang w:val="hi_IN" w:bidi="hi_IN"/>
        </w:rPr>
        <w:t>Job 35:1</w:t>
      </w:r>
      <w:r>
        <w:rPr>
          <w:lang w:val="hi_IN" w:bidi="hi_IN"/>
        </w:rPr>
      </w:r>
    </w:p>
    <w:p>
      <w:pPr/>
      <w:r>
        <w:rPr>
          <w:lang w:val="hi_IN" w:bidi="hi_IN"/>
        </w:rPr>
      </w:r>
      <w:r>
        <w:rPr>
          <w:vertAlign w:val="superscript"/>
          <w:lang w:val="hi_IN" w:bidi="hi_IN"/>
        </w:rPr>
        <w:t>1</w:t>
      </w:r>
      <w:r>
        <w:rPr>
          <w:lang w:val="hi_IN" w:bidi="hi_IN"/>
        </w:rPr>
        <w:t xml:space="preserve"> एलिहू ने और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आप यह न्याय समझते हैं? आप कहते हैं, ‘मेरा धर्म परमेश्वर के धर्म से ऊपर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आप तो यही कहेंगे, ‘आप पर मेरे पाप का क्या प्रभाव पड़ता है, और पाप न करने के द्वारा मैंने क्या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उत्तर आपको मैं दूंगा, आपको तथा आपके मित्रों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आकाश की ओर दृष्टि उठाओ; मेघों का अवलोकन करो, वे तुमसे ऊपर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आप पाप कर बैठते हैं, इससे हानि परमेश्वर की कैसी होती है? यदि आपके अत्याचारों की संख्या अधिक हो जाती, क्या परमेश्वर पर इसका कोई प्रभाव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आप धर्मी हैं, आप परमेश्वर के लिए कौन सा उपकार कर देंगे, अथवा आपके इस कृत्य से आप उनके लिए कौन सा लाभ हासिल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आपकी दुष्चरित्रता आप जैसे व्यक्ति पर ही शोभा देती है, तथा आपकी धार्मिकता मानवता के लिए योग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“अत्याचारों में वृद्धि होने पर मनुष्य कराहने लगते हैं; वे बुरे काम के लिए किसी शूर की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किसी का ध्यान इस ओर नहीं जाता ‘कहां हैं परमेश्वर, मेरा रचयिता, जो रात में गीत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रचयिता परमेश्वर ही हैं, जिनकी शिक्षा हमें पशु पक्षियों से अधिक विद्वत्ता देती है, तथा हमें आकाश के पक्षियों से अधिक बुद्धिमान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वे सहायता की पुकार देते हैं, किंतु परमेश्वर उनकी ओर ध्यान नहीं देते, क्योंकि वे दुर्जन अपने अहंकार में डूबे हुए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निर्विवाद सत्य है कि परमेश्वर निरर्थक पुकार को नहीं सुनते; सर्वशक्तिमान इस ओर ध्यान देना भी उपयुक्त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महोदय अय्योब, आप कह रहे थे, आप परमेश्वर को नहीं देख सकते, अनिवार्य है कि आप परमेश्वर के समय की प्रतीक्षा करें. आपका पक्ष उनके सामने रखा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अतिरिक्त, परमेश्वर क्रोध कर तुम्हें दण्ड नहीं देता, और न ही वह अभिमान की ओर ध्यान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महोदय अय्योब, इसलिये व्यर्थ है आपका इस प्रकार बातें करना; आप बिना किसी ज्ञान के अपने उद्गार पर उद्गार किए जा रहे हैं.”</w:t>
      </w:r>
      <w:r>
        <w:rPr>
          <w:lang w:val="hi_IN" w:bidi="hi_IN"/>
        </w:rPr>
      </w:r>
      <w:r>
        <w:rPr>
          <w:lang w:val="hi_IN" w:bidi="hi_IN"/>
        </w:rPr>
      </w:r>
    </w:p>
    <w:p>
      <w:pPr/>
      <w:r>
        <w:rPr>
          <w:lang w:val="hi_IN" w:bidi="hi_IN"/>
        </w:rPr>
      </w:r>
    </w:p>
    <w:p>
      <w:pPr>
        <w:pStyle w:val="Heading2"/>
      </w:pPr>
      <w:r>
        <w:rPr>
          <w:lang w:val="hi_IN" w:bidi="hi_IN"/>
        </w:rPr>
        <w:t>Job 36:1</w:t>
      </w:r>
      <w:r>
        <w:rPr>
          <w:lang w:val="hi_IN" w:bidi="hi_IN"/>
        </w:rPr>
      </w:r>
    </w:p>
    <w:p>
      <w:pPr/>
      <w:r>
        <w:rPr>
          <w:lang w:val="hi_IN" w:bidi="hi_IN"/>
        </w:rPr>
      </w:r>
      <w:r>
        <w:rPr>
          <w:vertAlign w:val="superscript"/>
          <w:lang w:val="hi_IN" w:bidi="hi_IN"/>
        </w:rPr>
        <w:t>1</w:t>
      </w:r>
      <w:r>
        <w:rPr>
          <w:lang w:val="hi_IN" w:bidi="hi_IN"/>
        </w:rPr>
        <w:t xml:space="preserve"> एलिहू ने आगे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 कुछ देर और प्रतीक्षा कीजिए, कि मैं आपके सामने यह प्रकट कर सकूं, कि परमेश्वर की ओर से और भी बहुत कुछ कहा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ज्ञान मैं दूर से लेकर आऊंगा; मैं यह प्रमाणित करूंगा कि मेरे रचयिता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 आपको यह आश्वासन दे रहा हूं, कि मेरी आख्यान झूठ नहीं है; जो व्यक्ति इस समय आपके सामने खड़ा है, उसका ज्ञान त्रुटिहीन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“स्मरण रखिए परमेश्वर सर्वशक्तिमान तो हैं, किंतु वह किसी से घृणा नहीं करते; उनकी शक्ति शारीरिक भी है तथा मानसिक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दुष्टों को जीवित नहीं छोड़ते किंतु वह पीड़ितों को न्याय से वंचित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धर्मियों पर से उनकी नजर कभी नहीं हटती, वह उन्हें राजाओं के साथ बैठा देते हैं, और यह उन्‍नति स्थायी हो जाती है, वे सम्मानित होकर वहां ऊंचे पद को प्राप्‍त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यदि कोई बेड़ियों में जकड़ दिया गया हो, उसे पीड़ा की रस्सियों से बांध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उन पर यह प्रकट कर देते हैं, कि इस पीड़ा का कारण क्या है? उनका ही अहंकार, उनका यही पाप.</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परमेश्वर उन्हें उपयुक्त शिक्षा के पालन के लिए मजबूर कर देते हैं, तथा उन्हें आदेश देते हैं, कि वे पाप से 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वे आज्ञापालन कर परमेश्वर की सेवा में लग जाते हैं, उनका संपूर्ण जीवन समृद्धि से पूर्ण हो जाता है तथा उनका जीवन सुखी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यदि वे उनके निर्देशों की उपेक्षा करते हैं, तलवार से नाश उनकी नियति हो जाती है और बिना ज्ञान के वे मर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वे, जो दुर्वृत्त हैं, जो मन में क्रोध को पोषित करते हैं; जब परमेश्वर उन्हें बेड़ियों में जकड़ देते हैं, वे सहायता की पुकार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मृत्यु उनके यौवन में ही हो जाती है, देवताओं को समर्पित लुच्‍चों के मध्य 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परमेश्वर पीड़ितों को उनकी पीड़ा से मुक्त करते हैं; यही पीड़ा उनके लिए नए अनुभव का कारण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वस्तुतः परमेश्वर ने आपको विपत्ति के मुख से निकाला है, कि आपको मुक्ति के विशाल, सुरक्षित स्थान पर स्थापित कर दें, तथा आपको सर्वोत्कृष्ट स्वादिष्ट खाना परोस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अब आपको वही दंड दिया जा रहा है, जो दुर्वृत्तों के लिए ही उपयुक्त है; अब आप सत्य तथा न्याय के अंतर्गत परखे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उपयुक्त यह होगा कि आप सावधान रहें, कि कोई आपको धन-संपत्ति के द्वारा लुभा न ले; ऐसा न हो कि कोई घूस देकर रास्ते से भटका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आपका क्या मत है, क्या आपकी धन-संपत्ति आपकी पीड़ा से मुक्ति का साधन बन सकेगी, अथवा क्या आपकी संपूर्ण शक्ति आपको सुरक्षा प्रदान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रात्रि की कामना न कीजिए, जब लोग अपने-अपने घरों से बाहर नष्ट होने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सावधान रहिए, बुराई की ओर न मुड़िए, ऐसा जान पड़ता है, कि आपने पीड़ा के बदले बुराई को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“देखो, सामर्थ्य में परमेश्वर सर्वोच्च हैं. कौन है उनके तुल्य उत्कृष्ट शिक्षक?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किसने उन्हें इस पद पर नियुक्त किया है, कौन उनसे कभी यह कह सका है ‘इसमें तो आपने कमी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स्मरण रहे कि परमेश्वर के कार्यों का गुणगान करते रहें, जिनके विषय में लोग स्तवन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सभी इनके साक्ष्य हैं; दूर-दूर से उन्होंने यह सब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ध्यान दीजिए परमेश्वर महान हैं, उन्हें पूरी तरह समझ पाना हमारे लिए असंभव है! उनकी आयु के वर्षों की संख्या मालूम करना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वह जल की बूंदों को अस्तित्व में लाते हैं, ये बूंदें बादलों से वृष्टि बनकर टपकती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मेघ यही वृष्टि उण्डेलते जाते हैं, बहुतायत से यह मनुष्यों पर बरसती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किसी में यह क्षमता है, कि मेघों को फैलाने की बात को समझ सके, परमेश्वर के मंडप की बिजलियां को समझ 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देखिए, परमेश्वर ही उजियाले को अपने आस-पास बिखरा लेते हैं तथा महासागर की थाह को ढांप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 ही हैं परमेश्वर के वे साधन, जिनके द्वारा वह जनताओं का न्याय करते हैं. तथा भोजन भी बहुलता में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बिजली अपने हाथों में ले लेते हैं, तथा उसे आदेश देते हैं, कि वह लक्ष्य पर जा पड़े.</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बिजली का नाद उनकी उपस्थिति की घोषणा है; पशुओं को तो इसका पूर्वाभास हो जाता है.</w:t>
      </w:r>
      <w:r>
        <w:rPr>
          <w:lang w:val="hi_IN" w:bidi="hi_IN"/>
        </w:rPr>
      </w:r>
      <w:r>
        <w:rPr>
          <w:lang w:val="hi_IN" w:bidi="hi_IN"/>
        </w:rPr>
      </w:r>
    </w:p>
    <w:p>
      <w:pPr/>
      <w:r>
        <w:rPr>
          <w:lang w:val="hi_IN" w:bidi="hi_IN"/>
        </w:rPr>
      </w:r>
    </w:p>
    <w:p>
      <w:pPr>
        <w:pStyle w:val="Heading2"/>
      </w:pPr>
      <w:r>
        <w:rPr>
          <w:lang w:val="hi_IN" w:bidi="hi_IN"/>
        </w:rPr>
        <w:t>Job 37:1</w:t>
      </w:r>
      <w:r>
        <w:rPr>
          <w:lang w:val="hi_IN" w:bidi="hi_IN"/>
        </w:rPr>
      </w:r>
    </w:p>
    <w:p>
      <w:pPr/>
      <w:r>
        <w:rPr>
          <w:lang w:val="hi_IN" w:bidi="hi_IN"/>
        </w:rPr>
      </w:r>
      <w:r>
        <w:rPr>
          <w:vertAlign w:val="superscript"/>
          <w:lang w:val="hi_IN" w:bidi="hi_IN"/>
        </w:rPr>
        <w:t>1</w:t>
      </w:r>
      <w:r>
        <w:rPr>
          <w:lang w:val="hi_IN" w:bidi="hi_IN"/>
        </w:rPr>
        <w:t xml:space="preserve"> “मैं इस विचार से भी कांप उठता हूं. वस्तुतः मेरा हृदय उछल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उद्घोष के नाद तथा उनके मुख से निकली गड़गड़ाहट सुनिए.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वह संपूर्ण आकाश में प्रसारित कर देते हैं तथा बिजली को धरती की छोरों तक.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तत्पश्चात गर्जनावत स्वर उद्‍भूत होता है; परमेश्वर का प्रतापमय स्वर, जब उनका यह स्वर प्रक्षेपित होता है, वह कुछ भी रख नहीं छोड़ते.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विलक्षण ही होता है परमेश्वर का यह गरजना; उनके महाकार्य हमारी बुद्धि से परे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हिम को आदेश देते हैं, ‘अब पृथ्वी पर बरस पड़ो,’ तथा मूसलाधार वृष्टि को, ‘प्रचंड रखना धारा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हर एक व्यक्ति के हाथ रोक देते हैं कि सभी मनुष्य हर एक कार्य के लिए श्रेय परमेश्वर को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वन्य पशु अपनी गुफाओं में आश्रय ले लेते हैं तथा वहीं छिपे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प्रचंड वृष्टि दक्षिण दिशा से बढ़ती चली आती हैं तथा शीत लहर उत्तर दिशा से.</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की रचना परमेश्वर के फूंक से होती है तथा व्यापक हो जाता है जल का बर्फ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ही घने मेघ को नमी से भर देते हैं; वे नमी के ज़रिए अपनी बिजली को बिखेर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सभी परमेश्वर ही के निर्देश पर अपनी दिशा परिवर्तित करते हैं कि वे समस्त मनुष्यों द्वारा बसाई पृथ्वी पर वही करें, जिसका आदेश उन्हें परमेश्वर 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अपनी सृष्टि, इस पृथ्वी के हित में इसके सुधार के निमित्त, अथवा अपने निर्जर प्रेम से प्रेरित हो इसे निष्पन्‍न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“अय्योब, कृपया यह सुनिए; परमेश्वर के विलक्षण कार्यों पर विचार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आपको मालूम है, कि परमेश्वर ने इन्हें स्थापित कैसे किया है, तथा वह कैसे मेघ में उस बिजली को चमकाते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आपको मालूम है कि बादल अधर में कैसे रहते हैं? यह सब उनके द्वारा निष्पादित अद्भुत कार्य हैं, जो अपने ज्ञान में परिपूर्ण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धरती दक्षिण वायु प्रवाह के कारण निस्तब्ध हो जाती है आपके वस्त्रों में उष्णता हुआ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महोदय अय्योब, क्या आप परमेश्वर के साथ मिलकर, ढली हुई धातु के दर्पण-समान आकाश को विस्तीर्ण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 ही हमें बताइए, कि हमें परमेश्वर से क्या निवेदन करना होगा; हमारे अंधकार के कारण उनके सामने अपना पक्ष पेश करना हमारे लिए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परमेश्वर को यह सूचना दे दी जाएगी, कि मैं उनसे बात करूं? कि कोई व्यक्ति अपने ही प्राणों की हानि की योजना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समय यह सत्य है, कि मनुष्य के लिए यह संभव नहीं, कि वह प्रभावी सूर्य प्रकाश की ओर दृष्टि कर सके. क्योंकि वायु प्रवाह ने आकाश से मेघ हटा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उत्तर दिशा से स्वर्णिम आभा का उदय हो रहा है; परमेश्वर के चारों ओर बड़ा तेज प्रकाश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सर्वशक्तिमान, जिनकी उपस्थिति में प्रवेश दुर्गम है, वह सामर्थ्य में उन्‍नत हैं; यह हो ही नहीं सकता कि वह न्याय तथा अतिशय धार्मिकता का हनन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आदर्श यही है, कि मनुष्य उनके प्रति श्रद्धा भाव रखें. परमेश्वर द्वारा वे सभी आदरणीय हैं, जिन्होंने स्वयं को बुद्धिमान समझ रखा है.”</w:t>
      </w:r>
      <w:r>
        <w:rPr>
          <w:lang w:val="hi_IN" w:bidi="hi_IN"/>
        </w:rPr>
      </w:r>
      <w:r>
        <w:rPr>
          <w:lang w:val="hi_IN" w:bidi="hi_IN"/>
        </w:rPr>
      </w:r>
    </w:p>
    <w:p>
      <w:pPr/>
      <w:r>
        <w:rPr>
          <w:lang w:val="hi_IN" w:bidi="hi_IN"/>
        </w:rPr>
      </w:r>
    </w:p>
    <w:p>
      <w:pPr>
        <w:pStyle w:val="Heading2"/>
      </w:pPr>
      <w:r>
        <w:rPr>
          <w:lang w:val="hi_IN" w:bidi="hi_IN"/>
        </w:rPr>
        <w:t>Job 38:1</w:t>
      </w:r>
      <w:r>
        <w:rPr>
          <w:lang w:val="hi_IN" w:bidi="hi_IN"/>
        </w:rPr>
      </w:r>
    </w:p>
    <w:p>
      <w:pPr/>
      <w:r>
        <w:rPr>
          <w:lang w:val="hi_IN" w:bidi="hi_IN"/>
        </w:rPr>
      </w:r>
      <w:r>
        <w:rPr>
          <w:vertAlign w:val="superscript"/>
          <w:lang w:val="hi_IN" w:bidi="hi_IN"/>
        </w:rPr>
        <w:t>1</w:t>
      </w:r>
      <w:r>
        <w:rPr>
          <w:lang w:val="hi_IN" w:bidi="hi_IN"/>
        </w:rPr>
        <w:t xml:space="preserve"> तब स्वयं याहवेह ने तूफान में से अय्योब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 है वह, जो अज्ञानता के विचारों द्वारा मेरी युक्ति को बिगाड़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ऐसा करो अब तुम पुरुष के भाव कमर बांध लो; तब मैं तुमसे प्रश्न करना प्रारंभ करूंगा, तुम्हें इन प्रश्नों का उत्तर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“कहां थे तुम, जब मैंने पृथ्वी की नींव डाली थी? यदि तुममें कुछ भी समझ है, मुझे इसका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तुम्हें मालूम हो! तो मुझे बताओ, किसने पृथ्वी की नाप ठहराई है? अथवा, किसने इसकी माप रेखाएं निश्चित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पदार्थ पर इसका आधार स्थापित है? किसने इसका आधार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निशांत तारा सहगान में एक साथ गा रहे थे तथा सभी स्वर्गदूत उल्लासनाद कर रहे थे, तब कहां थे तुम?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“अथवा किसने महासागर को द्वारों द्वारा सीमित किया, जब गर्भ से इसका उद्भव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मैंने इसके लिए मेघ परिधान निर्मित किया तथा घोर अंधकार को इसकी मेखला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मैंने इस पर सीमाएं चिन्हित कर दीं तथा ऐसे द्वार बना दिए, जिनमें चिटकनियां लगाई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तथा मैंने यह आदेश दे दिया ‘तुम यहीं तक आ सकते हो, इसके आगे नहीं तथा यहां आकर तुम्हारी वे सशक्त वाली तरंगें रुक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तुमने अपने जीवन में प्रभात को यह आदेश दिया है, कि वह उपयुक्त क्षण पर ही अरुणोदय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 यह पृथ्वी के हर एक छोर तक प्रकट करे, कि दुराचारी अपने-अपने छिपने के स्थान से हिला दिए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गीली मिट्टी पर मोहर लगाने समान परिवर्तन जिसमें परिधान के सूक्ष्म भेद स्पष्ट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सूर्य प्रकाश की उग्रता दुर्वृत्तों को दुराचार से रोके रहती है, मानो हिंसा के लिए उठी हुई उनकी भुजा तोड़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“अच्छा, यह बताओ, क्या तुमने जाकर महासागर के स्रोतों का निरीक्षण किया है अथवा सागर तल पर चलना फिरना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तुमने घोर अंधकार में जाकर मृत्यु के द्वारों को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तुम्हें ज़रा सा भी अनुमान है, कि पृथ्वी का विस्तार कितना है, मुझे बताओ, क्या-क्या मालूम है तुम्हें?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“कहां है प्रकाश के घर का मार्ग? वैसे ही, कहां है अंधकार का आश्रय,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 तुम उन्हें यह तो सूचित कर सको, कि कहां है उनकी सीमा तथा तुम इसके घर का मार्ग पहचान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 वास्तव में यह मालूम है, क्योंकि तब तुम्हारा जन्म हो चुका होगा! तब तो तुम्हारी आयु के वर्ष भी अनेक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तुमने कभी हिम के भंडार में प्रवेश किया है, अथवा क्या तुमने कभी हिम के भण्डारगृह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ओलों को जिन्हें मैंने पीड़ा के समय के लिए रखा हुआ है युद्ध तथा संघर्ष के दिनों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तुम्हें मालूम है कि प्रकाश का विभाजन कहां है, अथवा यह कि पृथ्वी पर पुरवाई कैसे बिखर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तुम्हें मालूम है कि बड़ी बरसात के लिए धारा की नहर किसने काटी है, अथवा बिजली की दिशा किसने निर्धारित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 रेगिस्तान प्रदेश में पानी बरसायें, उस बंजर भूमि जहां कोई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 उजड़े और बंजर भूमि की प्यास मिट जाए, तथा वहां घास के बीजों का अंकुरण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कोई वृष्टि का जनक? अथवा कौन है ओस की बूंदों का उत्पादक?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किस गर्भ से हिम का प्रसव है? तथा आकाश का पाला कहां से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जल पत्थर के समान कठोर हो जाता है तथा इससे महासागर की सतह एक कारागार का रूप धारण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“अय्योब, क्या तुम कृतिका नक्षत्र के समूह को परस्पर गूंथ सकते हो, अथवा मृगशीर्ष के बंधनों को खोल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 तुम किसी तारामंडल को उसके निर्धारित समय पर प्रकट कर सकते हो तथा क्या तुम सप्‍त ऋषि को दिशा-निर्देश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 तुम आकाशमंडल के अध्यादेशों को जानते हो, अथवा क्या तुम पृथ्वी पर भी वही अध्यादेश प्रभावी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 यह संभव है कि तुम अपना स्वर मेघों तक प्रक्षेपित कर दो, कि उनमें परिसीमित जल तुम्हारे लिए विपुल वृष्टि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 तुम बिजली को ऐसा आदेश दे सकते हो, कि वे उपस्थित हो तुमसे निवेदन करें, ‘क्या आज्ञा है, आप आदेश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किसने बाज पक्षी में ऐसा ज्ञान स्थापित किया है, अथवा किसने मुर्गे को पूर्व ज्ञान की क्षमता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कौन है वह, जिसमें ऐसा ज्ञान है, कि वह मेघों की गणना कर लेता है? अथवा कौन है वह, जो आकाश के पानी के मटकों को झुका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धूल मिट्टी का ढेला बनकर कठोर हो जाती है, तथा ये ढेले भी एक दूसरे से मिल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“अय्योब, क्या तुम सिंहनी के लिए शिकार करते हो, शेरों की भूख को मिटाते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अपनी कन्दरा में दुबकी बैठी है, अथवा जो झाड़ियों में घात लगाए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कौवों को पौष्टिक आहार कौन परोसता है, जब इसके बच्‍चे परमेश्वर को पुकारते हैं, तथा अपना भोजन खोजते हुए भटकते रहते हैं?</w:t>
      </w:r>
      <w:r>
        <w:rPr>
          <w:lang w:val="hi_IN" w:bidi="hi_IN"/>
        </w:rPr>
      </w:r>
      <w:r>
        <w:rPr>
          <w:lang w:val="hi_IN" w:bidi="hi_IN"/>
        </w:rPr>
      </w:r>
    </w:p>
    <w:p>
      <w:pPr/>
      <w:r>
        <w:rPr>
          <w:lang w:val="hi_IN" w:bidi="hi_IN"/>
        </w:rPr>
      </w:r>
    </w:p>
    <w:p>
      <w:pPr>
        <w:pStyle w:val="Heading2"/>
      </w:pPr>
      <w:r>
        <w:rPr>
          <w:lang w:val="hi_IN" w:bidi="hi_IN"/>
        </w:rPr>
        <w:t>Job 39:1</w:t>
      </w:r>
      <w:r>
        <w:rPr>
          <w:lang w:val="hi_IN" w:bidi="hi_IN"/>
        </w:rPr>
      </w:r>
    </w:p>
    <w:p>
      <w:pPr/>
      <w:r>
        <w:rPr>
          <w:lang w:val="hi_IN" w:bidi="hi_IN"/>
        </w:rPr>
      </w:r>
      <w:r>
        <w:rPr>
          <w:vertAlign w:val="superscript"/>
          <w:lang w:val="hi_IN" w:bidi="hi_IN"/>
        </w:rPr>
        <w:t>1</w:t>
      </w:r>
      <w:r>
        <w:rPr>
          <w:lang w:val="hi_IN" w:bidi="hi_IN"/>
        </w:rPr>
        <w:t xml:space="preserve"> “क्या तुम्हें जानकारी है, कि पर्वतीय बकरियां किस समय बच्चों को जन्म देती हैं? क्या तुमने कभी हिरणी को अपने बच्‍चे को जन्म देते हुए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तुम्हें यह मालूम है, कि उनकी गर्भावस्था कितने माह की होती है? अथवा किस समय वह उनका प्रसव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प्रसव करते हुए वे झुक जाती हैं; तब प्रसव पीड़ा से मुक्त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सन्तति होती जाती हैं, खुले मैदानों में ही उनका विकास हो जाता है; विकसित होने पर वे अपनी माता की ओर नहीं लौटते.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“किसने वन्य गधों को ऐसी स्वतंत्रता प्रदान की है? किसने उस द्रुत गधे को बंधन मुक्त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घर के लिए उसे रेगिस्तान प्रदान किया है तथा उसके निवास के रूप में नमकीन सतह.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तो नगरों के शोर से घृणा है; अपरिचित है वह नियंता की हांक से.</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चराई जो पर्वतमाला में है, वह घूमा करता है तथा हर एक हरी वनस्पति की खोज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कोई वन्य सांड़ तुम्हारी सेवा करने के लिए तैयार होगा? अथवा क्या वह तुम्हारी चरनी के निकट रात्रि में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तुम उसको रस्सियों से बांधकर हल में जोत सकते हो? अथवा क्या वह तुम्हारे खेतों में तुम्हारे पीछे-पीछे पाटा खींचेगा?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तुम उस पर मात्र इसलिये भरोसा करोगे, कि वह अत्यंत शक्तिशाली है? तथा समस्त श्रम उसी के भरोसे पर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तुम्हें उस पर ऐसा भरोसा हो जाएगा, कि वह तुम्हारी काटी गई उपज को घर तक पहुंचा देगा तथा फसल खलिहान तक सुरक्षित पहुंच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शुतुरमुर्ग आनंद से अपने पंख फुलाती है, उसकी तुलना सारस के परों से की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शुतुरमुर्ग तो अपने अंडे भूमि पर रख उन्हें छोड़ देती है, मात्र भूमि की उष्णता ही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तो इस सत्य का भी ध्यान नहीं रह जाता कि उन पर किसी का पैर भी पड़ सकता है अथवा कोई वन्य पशु उन्हें रौंद भी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बच्चों के प्रति उसका व्यवहार क्रूर रहता है मानो उनसे उसका कोई संबंध नहीं है; उसे इस विषय की कोई चिंता नहीं रहती, कि इससे उसका श्रम निरर्थक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ही उसे इस सीमा तक मूर्ख कर दिया है उसे ज़रा भी सामान्य बोध प्रदान नहीं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सब होने पर भी, यदि वह अपनी लंबी काया का प्रयोग करने लगती है, तब वह घोड़ा तथा घुड़सवार का उपहास बना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“अय्योब, अब यह बताओ, क्या तुमने घोड़े को उसका साहस प्रदान किया है? क्या उसके गर्दन पर केसर तुम्हारी रचना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उसका टिड्डे-समान उछल जाना तुम्हारे द्वारा संभव हुआ है, उसका प्रभावशाली हिनहिनाना दूर-दूर तक आतंक प्रसारित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अपने खुर से घाटी की भूमि को उछालता है तथा सशस्त्र शत्रु का सामना करने निकल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आतंक को देख वह हंस पड़ता है उसे किसी का भय नहीं होता; तलवार को देख वह पीछे नहीं हटता.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पीठ पर रखा तरकश खड़खड़ाता है, वहीं चमकती हुई बर्छी तथा भाला भी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बड़ी ही रिस और क्रोध से वह लंबी दूरियां पार कर जाता है; तब वह नरसिंगे सुनकर भी नहीं रुकता.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 एक नरसिंग नाद पर वह प्रत्युत्तर देता है, ‘वाह!’ उसे तो दूर ही से युद्ध की गंध आ जाती है, वह सेना नायकों का गर्जन तथा आदेश पहचान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“अय्योब, क्या तुम्हारे परामर्श पर बाज आकाश में ऊंचा उठता है तथा अपने पंखों को दक्षिण दिशा की ओर फैलाता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तुम्हारे आदेश पर गरुड़ ऊपर उड़ता है तथा अपना घोंसला उच्च स्थान पर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चट्टान पर वह अपना आश्रय स्थापित करता है; चोटी पर, जो अगम्य है, वह बसेरा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बिंदु से वह अपने आहार को खोज लेता है; ऐसी है उसकी सूक्ष्मदृष्टि कि वह इसे दूर से देख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जहां कहीं शव होते हैं, वह वहीं पहुंच जाता है और उसके बच्‍चे रक्तपान करते हैं.”</w:t>
      </w:r>
      <w:r>
        <w:rPr>
          <w:lang w:val="hi_IN" w:bidi="hi_IN"/>
        </w:rPr>
      </w:r>
      <w:r>
        <w:rPr>
          <w:lang w:val="hi_IN" w:bidi="hi_IN"/>
        </w:rPr>
      </w:r>
    </w:p>
    <w:p>
      <w:pPr/>
      <w:r>
        <w:rPr>
          <w:lang w:val="hi_IN" w:bidi="hi_IN"/>
        </w:rPr>
      </w:r>
    </w:p>
    <w:p>
      <w:pPr>
        <w:pStyle w:val="Heading2"/>
      </w:pPr>
      <w:r>
        <w:rPr>
          <w:lang w:val="hi_IN" w:bidi="hi_IN"/>
        </w:rPr>
        <w:t>Job 40:1</w:t>
      </w:r>
      <w:r>
        <w:rPr>
          <w:lang w:val="hi_IN" w:bidi="hi_IN"/>
        </w:rPr>
      </w:r>
    </w:p>
    <w:p>
      <w:pPr/>
      <w:r>
        <w:rPr>
          <w:lang w:val="hi_IN" w:bidi="hi_IN"/>
        </w:rPr>
      </w:r>
      <w:r>
        <w:rPr>
          <w:vertAlign w:val="superscript"/>
          <w:lang w:val="hi_IN" w:bidi="hi_IN"/>
        </w:rPr>
        <w:t>1</w:t>
      </w:r>
      <w:r>
        <w:rPr>
          <w:lang w:val="hi_IN" w:bidi="hi_IN"/>
        </w:rPr>
        <w:t xml:space="preserve"> तब याहवेह ने अय्योब से पूछा:</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अब सर्वशक्तिमान का विरोधी अपनी पराजय स्वीकार करने के लिए तत्पर है अब वह उत्तर दे? जो परमेश्वर पर दोषारोपण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अय्योब ने याहवेह को यह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“देखिए, मैं नगण्य बेकार व्यक्ति, मैं कौन होता हूं, जो आपको उत्तर दूं? मैं अपने मुख पर अपना हाथ रख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बार मैं धृष्टता कर चुका हूं अब नहीं, संभवतः दो बार, किंतु अब मैं कुछ न कहूंगा.”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स्वयं याहवेह ने तूफान में से अय्योब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योद्धा के समान कटिबद्ध हो जाओ; अब प्रश्न पूछने की बारी मेरी है तथा सूचना देने की तुम्हारी.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तुम वास्तव में मेरे निर्णय को बदल दोगे? क्या तुम स्वयं को निर्दोष प्रमाणित करने के लिए मुझे दोषी प्रमाणित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तुम्हारी भुजा परमेश्वर की भुजा समान है? क्या, तू परमेश्वर जैसी गर्जना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फिर नाम एवं सम्मान धारण कर लो, स्वयं को वैभव एवं ऐश्वर्य में लपेट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बढ़ते क्रोध को निर्बाध बह जाने दो, जिस किसी अहंकारी से तुम्हारा सामना हो, उसे झुकाते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 एक अहंकारी को विनीत बना दो, हर एक खड़े हुए दुराचारी को पांवों से कुचल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 सभी को भूमि में मिला दो; किसी गुप्‍त स्थान में उन्हें बांध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 सर्वप्रथम तुम्हारी क्षमता को स्वीकार करूंगा, कि तुम्हारा दायां हाथ तुम्हारी रक्षा के लिए पर्याप्‍त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इस सत्य पर विचार करो जैसे मैंने तुम्हें सृजा है, वैसे ही उस विशाल जंतु बहेमोथ को भी जो बैल समान घास 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शारीरिक बल पर विचार करो, उसकी मांसपेशियों की क्षमता पर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पूंछ देवदार वृक्ष के समान कठोर होती है; उसकी जांघ का स्‍नायु-तंत्र कैसा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हड्डियां कांस्य की नलियां समान है, उसके अंग लोहे के छड़ के समान मजबूत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परमेश्वर की एक उत्कृष्ट रचना है, किंतु उसका रचयिता उसे तलवार से नियंत्रित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पर्वत उसके लिए आहार लेकर आते हैं, इधर-उधर वन्य पशु फिरते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कमल के पौधे के नीचे लेट जाता है, जो कीचड़ तथा सरकंडों के मध्य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पौधे उसे छाया प्रदान करते हैं; तथा नदियों के मजनूं वृक्ष उसके आस-पास उसे घेरे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नदी में बाढ़ आ जाए, तो उसकी कोई हानि नहीं होती; वह निश्चिंत बना रहता है, यद्यपि यरदन का जल उसके मुख तक ऊंचा उठ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वह सावधान सजग रहता है तब किसमें साहस है कि उसे बांध ले, क्या कोई उसकी नाक में छेद कर सकता है?</w:t>
      </w:r>
      <w:r>
        <w:rPr>
          <w:lang w:val="hi_IN" w:bidi="hi_IN"/>
        </w:rPr>
      </w:r>
      <w:r>
        <w:rPr>
          <w:lang w:val="hi_IN" w:bidi="hi_IN"/>
        </w:rPr>
      </w:r>
    </w:p>
    <w:p>
      <w:pPr/>
      <w:r>
        <w:rPr>
          <w:lang w:val="hi_IN" w:bidi="hi_IN"/>
        </w:rPr>
      </w:r>
    </w:p>
    <w:p>
      <w:pPr>
        <w:pStyle w:val="Heading2"/>
      </w:pPr>
      <w:r>
        <w:rPr>
          <w:lang w:val="hi_IN" w:bidi="hi_IN"/>
        </w:rPr>
        <w:t>Job 41:1</w:t>
      </w:r>
      <w:r>
        <w:rPr>
          <w:lang w:val="hi_IN" w:bidi="hi_IN"/>
        </w:rPr>
      </w:r>
    </w:p>
    <w:p>
      <w:pPr/>
      <w:r>
        <w:rPr>
          <w:lang w:val="hi_IN" w:bidi="hi_IN"/>
        </w:rPr>
      </w:r>
      <w:r>
        <w:rPr>
          <w:vertAlign w:val="superscript"/>
          <w:lang w:val="hi_IN" w:bidi="hi_IN"/>
        </w:rPr>
        <w:t>1</w:t>
      </w:r>
      <w:r>
        <w:rPr>
          <w:lang w:val="hi_IN" w:bidi="hi_IN"/>
        </w:rPr>
        <w:t xml:space="preserve"> “क्या तुम लिवयाथान को मछली पकड़ने की अंकुड़ी से खींच सकोगे? अथवा क्या तुम उसकी जीभ को किसी डोर से बांध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उसकी नाक में रस्सी बांधना तुम्हारे लिए संभव है, अथवा क्या तुम अंकुड़ी के लिए उसके जबड़े में छेद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वह तुमसे कृपा की याचना करेगा? क्या वह तुमसे शालीनतापूर्वक विनय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वह तुमसे वाचा स्थापित करेगा? क्या तुम उसे जीवन भर अपना दास बनाने का प्रयास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 उसके साथ उसी रीति से खेल सकोगे जैसे किसी पक्षी से? अथवा उसे अपनी युवतियों के लिए बांधकर रख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व्यापारी उसके लिए विनिमय करना चाहेंगे? क्या व्यापारी अपने लिए परस्पर उसका विभाजन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 उसकी खाल को बर्छी से बेध सकते हो अथवा उसके सिर को भाले से नष्ट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बस, एक ही बार उस पर अपना हाथ रखकर देखो, दूसरी बार तुम्हें यह करने का साहस न होगा. उसके साथ का संघर्ष तुम्हारे लिए अविस्मरणीय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व्यर्थ है तुम्हारी यह अपेक्षा, कि तुम उसे अपने अधिकार में कर लोगे; तुम तो उसके सामने आते ही गिर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कोई भी उसे उकसाने का ढाढस नहीं कर सकता. तब कौन करेगा उसका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पर आक्रमण करने के बाद कौन सुरक्षित रह सकता है? आकाश के नीचे की हर एक वस्तु मेरी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अंगों का वर्णन न करने के विषय में मैं चुप रहूंगा, न ही उसकी बड़ी शक्ति तथा उसके सुंदर देह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कौन उसके बाह्य आवरण को उतार सकता है? कौन इसके लिए साहस करेगा कि उसमें बागडोर डाल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कौन उसके मुख के द्वार खोलने में समर्थ होगा, जो उसके भयावह दांतों से घिरा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पीठ पर ढालें पंक्तिबद्ध रूप से बिछी हुई हैं और ये अत्यंत दृढतापूर्वक वहां लगी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इस रीति से एक दूसरे से सटी हुई हैं, कि इनमें से वायु तक नहीं निकल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सभी एक दूसरे से जुड़ी हुई हैं उन्होंने एक दूसरे को ऐसा जकड़ रखा है; कि इन्हें तोड़ा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छींक तो आग की लपटें प्रक्षेपित कर देती है; तथा उसके नेत्र उषाकिरण समान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मुख से ज्वलंत मशालें प्रकट रहती; तथा इनके साथ चिंगारियां भी झड़ती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नाक से धुआं उठता रहता है, मानो किसी उबलते पात्र से, जो जलते हुए सरकंडों के ऊपर रखा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श्वास कोयलों को प्रज्वलित कर देती, उसके मुख से अग्निशिखा निकलती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गर्दन में शक्ति का निवास है, तो उसके आगे-आगे निराशा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मांसपेशियां उसकी देह पर अचल एवं दृढ़,</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उसका हृदय तो पत्थर समान कठोर है! हां! चक्की के निचले पाट के पत्थर समान!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जब-जब वह उठकर खड़ा होता है, शूरवीर भयभीत हो जाते हैं. उसके प्रहार के भय से वे पीछे हट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पर जिस किसी तलवार से प्रहार किया जाता है, वह प्रभावहीन रह जाती है, वैसे ही उस पर बर्छी, भाले तथा बाण भी.</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सामने लौह भूसा समान होता है, तथा कांसा सड़ रहे लकड़ी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बाण का भय उसे भगा नहीं सकता. गोफन प्रक्षेपित पत्थर तो उसके सामने काटी उपज के ठूंठ प्रहार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लाठी का प्रहार भी ठूंठ के प्रहार समान होता है, वह तो बर्छी की ध्वनि सुन हंसने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पेट पर जो झुरिया हैं, वे मिट्टी के टूटे ठीकरे समान हैं. कीचड़ पर चलते हुए वह ऐसा लगता है, मानो वह अनाज कुटने का पट्टा समान चिन्ह छोड़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प्रभाव से महासागर जल, ऐसा दिखता है मानो हांड़ी में उफान आ गया हो. तब सागर ऐसा हो जाता, मानो वह मरहम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अपने पीछे एक चमकीली लकीर छोड़ता जाता है यह दृश्य ऐसा हो जाता है, मानो यह किसी वृद्ध का 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पृथ्वी पर उसके जैसा कुछ भी नहीं है; एकमात्र निर्भीक रचना!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उसके आंकलन में सर्वोच्च रचनाएं भी नगण्य हैं; वह समस्त अहंकारियों का राजा है.”</w:t>
      </w:r>
      <w:r>
        <w:rPr>
          <w:lang w:val="hi_IN" w:bidi="hi_IN"/>
        </w:rPr>
      </w:r>
      <w:r>
        <w:rPr>
          <w:lang w:val="hi_IN" w:bidi="hi_IN"/>
        </w:rPr>
      </w:r>
    </w:p>
    <w:p>
      <w:pPr/>
      <w:r>
        <w:rPr>
          <w:lang w:val="hi_IN" w:bidi="hi_IN"/>
        </w:rPr>
      </w:r>
    </w:p>
    <w:p>
      <w:pPr>
        <w:pStyle w:val="Heading2"/>
      </w:pPr>
      <w:r>
        <w:rPr>
          <w:lang w:val="hi_IN" w:bidi="hi_IN"/>
        </w:rPr>
        <w:t>Job 42:1</w:t>
      </w:r>
      <w:r>
        <w:rPr>
          <w:lang w:val="hi_IN" w:bidi="hi_IN"/>
        </w:rPr>
      </w:r>
    </w:p>
    <w:p>
      <w:pPr/>
      <w:r>
        <w:rPr>
          <w:lang w:val="hi_IN" w:bidi="hi_IN"/>
        </w:rPr>
      </w:r>
      <w:r>
        <w:rPr>
          <w:vertAlign w:val="superscript"/>
          <w:lang w:val="hi_IN" w:bidi="hi_IN"/>
        </w:rPr>
        <w:t>1</w:t>
      </w:r>
      <w:r>
        <w:rPr>
          <w:lang w:val="hi_IN" w:bidi="hi_IN"/>
        </w:rPr>
        <w:t xml:space="preserve"> तब अय्योब ने याहवेह को यह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प्रभु, मुझे मालूम है कि आप सभी कुछ कर सकते हैं; तथा आपकी किसी भी योजना विफल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पूछा था, ‘कौन है वह अज्ञानी, जो मेरे ज्ञान पर आवरण डाल देता है?’ यही कारण है कि मैं स्वीकार कर रहा हूं, कि मुझे इन विषयों का कोई ज्ञान न था, मैं नहीं समझ सका, कि क्या-क्या हो रहा था, तथा जो कुछ हो रहा था, वह विस्मयकारी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“आपने कहा था, ‘अब तुम चुप रहो; कि अब मैं संवाद कर सकूं, तब प्रश्न मैं करूंगा, कि तुम इनका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पूर्व आपका ज्ञान मेरे लिए मात्र समाचार ही था, किंतु अब आपको मेरी आंखें देख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अब मैं स्वयं को घृणास्पद समझ रहा हूं, मैं इसके लिए धूल तथा भस्म में प्रायश्चित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अय्योब से अपना आख्यान समाप्‍त करके याहवेह ने तेमानी एलिफाज़ से पूछा, “मैं तुमसे तथा तुम्हारे दोनों मित्रों से अप्रसन्‍न हूं, क्योंकि तुमने मेरे विषय में वह सब अभिव्यक्त नहीं किया, जो सही है, जैसा मेरे सेवक अय्योब ने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अब तुम सात बछड़े तथा सात मेढ़े लो और मेरे सेवक अय्योब के पास जाकर अपने लिए होमबलि अर्पित करो तथा मेरा सेवक अय्योब तुम्हारे लिए प्रार्थना करेगा, क्योंकि मैं उसकी याचना स्वीकार कर लूंगा, कि तुम्हारी मूर्खता के अनुरूप व्यवहार न करूं, क्योंकि तुमने मेरे विषय में वह सब अभिव्यक्त नहीं किया, जो उपयुक्त था जैसा अय्योब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तेमानी एलिफाज़ ने, शूही बिलदद ने तथा नआमथी ज़ोफर ने याहवेह के आदेश के अनुसार अनुपालन किया तथा याहवेह ने अय्योब की याचना स्वीकार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अय्योब अपने मित्रों के लिए प्रार्थना कर चुके, तब याहवेह ने अय्योब की संपत्ति को पूर्वावस्था में कर दिया तथा जो कुछ अय्योब का था, उसे दो गुणा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कालांतर उनके समस्त भाई बहनों तथा पूर्व परिचितों ने उनके घर पर आकर भोज में उनके साथ संगति की. उन्होंने उन पर याहवेह द्वारा समस्त विपत्तियों के संबंध में सहानुभूति एवं सांत्वना दी. उनमें से हर एक ने अय्योब को धनराशि एवं सोने के सिक्‍के भेंट 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अय्योब के इन उत्तर वर्षों को उनके पूर्व वर्षों की अपेक्षा कहीं अधिक आशीषित किया. उनकी संपत्ति में अब चौदह हजार भेड़ें, छः हजार ऊंट, एक हजार जोड़े बैल तथा एक हजार गधियां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सात पुत्र एवं तीन पुत्रियां हुईं.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पहली पुत्री का नाम उन्होंने यमीमाह, दूसरी का केज़ीआह, तीसरी का केरेन-हप्पूख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समस्त देश में अय्योब की पुत्रियों समान सौंदर्य अन्यत्र नहीं थी. उनके पिता ने उन्हें उनके भाइयों के साथ ही मीरास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अय्योब एक सौ चालीस वर्ष और जीवित रहे. उन्होंने चार पीढ़ियों तक अपने पुत्र तथा पौत्र देखे.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वृद्ध अय्योब अपनी पूर्ण परिपक्व आयु में चले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